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4654" w:rsidRPr="00DE5681" w:rsidRDefault="00764654" w:rsidP="00315C09"/>
    <w:p w:rsidR="00764654" w:rsidRPr="00DE5681" w:rsidRDefault="002C31FE" w:rsidP="00110C9E">
      <w:pPr>
        <w:pStyle w:val="berschriftohneNum-adesso"/>
        <w:spacing w:before="4920"/>
      </w:pPr>
      <w:r>
        <w:t>Systemdokumentation</w:t>
      </w:r>
    </w:p>
    <w:p w:rsidR="00DE0CD6" w:rsidRDefault="00703CC6" w:rsidP="00DE0CD6">
      <w:pPr>
        <w:pStyle w:val="Titel-adesso"/>
      </w:pPr>
      <w:r>
        <w:fldChar w:fldCharType="begin">
          <w:ffData>
            <w:name w:val="Titel_TM"/>
            <w:enabled/>
            <w:calcOnExit w:val="0"/>
            <w:textInput>
              <w:default w:val="MEB Installationshandbuch"/>
            </w:textInput>
          </w:ffData>
        </w:fldChar>
      </w:r>
      <w:bookmarkStart w:id="0" w:name="Titel_TM"/>
      <w:r>
        <w:instrText xml:space="preserve"> FORMTEXT </w:instrText>
      </w:r>
      <w:r>
        <w:fldChar w:fldCharType="separate"/>
      </w:r>
      <w:r w:rsidR="005F30AE">
        <w:rPr>
          <w:noProof/>
        </w:rPr>
        <w:t>MEB Installationshandbuch</w:t>
      </w:r>
      <w:r>
        <w:fldChar w:fldCharType="end"/>
      </w:r>
      <w:bookmarkEnd w:id="0"/>
    </w:p>
    <w:p w:rsidR="00DE0CD6" w:rsidRDefault="00DE0CD6" w:rsidP="00DE0CD6">
      <w:pPr>
        <w:pStyle w:val="Projektname-adesso"/>
      </w:pPr>
      <w:r>
        <w:t xml:space="preserve">Projekt </w:t>
      </w:r>
      <w:bookmarkStart w:id="1" w:name="Projektname_TM"/>
      <w:r w:rsidR="00BE0DBA">
        <w:fldChar w:fldCharType="begin">
          <w:ffData>
            <w:name w:val="Projektname_TM"/>
            <w:enabled/>
            <w:calcOnExit w:val="0"/>
            <w:textInput>
              <w:default w:val="MEB"/>
            </w:textInput>
          </w:ffData>
        </w:fldChar>
      </w:r>
      <w:r w:rsidR="00BE0DBA">
        <w:instrText xml:space="preserve"> FORMTEXT </w:instrText>
      </w:r>
      <w:r w:rsidR="00BE0DBA">
        <w:fldChar w:fldCharType="separate"/>
      </w:r>
      <w:r w:rsidR="005F30AE">
        <w:rPr>
          <w:noProof/>
        </w:rPr>
        <w:t>MEB</w:t>
      </w:r>
      <w:r w:rsidR="00BE0DBA">
        <w:fldChar w:fldCharType="end"/>
      </w:r>
      <w:bookmarkEnd w:id="1"/>
    </w:p>
    <w:p w:rsidR="00764654" w:rsidRPr="00DE5681" w:rsidRDefault="00764654" w:rsidP="000F0844">
      <w:pPr>
        <w:spacing w:after="0"/>
      </w:pPr>
    </w:p>
    <w:p w:rsidR="000F0844" w:rsidRPr="00DE5681" w:rsidRDefault="000F0844" w:rsidP="000F0844">
      <w:pPr>
        <w:spacing w:after="0"/>
      </w:pPr>
    </w:p>
    <w:p w:rsidR="00DE0CD6" w:rsidRDefault="00DE0CD6" w:rsidP="00DE0CD6">
      <w:pPr>
        <w:jc w:val="left"/>
        <w:rPr>
          <w:b/>
        </w:rPr>
      </w:pPr>
      <w:bookmarkStart w:id="2" w:name="_Toc508090157"/>
      <w:bookmarkStart w:id="3" w:name="_Toc508090230"/>
      <w:bookmarkStart w:id="4" w:name="_Toc505572053"/>
      <w:r>
        <w:rPr>
          <w:b/>
        </w:rPr>
        <w:t>Version:</w:t>
      </w:r>
      <w:r>
        <w:rPr>
          <w:b/>
        </w:rPr>
        <w:tab/>
      </w:r>
      <w:r>
        <w:rPr>
          <w:b/>
        </w:rPr>
        <w:tab/>
      </w:r>
      <w:r w:rsidR="009B7DAE">
        <w:rPr>
          <w:b/>
        </w:rPr>
        <w:fldChar w:fldCharType="begin">
          <w:ffData>
            <w:name w:val="Versionsnummer_TM"/>
            <w:enabled/>
            <w:calcOnExit w:val="0"/>
            <w:textInput>
              <w:default w:val="2.06"/>
            </w:textInput>
          </w:ffData>
        </w:fldChar>
      </w:r>
      <w:bookmarkStart w:id="5" w:name="Versionsnummer_TM"/>
      <w:r w:rsidR="009B7DAE">
        <w:rPr>
          <w:b/>
        </w:rPr>
        <w:instrText xml:space="preserve"> FORMTEXT </w:instrText>
      </w:r>
      <w:r w:rsidR="009B7DAE">
        <w:rPr>
          <w:b/>
        </w:rPr>
      </w:r>
      <w:r w:rsidR="009B7DAE">
        <w:rPr>
          <w:b/>
        </w:rPr>
        <w:fldChar w:fldCharType="separate"/>
      </w:r>
      <w:r w:rsidR="005F30AE">
        <w:rPr>
          <w:b/>
          <w:noProof/>
        </w:rPr>
        <w:t>2.06</w:t>
      </w:r>
      <w:r w:rsidR="009B7DAE">
        <w:rPr>
          <w:b/>
        </w:rPr>
        <w:fldChar w:fldCharType="end"/>
      </w:r>
      <w:bookmarkEnd w:id="5"/>
      <w:r>
        <w:rPr>
          <w:b/>
        </w:rPr>
        <w:br/>
        <w:t>Status:</w:t>
      </w:r>
      <w:r>
        <w:rPr>
          <w:b/>
        </w:rPr>
        <w:tab/>
      </w:r>
      <w:r>
        <w:rPr>
          <w:b/>
        </w:rPr>
        <w:tab/>
      </w:r>
      <w:r>
        <w:rPr>
          <w:b/>
        </w:rPr>
        <w:fldChar w:fldCharType="begin">
          <w:ffData>
            <w:name w:val="Status_TM"/>
            <w:enabled/>
            <w:calcOnExit w:val="0"/>
            <w:ddList>
              <w:listEntry w:val="in Arbeit"/>
              <w:listEntry w:val="in Prüfung"/>
              <w:listEntry w:val="freigegeben"/>
              <w:listEntry w:val="Auftraggeberprüfung"/>
            </w:ddList>
          </w:ffData>
        </w:fldChar>
      </w:r>
      <w:bookmarkStart w:id="6" w:name="Status_TM"/>
      <w:r>
        <w:rPr>
          <w:b/>
        </w:rPr>
        <w:instrText xml:space="preserve"> FORMDROPDOWN </w:instrText>
      </w:r>
      <w:r w:rsidR="007417F5">
        <w:rPr>
          <w:b/>
        </w:rPr>
      </w:r>
      <w:r w:rsidR="007417F5">
        <w:rPr>
          <w:b/>
        </w:rPr>
        <w:fldChar w:fldCharType="separate"/>
      </w:r>
      <w:r>
        <w:rPr>
          <w:b/>
        </w:rPr>
        <w:fldChar w:fldCharType="end"/>
      </w:r>
      <w:bookmarkEnd w:id="6"/>
      <w:r>
        <w:rPr>
          <w:b/>
        </w:rPr>
        <w:br/>
        <w:t>Datum:</w:t>
      </w:r>
      <w:r>
        <w:rPr>
          <w:b/>
        </w:rPr>
        <w:tab/>
      </w:r>
      <w:r>
        <w:rPr>
          <w:b/>
        </w:rPr>
        <w:tab/>
      </w:r>
      <w:r>
        <w:rPr>
          <w:b/>
          <w:bCs/>
        </w:rPr>
        <w:fldChar w:fldCharType="begin"/>
      </w:r>
      <w:r>
        <w:rPr>
          <w:b/>
          <w:bCs/>
        </w:rPr>
        <w:instrText xml:space="preserve"> SAVEDATE \@ "dd.MM.yyyy" \* MERGEFORMAT </w:instrText>
      </w:r>
      <w:r>
        <w:rPr>
          <w:b/>
          <w:bCs/>
        </w:rPr>
        <w:fldChar w:fldCharType="separate"/>
      </w:r>
      <w:r w:rsidR="007417F5">
        <w:rPr>
          <w:b/>
          <w:bCs/>
          <w:noProof/>
        </w:rPr>
        <w:t>01.12.2016</w:t>
      </w:r>
      <w:r>
        <w:rPr>
          <w:b/>
          <w:bCs/>
        </w:rPr>
        <w:fldChar w:fldCharType="end"/>
      </w:r>
    </w:p>
    <w:p w:rsidR="00DE0CD6" w:rsidRDefault="00CC3DD1" w:rsidP="00DE0CD6">
      <w:pPr>
        <w:jc w:val="left"/>
      </w:pPr>
      <w:r>
        <w:rPr>
          <w:noProof/>
          <w:sz w:val="20"/>
          <w:lang w:eastAsia="de-CH"/>
        </w:rPr>
        <mc:AlternateContent>
          <mc:Choice Requires="wps">
            <w:drawing>
              <wp:anchor distT="0" distB="0" distL="114300" distR="114300" simplePos="0" relativeHeight="251658240" behindDoc="0" locked="1" layoutInCell="1" allowOverlap="1" wp14:anchorId="64783147" wp14:editId="72075E43">
                <wp:simplePos x="0" y="0"/>
                <wp:positionH relativeFrom="column">
                  <wp:posOffset>0</wp:posOffset>
                </wp:positionH>
                <wp:positionV relativeFrom="page">
                  <wp:posOffset>8258175</wp:posOffset>
                </wp:positionV>
                <wp:extent cx="971550" cy="641350"/>
                <wp:effectExtent l="0" t="0" r="0" b="0"/>
                <wp:wrapNone/>
                <wp:docPr id="4"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64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17F5" w:rsidRDefault="007417F5" w:rsidP="00DE0CD6">
                            <w:pPr>
                              <w:pStyle w:val="Kontakt-adesso"/>
                            </w:pPr>
                            <w:r>
                              <w:t>adesso Schweiz AG</w:t>
                            </w:r>
                          </w:p>
                          <w:p w:rsidR="007417F5" w:rsidRDefault="007417F5" w:rsidP="00DE0CD6">
                            <w:pPr>
                              <w:pStyle w:val="Kontakt-adesso"/>
                            </w:pPr>
                            <w:r>
                              <w:t>Bahnhaldenstrasse 7</w:t>
                            </w:r>
                          </w:p>
                          <w:p w:rsidR="007417F5" w:rsidRDefault="007417F5" w:rsidP="00DE0CD6">
                            <w:pPr>
                              <w:pStyle w:val="Kontakt-adesso"/>
                            </w:pPr>
                            <w:r>
                              <w:t>8052 Zürich</w:t>
                            </w:r>
                          </w:p>
                          <w:p w:rsidR="007417F5" w:rsidRDefault="007417F5" w:rsidP="00DE0CD6">
                            <w:pPr>
                              <w:pStyle w:val="Kontakt-adesso"/>
                            </w:pPr>
                            <w:r>
                              <w:t>T +</w:t>
                            </w:r>
                            <w:r>
                              <w:rPr>
                                <w:lang w:val="de-DE"/>
                              </w:rPr>
                              <w:t>41 44 854 86 00</w:t>
                            </w:r>
                          </w:p>
                          <w:p w:rsidR="007417F5" w:rsidRDefault="007417F5" w:rsidP="00DE0CD6">
                            <w:pPr>
                              <w:pStyle w:val="Kontakt-adesso"/>
                            </w:pPr>
                            <w:r>
                              <w:t>F +</w:t>
                            </w:r>
                            <w:r>
                              <w:rPr>
                                <w:lang w:val="de-DE"/>
                              </w:rPr>
                              <w:t>41 44 854 86 05</w:t>
                            </w:r>
                          </w:p>
                          <w:p w:rsidR="007417F5" w:rsidRDefault="007417F5" w:rsidP="00DE0CD6">
                            <w:pPr>
                              <w:pStyle w:val="Kontakt-adesso"/>
                              <w:rPr>
                                <w:lang w:val="it-IT"/>
                              </w:rPr>
                            </w:pPr>
                            <w:r>
                              <w:rPr>
                                <w:lang w:val="it-IT"/>
                              </w:rPr>
                              <w:t>E info@adesso.ch</w:t>
                            </w:r>
                          </w:p>
                          <w:p w:rsidR="007417F5" w:rsidRDefault="007417F5" w:rsidP="00DE0CD6">
                            <w:pPr>
                              <w:pStyle w:val="Kontakt-adesso"/>
                            </w:pPr>
                            <w:r>
                              <w:t>www.adesso.ch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783147" id="_x0000_t202" coordsize="21600,21600" o:spt="202" path="m,l,21600r21600,l21600,xe">
                <v:stroke joinstyle="miter"/>
                <v:path gradientshapeok="t" o:connecttype="rect"/>
              </v:shapetype>
              <v:shape id="Text Box 126" o:spid="_x0000_s1026" type="#_x0000_t202" style="position:absolute;margin-left:0;margin-top:650.25pt;width:76.5pt;height: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KxcrAIAAKo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" filled="f" stroked="f">
                <v:textbox inset="0,0,0,0">
                  <w:txbxContent>
                    <w:p w:rsidR="007417F5" w:rsidRDefault="007417F5" w:rsidP="00DE0CD6">
                      <w:pPr>
                        <w:pStyle w:val="Kontakt-adesso"/>
                      </w:pPr>
                      <w:r>
                        <w:t>adesso Schweiz AG</w:t>
                      </w:r>
                    </w:p>
                    <w:p w:rsidR="007417F5" w:rsidRDefault="007417F5" w:rsidP="00DE0CD6">
                      <w:pPr>
                        <w:pStyle w:val="Kontakt-adesso"/>
                      </w:pPr>
                      <w:r>
                        <w:t>Bahnhaldenstrasse 7</w:t>
                      </w:r>
                    </w:p>
                    <w:p w:rsidR="007417F5" w:rsidRDefault="007417F5" w:rsidP="00DE0CD6">
                      <w:pPr>
                        <w:pStyle w:val="Kontakt-adesso"/>
                      </w:pPr>
                      <w:r>
                        <w:t>8052 Zürich</w:t>
                      </w:r>
                    </w:p>
                    <w:p w:rsidR="007417F5" w:rsidRDefault="007417F5" w:rsidP="00DE0CD6">
                      <w:pPr>
                        <w:pStyle w:val="Kontakt-adesso"/>
                      </w:pPr>
                      <w:r>
                        <w:t>T +</w:t>
                      </w:r>
                      <w:r>
                        <w:rPr>
                          <w:lang w:val="de-DE"/>
                        </w:rPr>
                        <w:t>41 44 854 86 00</w:t>
                      </w:r>
                    </w:p>
                    <w:p w:rsidR="007417F5" w:rsidRDefault="007417F5" w:rsidP="00DE0CD6">
                      <w:pPr>
                        <w:pStyle w:val="Kontakt-adesso"/>
                      </w:pPr>
                      <w:r>
                        <w:t>F +</w:t>
                      </w:r>
                      <w:r>
                        <w:rPr>
                          <w:lang w:val="de-DE"/>
                        </w:rPr>
                        <w:t>41 44 854 86 05</w:t>
                      </w:r>
                    </w:p>
                    <w:p w:rsidR="007417F5" w:rsidRDefault="007417F5" w:rsidP="00DE0CD6">
                      <w:pPr>
                        <w:pStyle w:val="Kontakt-adesso"/>
                        <w:rPr>
                          <w:lang w:val="it-IT"/>
                        </w:rPr>
                      </w:pPr>
                      <w:r>
                        <w:rPr>
                          <w:lang w:val="it-IT"/>
                        </w:rPr>
                        <w:t>E info@adesso.ch</w:t>
                      </w:r>
                    </w:p>
                    <w:p w:rsidR="007417F5" w:rsidRDefault="007417F5" w:rsidP="00DE0CD6">
                      <w:pPr>
                        <w:pStyle w:val="Kontakt-adesso"/>
                      </w:pPr>
                      <w:r>
                        <w:t>www.adesso.ch</w:t>
                      </w:r>
                    </w:p>
                  </w:txbxContent>
                </v:textbox>
                <w10:wrap anchory="page"/>
                <w10:anchorlock/>
              </v:shape>
            </w:pict>
          </mc:Fallback>
        </mc:AlternateContent>
      </w:r>
      <w:r w:rsidR="00DE0CD6">
        <w:t>Einstufung:</w:t>
      </w:r>
      <w:r w:rsidR="00DE0CD6">
        <w:tab/>
      </w:r>
      <w:r w:rsidR="00DE0CD6">
        <w:tab/>
      </w:r>
      <w:bookmarkStart w:id="7" w:name="Einstufung_TM"/>
      <w:r w:rsidR="00BE0DBA">
        <w:fldChar w:fldCharType="begin">
          <w:ffData>
            <w:name w:val="Einstufung_TM"/>
            <w:enabled/>
            <w:calcOnExit w:val="0"/>
            <w:ddList>
              <w:listEntry w:val="offen"/>
              <w:listEntry w:val="adesso-intern"/>
              <w:listEntry w:val="vertraulich"/>
            </w:ddList>
          </w:ffData>
        </w:fldChar>
      </w:r>
      <w:r w:rsidR="00BE0DBA">
        <w:instrText xml:space="preserve"> FORMDROPDOWN </w:instrText>
      </w:r>
      <w:r w:rsidR="007417F5">
        <w:fldChar w:fldCharType="separate"/>
      </w:r>
      <w:r w:rsidR="00BE0DBA">
        <w:fldChar w:fldCharType="end"/>
      </w:r>
      <w:bookmarkEnd w:id="7"/>
      <w:r w:rsidR="00DE0CD6">
        <w:br/>
        <w:t>Abteilung:</w:t>
      </w:r>
      <w:r w:rsidR="00DE0CD6">
        <w:tab/>
      </w:r>
      <w:r w:rsidR="00DE0CD6">
        <w:tab/>
      </w:r>
      <w:bookmarkStart w:id="8" w:name="Abteilung_TM"/>
      <w:r w:rsidR="00BE0DBA">
        <w:fldChar w:fldCharType="begin">
          <w:ffData>
            <w:name w:val="Abteilung_TM"/>
            <w:enabled/>
            <w:calcOnExit w:val="0"/>
            <w:ddList>
              <w:listEntry w:val="DEV"/>
              <w:listEntry w:val="ADM"/>
              <w:listEntry w:val="CDM"/>
              <w:listEntry w:val="CON"/>
              <w:listEntry w:val="SAL"/>
              <w:listEntry w:val="Personal"/>
              <w:listEntry w:val="&lt;Abteilung Kunde&gt;"/>
            </w:ddList>
          </w:ffData>
        </w:fldChar>
      </w:r>
      <w:r w:rsidR="00BE0DBA">
        <w:instrText xml:space="preserve"> FORMDROPDOWN </w:instrText>
      </w:r>
      <w:r w:rsidR="007417F5">
        <w:fldChar w:fldCharType="separate"/>
      </w:r>
      <w:r w:rsidR="00BE0DBA">
        <w:fldChar w:fldCharType="end"/>
      </w:r>
      <w:bookmarkEnd w:id="8"/>
      <w:r w:rsidR="00DE0CD6">
        <w:br/>
        <w:t>Autor/ Autoren:</w:t>
      </w:r>
      <w:r w:rsidR="00DE0CD6">
        <w:tab/>
      </w:r>
      <w:bookmarkStart w:id="9" w:name="Autor_TM"/>
      <w:r w:rsidR="00BE0DBA">
        <w:fldChar w:fldCharType="begin">
          <w:ffData>
            <w:name w:val="Autor_TM"/>
            <w:enabled/>
            <w:calcOnExit w:val="0"/>
            <w:textInput>
              <w:default w:val="Lukas Schneider"/>
            </w:textInput>
          </w:ffData>
        </w:fldChar>
      </w:r>
      <w:r w:rsidR="00BE0DBA">
        <w:instrText xml:space="preserve"> FORMTEXT </w:instrText>
      </w:r>
      <w:r w:rsidR="00BE0DBA">
        <w:fldChar w:fldCharType="separate"/>
      </w:r>
      <w:r w:rsidR="005F30AE">
        <w:rPr>
          <w:noProof/>
        </w:rPr>
        <w:t>Lukas Schneider</w:t>
      </w:r>
      <w:r w:rsidR="00BE0DBA">
        <w:fldChar w:fldCharType="end"/>
      </w:r>
      <w:bookmarkEnd w:id="9"/>
    </w:p>
    <w:p w:rsidR="00764654" w:rsidRPr="00DE5681" w:rsidRDefault="00CC3DD1" w:rsidP="00110C9E">
      <w:pPr>
        <w:jc w:val="left"/>
        <w:sectPr w:rsidR="00764654" w:rsidRPr="00DE5681" w:rsidSect="0069581A">
          <w:headerReference w:type="default" r:id="rId12"/>
          <w:pgSz w:w="11906" w:h="16838" w:code="9"/>
          <w:pgMar w:top="1724" w:right="3453" w:bottom="1349" w:left="1366" w:header="1089" w:footer="510" w:gutter="0"/>
          <w:cols w:space="708"/>
          <w:docGrid w:linePitch="360"/>
        </w:sectPr>
      </w:pPr>
      <w:r>
        <w:rPr>
          <w:noProof/>
          <w:lang w:eastAsia="de-CH"/>
        </w:rPr>
        <w:drawing>
          <wp:anchor distT="0" distB="0" distL="114300" distR="114300" simplePos="0" relativeHeight="251657216" behindDoc="0" locked="0" layoutInCell="1" allowOverlap="1" wp14:anchorId="1FB818A4" wp14:editId="74961F6C">
            <wp:simplePos x="0" y="0"/>
            <wp:positionH relativeFrom="column">
              <wp:posOffset>-676910</wp:posOffset>
            </wp:positionH>
            <wp:positionV relativeFrom="paragraph">
              <wp:posOffset>1741805</wp:posOffset>
            </wp:positionV>
            <wp:extent cx="3886835" cy="659130"/>
            <wp:effectExtent l="0" t="0" r="0" b="6350"/>
            <wp:wrapNone/>
            <wp:docPr id="124" name="Bild 120" descr="Graf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20" descr="Grafi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6835" cy="659130"/>
                    </a:xfrm>
                    <a:prstGeom prst="rect">
                      <a:avLst/>
                    </a:prstGeom>
                    <a:noFill/>
                    <a:ln>
                      <a:noFill/>
                    </a:ln>
                  </pic:spPr>
                </pic:pic>
              </a:graphicData>
            </a:graphic>
            <wp14:sizeRelH relativeFrom="page">
              <wp14:pctWidth>0</wp14:pctWidth>
            </wp14:sizeRelH>
            <wp14:sizeRelV relativeFrom="page">
              <wp14:pctHeight>0</wp14:pctHeight>
            </wp14:sizeRelV>
          </wp:anchor>
        </w:drawing>
      </w:r>
      <w:r w:rsidR="00DE0CD6">
        <w:t>Dateiname:</w:t>
      </w:r>
      <w:r w:rsidR="00DE0CD6">
        <w:tab/>
      </w:r>
      <w:r w:rsidR="00DE0CD6">
        <w:tab/>
      </w:r>
      <w:r w:rsidR="007417F5">
        <w:rPr>
          <w:noProof/>
        </w:rPr>
        <w:fldChar w:fldCharType="begin"/>
      </w:r>
      <w:r w:rsidR="007417F5">
        <w:rPr>
          <w:noProof/>
        </w:rPr>
        <w:instrText xml:space="preserve"> FILENAME  \* MERGEFORMAT </w:instrText>
      </w:r>
      <w:r w:rsidR="007417F5">
        <w:rPr>
          <w:noProof/>
        </w:rPr>
        <w:fldChar w:fldCharType="separate"/>
      </w:r>
      <w:r w:rsidR="005F30AE">
        <w:rPr>
          <w:noProof/>
        </w:rPr>
        <w:t>MEB Installationshandbuch.docx</w:t>
      </w:r>
      <w:r w:rsidR="007417F5">
        <w:rPr>
          <w:noProof/>
        </w:rPr>
        <w:fldChar w:fldCharType="end"/>
      </w:r>
      <w:r w:rsidR="00DE0CD6">
        <w:br/>
        <w:t>Dokumentvorlage:</w:t>
      </w:r>
      <w:r w:rsidR="00DE0CD6">
        <w:tab/>
      </w:r>
      <w:r w:rsidR="007417F5">
        <w:rPr>
          <w:noProof/>
        </w:rPr>
        <w:fldChar w:fldCharType="begin"/>
      </w:r>
      <w:r w:rsidR="007417F5">
        <w:rPr>
          <w:noProof/>
        </w:rPr>
        <w:instrText xml:space="preserve"> TEMPLATE  \* MERGEFORMAT </w:instrText>
      </w:r>
      <w:r w:rsidR="007417F5">
        <w:rPr>
          <w:noProof/>
        </w:rPr>
        <w:fldChar w:fldCharType="separate"/>
      </w:r>
      <w:r w:rsidR="005F30AE">
        <w:rPr>
          <w:noProof/>
        </w:rPr>
        <w:t>Use-Case-Modell-Spezifikation_ch.dot</w:t>
      </w:r>
      <w:r w:rsidR="007417F5">
        <w:rPr>
          <w:noProof/>
        </w:rPr>
        <w:fldChar w:fldCharType="end"/>
      </w:r>
    </w:p>
    <w:bookmarkEnd w:id="2"/>
    <w:bookmarkEnd w:id="3"/>
    <w:p w:rsidR="009F140E" w:rsidRDefault="009F140E" w:rsidP="009F140E">
      <w:pPr>
        <w:pStyle w:val="berschriftohneNum-adesso"/>
      </w:pPr>
      <w:r>
        <w:lastRenderedPageBreak/>
        <w:t>0 Rechtliche und Organisatorische Angaben</w:t>
      </w:r>
    </w:p>
    <w:p w:rsidR="009F140E" w:rsidRDefault="009F140E" w:rsidP="009F140E">
      <w:pPr>
        <w:pStyle w:val="berschrift2"/>
        <w:numPr>
          <w:ilvl w:val="0"/>
          <w:numId w:val="0"/>
        </w:numPr>
      </w:pPr>
      <w:bookmarkStart w:id="10" w:name="_Toc15803717"/>
      <w:bookmarkStart w:id="11" w:name="_Toc467077444"/>
      <w:r>
        <w:rPr>
          <w:bCs/>
          <w:iCs w:val="0"/>
        </w:rPr>
        <w:t xml:space="preserve">0.1  </w:t>
      </w:r>
      <w:r>
        <w:t>Dokument-Informationen</w:t>
      </w:r>
      <w:bookmarkEnd w:id="10"/>
      <w:bookmarkEnd w:id="11"/>
    </w:p>
    <w:p w:rsidR="009F140E" w:rsidRPr="00DE5681" w:rsidRDefault="009F140E" w:rsidP="00FC74C7">
      <w:r>
        <w:t>Die Änderungslegende gibt einen Überblick über die zeitliche Entwicklung der Dokument- Versionen. Somit können jed</w:t>
      </w:r>
      <w:bookmarkStart w:id="12" w:name="_GoBack"/>
      <w:bookmarkEnd w:id="12"/>
      <w:r>
        <w:t>erzeit inhaltliche Abweichungen zwischen zwei unter</w:t>
      </w:r>
      <w:r>
        <w:softHyphen/>
        <w:t>schiedlichen Versionsständen des Dokuments identifiziert und nachvoll</w:t>
      </w:r>
      <w:r>
        <w:softHyphen/>
        <w:t>zogen werden.</w:t>
      </w:r>
    </w:p>
    <w:tbl>
      <w:tblPr>
        <w:tblW w:w="9937"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1007"/>
        <w:gridCol w:w="1417"/>
        <w:gridCol w:w="2410"/>
        <w:gridCol w:w="5103"/>
      </w:tblGrid>
      <w:tr w:rsidR="009F140E" w:rsidRPr="00DE5681">
        <w:trPr>
          <w:cantSplit/>
          <w:trHeight w:val="397"/>
        </w:trPr>
        <w:tc>
          <w:tcPr>
            <w:tcW w:w="1007" w:type="dxa"/>
            <w:tcBorders>
              <w:bottom w:val="single" w:sz="12" w:space="0" w:color="FFFFFF"/>
            </w:tcBorders>
            <w:shd w:val="clear" w:color="1750AC" w:fill="888279"/>
          </w:tcPr>
          <w:p w:rsidR="009F140E" w:rsidRPr="00FF0120" w:rsidRDefault="009F140E" w:rsidP="006F36DC">
            <w:pPr>
              <w:pStyle w:val="Tabellenkopf-adesso"/>
              <w:rPr>
                <w:sz w:val="20"/>
                <w:szCs w:val="20"/>
              </w:rPr>
            </w:pPr>
            <w:r w:rsidRPr="00FF0120">
              <w:rPr>
                <w:sz w:val="20"/>
                <w:szCs w:val="20"/>
              </w:rPr>
              <w:t>Vers. Nr.</w:t>
            </w:r>
          </w:p>
        </w:tc>
        <w:tc>
          <w:tcPr>
            <w:tcW w:w="1417" w:type="dxa"/>
            <w:tcBorders>
              <w:bottom w:val="single" w:sz="12" w:space="0" w:color="FFFFFF"/>
            </w:tcBorders>
            <w:shd w:val="clear" w:color="1750AC" w:fill="888279"/>
          </w:tcPr>
          <w:p w:rsidR="009F140E" w:rsidRPr="00FF0120" w:rsidRDefault="009F140E" w:rsidP="006F36DC">
            <w:pPr>
              <w:pStyle w:val="Tabellenkopf-adesso"/>
              <w:rPr>
                <w:sz w:val="20"/>
                <w:szCs w:val="20"/>
              </w:rPr>
            </w:pPr>
            <w:r w:rsidRPr="00FF0120">
              <w:rPr>
                <w:sz w:val="20"/>
                <w:szCs w:val="20"/>
              </w:rPr>
              <w:t>Datum</w:t>
            </w:r>
          </w:p>
        </w:tc>
        <w:tc>
          <w:tcPr>
            <w:tcW w:w="2410" w:type="dxa"/>
            <w:tcBorders>
              <w:bottom w:val="single" w:sz="12" w:space="0" w:color="FFFFFF"/>
            </w:tcBorders>
            <w:shd w:val="clear" w:color="1750AC" w:fill="888279"/>
          </w:tcPr>
          <w:p w:rsidR="009F140E" w:rsidRPr="00FF0120" w:rsidRDefault="009F140E" w:rsidP="006F36DC">
            <w:pPr>
              <w:pStyle w:val="Tabellenkopf-adesso"/>
              <w:rPr>
                <w:sz w:val="20"/>
                <w:szCs w:val="20"/>
              </w:rPr>
            </w:pPr>
            <w:r w:rsidRPr="00FF0120">
              <w:rPr>
                <w:sz w:val="20"/>
                <w:szCs w:val="20"/>
              </w:rPr>
              <w:t>Autor</w:t>
            </w:r>
          </w:p>
        </w:tc>
        <w:tc>
          <w:tcPr>
            <w:tcW w:w="5103" w:type="dxa"/>
            <w:tcBorders>
              <w:bottom w:val="single" w:sz="12" w:space="0" w:color="FFFFFF"/>
            </w:tcBorders>
            <w:shd w:val="clear" w:color="1750AC" w:fill="888279"/>
          </w:tcPr>
          <w:p w:rsidR="009F140E" w:rsidRPr="00FF0120" w:rsidRDefault="009F140E" w:rsidP="006F36DC">
            <w:pPr>
              <w:pStyle w:val="Tabellenkopf-adesso"/>
              <w:rPr>
                <w:sz w:val="20"/>
                <w:szCs w:val="20"/>
              </w:rPr>
            </w:pPr>
            <w:r w:rsidRPr="00FF0120">
              <w:rPr>
                <w:sz w:val="20"/>
                <w:szCs w:val="20"/>
              </w:rPr>
              <w:t>Änderungen</w:t>
            </w:r>
          </w:p>
        </w:tc>
      </w:tr>
      <w:tr w:rsidR="009F140E" w:rsidRPr="00DE5681">
        <w:trPr>
          <w:cantSplit/>
          <w:trHeight w:val="397"/>
        </w:trPr>
        <w:tc>
          <w:tcPr>
            <w:tcW w:w="1007" w:type="dxa"/>
            <w:shd w:val="clear" w:color="EAEAEA" w:fill="E7E6E4"/>
          </w:tcPr>
          <w:p w:rsidR="009F140E" w:rsidRPr="00FF0120" w:rsidRDefault="005412DB" w:rsidP="00385BDA">
            <w:pPr>
              <w:pStyle w:val="FormatvorlageTabellenkrper-adesso10pt"/>
            </w:pPr>
            <w:r>
              <w:t>0.10</w:t>
            </w:r>
          </w:p>
        </w:tc>
        <w:tc>
          <w:tcPr>
            <w:tcW w:w="1417" w:type="dxa"/>
            <w:shd w:val="clear" w:color="EAEAEA" w:fill="E7E6E4"/>
          </w:tcPr>
          <w:p w:rsidR="009F140E" w:rsidRPr="00FF0120" w:rsidRDefault="009F140E" w:rsidP="00385BDA">
            <w:pPr>
              <w:pStyle w:val="FormatvorlageTabellenkrper-adesso10pt"/>
            </w:pPr>
            <w:r w:rsidRPr="00FF0120">
              <w:t>20</w:t>
            </w:r>
            <w:r w:rsidR="00421209">
              <w:t>10-02-08</w:t>
            </w:r>
          </w:p>
        </w:tc>
        <w:tc>
          <w:tcPr>
            <w:tcW w:w="2410" w:type="dxa"/>
            <w:shd w:val="clear" w:color="EAEAEA" w:fill="E7E6E4"/>
          </w:tcPr>
          <w:p w:rsidR="009F140E" w:rsidRPr="00FF0120" w:rsidRDefault="005412DB" w:rsidP="00385BDA">
            <w:pPr>
              <w:pStyle w:val="FormatvorlageTabellenkrper-adesso10pt"/>
            </w:pPr>
            <w:smartTag w:uri="urn:schemas-microsoft-com:office:smarttags" w:element="PersonName">
              <w:r>
                <w:t>Lukas Schneider</w:t>
              </w:r>
            </w:smartTag>
          </w:p>
        </w:tc>
        <w:tc>
          <w:tcPr>
            <w:tcW w:w="5103" w:type="dxa"/>
            <w:shd w:val="clear" w:color="EAEAEA" w:fill="E7E6E4"/>
          </w:tcPr>
          <w:p w:rsidR="009F140E" w:rsidRPr="00FF0120" w:rsidRDefault="005412DB" w:rsidP="00385BDA">
            <w:pPr>
              <w:pStyle w:val="Aufzhlung1Tabelle"/>
              <w:jc w:val="left"/>
            </w:pPr>
            <w:r>
              <w:t>Initialversion</w:t>
            </w:r>
          </w:p>
        </w:tc>
      </w:tr>
      <w:tr w:rsidR="009F140E" w:rsidRPr="00DE5681">
        <w:trPr>
          <w:cantSplit/>
          <w:trHeight w:val="397"/>
        </w:trPr>
        <w:tc>
          <w:tcPr>
            <w:tcW w:w="1007" w:type="dxa"/>
            <w:shd w:val="clear" w:color="EAEAEA" w:fill="E7E6E4"/>
          </w:tcPr>
          <w:p w:rsidR="009F140E" w:rsidRPr="00FF0120" w:rsidRDefault="004E7CA0" w:rsidP="00385BDA">
            <w:pPr>
              <w:pStyle w:val="Tabellenkrper-adesso"/>
              <w:rPr>
                <w:sz w:val="20"/>
                <w:szCs w:val="20"/>
              </w:rPr>
            </w:pPr>
            <w:r>
              <w:rPr>
                <w:sz w:val="20"/>
                <w:szCs w:val="20"/>
              </w:rPr>
              <w:t>0.20</w:t>
            </w:r>
          </w:p>
        </w:tc>
        <w:tc>
          <w:tcPr>
            <w:tcW w:w="1417" w:type="dxa"/>
            <w:shd w:val="clear" w:color="EAEAEA" w:fill="E7E6E4"/>
          </w:tcPr>
          <w:p w:rsidR="009F140E" w:rsidRPr="00FF0120" w:rsidRDefault="004E7CA0" w:rsidP="00385BDA">
            <w:pPr>
              <w:pStyle w:val="Tabellenkrper-adesso"/>
              <w:rPr>
                <w:sz w:val="20"/>
                <w:szCs w:val="20"/>
              </w:rPr>
            </w:pPr>
            <w:r>
              <w:rPr>
                <w:sz w:val="20"/>
                <w:szCs w:val="20"/>
              </w:rPr>
              <w:t>2010-02-21</w:t>
            </w:r>
          </w:p>
        </w:tc>
        <w:tc>
          <w:tcPr>
            <w:tcW w:w="2410" w:type="dxa"/>
            <w:shd w:val="clear" w:color="EAEAEA" w:fill="E7E6E4"/>
          </w:tcPr>
          <w:p w:rsidR="009F140E" w:rsidRPr="00FF0120" w:rsidRDefault="004E7CA0" w:rsidP="00385BDA">
            <w:pPr>
              <w:pStyle w:val="Tabellenkrper-adesso"/>
              <w:rPr>
                <w:sz w:val="20"/>
                <w:szCs w:val="20"/>
              </w:rPr>
            </w:pPr>
            <w:smartTag w:uri="urn:schemas-microsoft-com:office:smarttags" w:element="PersonName">
              <w:r>
                <w:rPr>
                  <w:sz w:val="20"/>
                  <w:szCs w:val="20"/>
                </w:rPr>
                <w:t>Julian Fürter</w:t>
              </w:r>
            </w:smartTag>
          </w:p>
        </w:tc>
        <w:tc>
          <w:tcPr>
            <w:tcW w:w="5103" w:type="dxa"/>
            <w:shd w:val="clear" w:color="EAEAEA" w:fill="E7E6E4"/>
          </w:tcPr>
          <w:p w:rsidR="004E7CA0" w:rsidRPr="00FF0120" w:rsidRDefault="004E7CA0" w:rsidP="00385BDA">
            <w:pPr>
              <w:pStyle w:val="Aufzhlung1Tabelle"/>
              <w:jc w:val="left"/>
              <w:rPr>
                <w:sz w:val="20"/>
                <w:szCs w:val="20"/>
              </w:rPr>
            </w:pPr>
            <w:r>
              <w:rPr>
                <w:sz w:val="20"/>
                <w:szCs w:val="20"/>
              </w:rPr>
              <w:t>Ergänzung: SOAP-UI-Testaufrufe</w:t>
            </w:r>
          </w:p>
        </w:tc>
      </w:tr>
      <w:tr w:rsidR="00612DB8" w:rsidRPr="00DE5681">
        <w:trPr>
          <w:cantSplit/>
          <w:trHeight w:val="397"/>
        </w:trPr>
        <w:tc>
          <w:tcPr>
            <w:tcW w:w="1007" w:type="dxa"/>
            <w:shd w:val="clear" w:color="EAEAEA" w:fill="E7E6E4"/>
          </w:tcPr>
          <w:p w:rsidR="00612DB8" w:rsidRPr="00FF0120" w:rsidRDefault="004E7CA0" w:rsidP="00385BDA">
            <w:pPr>
              <w:pStyle w:val="Tabellenkrper-adesso"/>
              <w:rPr>
                <w:sz w:val="20"/>
                <w:szCs w:val="20"/>
              </w:rPr>
            </w:pPr>
            <w:r>
              <w:rPr>
                <w:sz w:val="20"/>
                <w:szCs w:val="20"/>
              </w:rPr>
              <w:t>0.30</w:t>
            </w:r>
          </w:p>
        </w:tc>
        <w:tc>
          <w:tcPr>
            <w:tcW w:w="1417" w:type="dxa"/>
            <w:shd w:val="clear" w:color="EAEAEA" w:fill="E7E6E4"/>
          </w:tcPr>
          <w:p w:rsidR="00612DB8" w:rsidRPr="00FF0120" w:rsidRDefault="004E7CA0" w:rsidP="00385BDA">
            <w:pPr>
              <w:pStyle w:val="Tabellenkrper-adesso"/>
              <w:rPr>
                <w:sz w:val="20"/>
                <w:szCs w:val="20"/>
              </w:rPr>
            </w:pPr>
            <w:r>
              <w:rPr>
                <w:sz w:val="20"/>
                <w:szCs w:val="20"/>
              </w:rPr>
              <w:t>2010-02-23</w:t>
            </w:r>
          </w:p>
        </w:tc>
        <w:tc>
          <w:tcPr>
            <w:tcW w:w="2410" w:type="dxa"/>
            <w:shd w:val="clear" w:color="EAEAEA" w:fill="E7E6E4"/>
          </w:tcPr>
          <w:p w:rsidR="00612DB8" w:rsidRPr="00E32F82" w:rsidRDefault="004E7CA0" w:rsidP="00385BDA">
            <w:pPr>
              <w:pStyle w:val="Tabellenkrper-adesso"/>
              <w:rPr>
                <w:sz w:val="20"/>
                <w:szCs w:val="20"/>
              </w:rPr>
            </w:pPr>
            <w:smartTag w:uri="urn:schemas-microsoft-com:office:smarttags" w:element="PersonName">
              <w:r w:rsidRPr="00E32F82">
                <w:rPr>
                  <w:sz w:val="20"/>
                  <w:szCs w:val="20"/>
                </w:rPr>
                <w:t>Lukas Schneider</w:t>
              </w:r>
            </w:smartTag>
          </w:p>
        </w:tc>
        <w:tc>
          <w:tcPr>
            <w:tcW w:w="5103" w:type="dxa"/>
            <w:shd w:val="clear" w:color="EAEAEA" w:fill="E7E6E4"/>
          </w:tcPr>
          <w:p w:rsidR="00612DB8" w:rsidRPr="00FF0120" w:rsidRDefault="004E7CA0" w:rsidP="00385BDA">
            <w:pPr>
              <w:pStyle w:val="Aufzhlung1Tabelle"/>
              <w:jc w:val="left"/>
              <w:rPr>
                <w:sz w:val="20"/>
                <w:szCs w:val="20"/>
              </w:rPr>
            </w:pPr>
            <w:r>
              <w:rPr>
                <w:sz w:val="20"/>
                <w:szCs w:val="20"/>
              </w:rPr>
              <w:t>Ergänzungen DB</w:t>
            </w:r>
          </w:p>
        </w:tc>
      </w:tr>
      <w:tr w:rsidR="009F140E" w:rsidRPr="00DE5681">
        <w:trPr>
          <w:cantSplit/>
          <w:trHeight w:val="397"/>
        </w:trPr>
        <w:tc>
          <w:tcPr>
            <w:tcW w:w="1007" w:type="dxa"/>
            <w:shd w:val="clear" w:color="EAEAEA" w:fill="E7E6E4"/>
          </w:tcPr>
          <w:p w:rsidR="009F140E" w:rsidRPr="00FF0120" w:rsidRDefault="00291777" w:rsidP="00385BDA">
            <w:pPr>
              <w:pStyle w:val="Tabellenkrper-adesso"/>
              <w:rPr>
                <w:sz w:val="20"/>
                <w:szCs w:val="20"/>
              </w:rPr>
            </w:pPr>
            <w:r>
              <w:rPr>
                <w:sz w:val="20"/>
                <w:szCs w:val="20"/>
              </w:rPr>
              <w:t>0.40</w:t>
            </w:r>
          </w:p>
        </w:tc>
        <w:tc>
          <w:tcPr>
            <w:tcW w:w="1417" w:type="dxa"/>
            <w:shd w:val="clear" w:color="EAEAEA" w:fill="E7E6E4"/>
          </w:tcPr>
          <w:p w:rsidR="009F140E" w:rsidRPr="00FF0120" w:rsidRDefault="00291777" w:rsidP="00385BDA">
            <w:pPr>
              <w:pStyle w:val="Tabellenkrper-adesso"/>
              <w:rPr>
                <w:sz w:val="20"/>
                <w:szCs w:val="20"/>
              </w:rPr>
            </w:pPr>
            <w:r>
              <w:rPr>
                <w:sz w:val="20"/>
                <w:szCs w:val="20"/>
              </w:rPr>
              <w:t>2010-03-26</w:t>
            </w:r>
          </w:p>
        </w:tc>
        <w:tc>
          <w:tcPr>
            <w:tcW w:w="2410" w:type="dxa"/>
            <w:shd w:val="clear" w:color="EAEAEA" w:fill="E7E6E4"/>
          </w:tcPr>
          <w:p w:rsidR="009F140E" w:rsidRPr="00FF0120" w:rsidRDefault="00291777" w:rsidP="00385BDA">
            <w:pPr>
              <w:pStyle w:val="Tabellenkrper-adesso"/>
              <w:rPr>
                <w:sz w:val="20"/>
                <w:szCs w:val="20"/>
              </w:rPr>
            </w:pPr>
            <w:smartTag w:uri="urn:schemas-microsoft-com:office:smarttags" w:element="PersonName">
              <w:r>
                <w:rPr>
                  <w:sz w:val="20"/>
                  <w:szCs w:val="20"/>
                </w:rPr>
                <w:t>Lukas Schneider</w:t>
              </w:r>
            </w:smartTag>
          </w:p>
        </w:tc>
        <w:tc>
          <w:tcPr>
            <w:tcW w:w="5103" w:type="dxa"/>
            <w:shd w:val="clear" w:color="EAEAEA" w:fill="E7E6E4"/>
          </w:tcPr>
          <w:p w:rsidR="009F140E" w:rsidRPr="00FF0120" w:rsidRDefault="00291777" w:rsidP="00385BDA">
            <w:pPr>
              <w:pStyle w:val="Aufzhlung1Tabelle"/>
              <w:jc w:val="left"/>
              <w:rPr>
                <w:sz w:val="20"/>
                <w:szCs w:val="20"/>
              </w:rPr>
            </w:pPr>
            <w:r>
              <w:rPr>
                <w:sz w:val="20"/>
                <w:szCs w:val="20"/>
              </w:rPr>
              <w:t>Links auf die Applikationen korrigiert</w:t>
            </w:r>
          </w:p>
        </w:tc>
      </w:tr>
      <w:tr w:rsidR="00B37A45" w:rsidRPr="00DE5681">
        <w:trPr>
          <w:cantSplit/>
          <w:trHeight w:val="397"/>
        </w:trPr>
        <w:tc>
          <w:tcPr>
            <w:tcW w:w="1007" w:type="dxa"/>
            <w:shd w:val="clear" w:color="EAEAEA" w:fill="E7E6E4"/>
          </w:tcPr>
          <w:p w:rsidR="00B37A45" w:rsidRPr="008D2F1B" w:rsidRDefault="00FB1E4E" w:rsidP="00385BDA">
            <w:pPr>
              <w:spacing w:after="0"/>
              <w:rPr>
                <w:sz w:val="20"/>
                <w:szCs w:val="20"/>
              </w:rPr>
            </w:pPr>
            <w:r w:rsidRPr="008D2F1B">
              <w:rPr>
                <w:sz w:val="20"/>
                <w:szCs w:val="20"/>
              </w:rPr>
              <w:t>0.50</w:t>
            </w:r>
          </w:p>
        </w:tc>
        <w:tc>
          <w:tcPr>
            <w:tcW w:w="1417" w:type="dxa"/>
            <w:shd w:val="clear" w:color="EAEAEA" w:fill="E7E6E4"/>
          </w:tcPr>
          <w:p w:rsidR="00B37A45" w:rsidRPr="008D2F1B" w:rsidRDefault="00FB1E4E" w:rsidP="00385BDA">
            <w:pPr>
              <w:spacing w:after="0"/>
              <w:rPr>
                <w:sz w:val="20"/>
                <w:szCs w:val="20"/>
              </w:rPr>
            </w:pPr>
            <w:r w:rsidRPr="008D2F1B">
              <w:rPr>
                <w:sz w:val="20"/>
                <w:szCs w:val="20"/>
              </w:rPr>
              <w:t>2010-03-26</w:t>
            </w:r>
          </w:p>
        </w:tc>
        <w:tc>
          <w:tcPr>
            <w:tcW w:w="2410" w:type="dxa"/>
            <w:shd w:val="clear" w:color="EAEAEA" w:fill="E7E6E4"/>
          </w:tcPr>
          <w:p w:rsidR="00B37A45" w:rsidRPr="008D2F1B" w:rsidRDefault="00FB1E4E" w:rsidP="00385BDA">
            <w:pPr>
              <w:pStyle w:val="Tabellenkrper-adesso"/>
              <w:rPr>
                <w:sz w:val="20"/>
                <w:szCs w:val="20"/>
              </w:rPr>
            </w:pPr>
            <w:smartTag w:uri="urn:schemas-microsoft-com:office:smarttags" w:element="PersonName">
              <w:r w:rsidRPr="008D2F1B">
                <w:rPr>
                  <w:sz w:val="20"/>
                  <w:szCs w:val="20"/>
                </w:rPr>
                <w:t>Lukas Schneider</w:t>
              </w:r>
            </w:smartTag>
          </w:p>
        </w:tc>
        <w:tc>
          <w:tcPr>
            <w:tcW w:w="5103" w:type="dxa"/>
            <w:shd w:val="clear" w:color="EAEAEA" w:fill="E7E6E4"/>
          </w:tcPr>
          <w:p w:rsidR="00B37A45" w:rsidRPr="008D2F1B" w:rsidRDefault="00FB1E4E" w:rsidP="00385BDA">
            <w:pPr>
              <w:pStyle w:val="Aufzhlung1Tabelle"/>
              <w:jc w:val="left"/>
              <w:rPr>
                <w:sz w:val="20"/>
                <w:szCs w:val="20"/>
              </w:rPr>
            </w:pPr>
            <w:r w:rsidRPr="008D2F1B">
              <w:rPr>
                <w:sz w:val="20"/>
                <w:szCs w:val="20"/>
              </w:rPr>
              <w:t>Diverse Properties ergänzt, DB: BUR-View präzisiert, zusätzliche Webservice-Schnittstellen</w:t>
            </w:r>
          </w:p>
        </w:tc>
      </w:tr>
      <w:tr w:rsidR="00360530" w:rsidRPr="00DE5681">
        <w:trPr>
          <w:cantSplit/>
          <w:trHeight w:val="397"/>
        </w:trPr>
        <w:tc>
          <w:tcPr>
            <w:tcW w:w="1007" w:type="dxa"/>
            <w:shd w:val="clear" w:color="EAEAEA" w:fill="E7E6E4"/>
          </w:tcPr>
          <w:p w:rsidR="00360530" w:rsidRPr="008D2F1B" w:rsidRDefault="00360530" w:rsidP="00385BDA">
            <w:pPr>
              <w:spacing w:after="0"/>
              <w:rPr>
                <w:sz w:val="20"/>
                <w:szCs w:val="20"/>
              </w:rPr>
            </w:pPr>
            <w:r>
              <w:rPr>
                <w:sz w:val="20"/>
                <w:szCs w:val="20"/>
              </w:rPr>
              <w:t>1.00</w:t>
            </w:r>
          </w:p>
        </w:tc>
        <w:tc>
          <w:tcPr>
            <w:tcW w:w="1417" w:type="dxa"/>
            <w:shd w:val="clear" w:color="EAEAEA" w:fill="E7E6E4"/>
          </w:tcPr>
          <w:p w:rsidR="00360530" w:rsidRPr="008D2F1B" w:rsidRDefault="00360530" w:rsidP="00385BDA">
            <w:pPr>
              <w:spacing w:after="0"/>
              <w:rPr>
                <w:sz w:val="20"/>
                <w:szCs w:val="20"/>
              </w:rPr>
            </w:pPr>
            <w:r>
              <w:rPr>
                <w:sz w:val="20"/>
                <w:szCs w:val="20"/>
              </w:rPr>
              <w:t>2010-04-30</w:t>
            </w:r>
          </w:p>
        </w:tc>
        <w:tc>
          <w:tcPr>
            <w:tcW w:w="2410" w:type="dxa"/>
            <w:shd w:val="clear" w:color="EAEAEA" w:fill="E7E6E4"/>
          </w:tcPr>
          <w:p w:rsidR="00360530" w:rsidRPr="008D2F1B" w:rsidRDefault="00360530" w:rsidP="00385BDA">
            <w:pPr>
              <w:pStyle w:val="Tabellenkrper-adesso"/>
              <w:rPr>
                <w:sz w:val="20"/>
                <w:szCs w:val="20"/>
              </w:rPr>
            </w:pPr>
            <w:smartTag w:uri="urn:schemas-microsoft-com:office:smarttags" w:element="PersonName">
              <w:r>
                <w:rPr>
                  <w:sz w:val="20"/>
                  <w:szCs w:val="20"/>
                </w:rPr>
                <w:t>Lukas Schneider</w:t>
              </w:r>
            </w:smartTag>
          </w:p>
        </w:tc>
        <w:tc>
          <w:tcPr>
            <w:tcW w:w="5103" w:type="dxa"/>
            <w:shd w:val="clear" w:color="EAEAEA" w:fill="E7E6E4"/>
          </w:tcPr>
          <w:p w:rsidR="00360530" w:rsidRPr="008D2F1B" w:rsidRDefault="00360530" w:rsidP="00385BDA">
            <w:pPr>
              <w:pStyle w:val="Aufzhlung1Tabelle"/>
              <w:jc w:val="left"/>
              <w:rPr>
                <w:sz w:val="20"/>
                <w:szCs w:val="20"/>
              </w:rPr>
            </w:pPr>
            <w:r>
              <w:rPr>
                <w:sz w:val="20"/>
                <w:szCs w:val="20"/>
              </w:rPr>
              <w:t>Abnahmeversion</w:t>
            </w:r>
            <w:r w:rsidR="00F21210">
              <w:rPr>
                <w:sz w:val="20"/>
                <w:szCs w:val="20"/>
              </w:rPr>
              <w:t xml:space="preserve"> noch ohne SBA</w:t>
            </w:r>
          </w:p>
        </w:tc>
      </w:tr>
      <w:tr w:rsidR="00A85020" w:rsidRPr="00DE5681">
        <w:trPr>
          <w:cantSplit/>
          <w:trHeight w:val="397"/>
        </w:trPr>
        <w:tc>
          <w:tcPr>
            <w:tcW w:w="1007" w:type="dxa"/>
            <w:shd w:val="clear" w:color="EAEAEA" w:fill="E7E6E4"/>
          </w:tcPr>
          <w:p w:rsidR="00A85020" w:rsidRDefault="00A85020" w:rsidP="00385BDA">
            <w:pPr>
              <w:spacing w:after="0"/>
              <w:rPr>
                <w:sz w:val="20"/>
                <w:szCs w:val="20"/>
              </w:rPr>
            </w:pPr>
            <w:r>
              <w:rPr>
                <w:sz w:val="20"/>
                <w:szCs w:val="20"/>
              </w:rPr>
              <w:t>1.01</w:t>
            </w:r>
          </w:p>
        </w:tc>
        <w:tc>
          <w:tcPr>
            <w:tcW w:w="1417" w:type="dxa"/>
            <w:shd w:val="clear" w:color="EAEAEA" w:fill="E7E6E4"/>
          </w:tcPr>
          <w:p w:rsidR="00A85020" w:rsidRDefault="00A85020" w:rsidP="00385BDA">
            <w:pPr>
              <w:spacing w:after="0"/>
              <w:rPr>
                <w:sz w:val="20"/>
                <w:szCs w:val="20"/>
              </w:rPr>
            </w:pPr>
            <w:r>
              <w:rPr>
                <w:sz w:val="20"/>
                <w:szCs w:val="20"/>
              </w:rPr>
              <w:t>2010-05-06</w:t>
            </w:r>
          </w:p>
        </w:tc>
        <w:tc>
          <w:tcPr>
            <w:tcW w:w="2410" w:type="dxa"/>
            <w:shd w:val="clear" w:color="EAEAEA" w:fill="E7E6E4"/>
          </w:tcPr>
          <w:p w:rsidR="00A85020" w:rsidRDefault="00A85020" w:rsidP="00385BDA">
            <w:pPr>
              <w:pStyle w:val="Tabellenkrper-adesso"/>
              <w:rPr>
                <w:sz w:val="20"/>
                <w:szCs w:val="20"/>
              </w:rPr>
            </w:pPr>
            <w:smartTag w:uri="urn:schemas-microsoft-com:office:smarttags" w:element="PersonName">
              <w:r>
                <w:rPr>
                  <w:sz w:val="20"/>
                  <w:szCs w:val="20"/>
                </w:rPr>
                <w:t>Lukas Schneider</w:t>
              </w:r>
            </w:smartTag>
          </w:p>
        </w:tc>
        <w:tc>
          <w:tcPr>
            <w:tcW w:w="5103" w:type="dxa"/>
            <w:shd w:val="clear" w:color="EAEAEA" w:fill="E7E6E4"/>
          </w:tcPr>
          <w:p w:rsidR="00A85020" w:rsidRDefault="00A85020" w:rsidP="00385BDA">
            <w:pPr>
              <w:pStyle w:val="Aufzhlung1Tabelle"/>
              <w:jc w:val="left"/>
              <w:rPr>
                <w:sz w:val="20"/>
                <w:szCs w:val="20"/>
              </w:rPr>
            </w:pPr>
            <w:r>
              <w:rPr>
                <w:sz w:val="20"/>
                <w:szCs w:val="20"/>
              </w:rPr>
              <w:t>MEB Portal und Monitoring</w:t>
            </w:r>
          </w:p>
        </w:tc>
      </w:tr>
      <w:tr w:rsidR="00853A6B" w:rsidRPr="00DE5681">
        <w:trPr>
          <w:cantSplit/>
          <w:trHeight w:val="397"/>
        </w:trPr>
        <w:tc>
          <w:tcPr>
            <w:tcW w:w="1007" w:type="dxa"/>
            <w:shd w:val="clear" w:color="EAEAEA" w:fill="E7E6E4"/>
          </w:tcPr>
          <w:p w:rsidR="00853A6B" w:rsidRDefault="00853A6B" w:rsidP="00385BDA">
            <w:pPr>
              <w:spacing w:after="0"/>
              <w:rPr>
                <w:sz w:val="20"/>
                <w:szCs w:val="20"/>
              </w:rPr>
            </w:pPr>
            <w:r>
              <w:rPr>
                <w:sz w:val="20"/>
                <w:szCs w:val="20"/>
              </w:rPr>
              <w:t>1.02</w:t>
            </w:r>
          </w:p>
        </w:tc>
        <w:tc>
          <w:tcPr>
            <w:tcW w:w="1417" w:type="dxa"/>
            <w:shd w:val="clear" w:color="EAEAEA" w:fill="E7E6E4"/>
          </w:tcPr>
          <w:p w:rsidR="00853A6B" w:rsidRDefault="00853A6B" w:rsidP="00385BDA">
            <w:pPr>
              <w:spacing w:after="0"/>
              <w:rPr>
                <w:sz w:val="20"/>
                <w:szCs w:val="20"/>
              </w:rPr>
            </w:pPr>
            <w:r>
              <w:rPr>
                <w:sz w:val="20"/>
                <w:szCs w:val="20"/>
              </w:rPr>
              <w:t>2010-08-30</w:t>
            </w:r>
          </w:p>
        </w:tc>
        <w:tc>
          <w:tcPr>
            <w:tcW w:w="2410" w:type="dxa"/>
            <w:shd w:val="clear" w:color="EAEAEA" w:fill="E7E6E4"/>
          </w:tcPr>
          <w:p w:rsidR="00853A6B" w:rsidRDefault="00853A6B" w:rsidP="00385BDA">
            <w:pPr>
              <w:pStyle w:val="Tabellenkrper-adesso"/>
              <w:rPr>
                <w:sz w:val="20"/>
                <w:szCs w:val="20"/>
              </w:rPr>
            </w:pPr>
            <w:smartTag w:uri="urn:schemas-microsoft-com:office:smarttags" w:element="PersonName">
              <w:r>
                <w:rPr>
                  <w:sz w:val="20"/>
                  <w:szCs w:val="20"/>
                </w:rPr>
                <w:t>Lukas Schneider</w:t>
              </w:r>
            </w:smartTag>
          </w:p>
        </w:tc>
        <w:tc>
          <w:tcPr>
            <w:tcW w:w="5103" w:type="dxa"/>
            <w:shd w:val="clear" w:color="EAEAEA" w:fill="E7E6E4"/>
          </w:tcPr>
          <w:p w:rsidR="00853A6B" w:rsidRDefault="00853A6B" w:rsidP="00385BDA">
            <w:pPr>
              <w:pStyle w:val="Aufzhlung1Tabelle"/>
              <w:jc w:val="left"/>
              <w:rPr>
                <w:sz w:val="20"/>
                <w:szCs w:val="20"/>
              </w:rPr>
            </w:pPr>
            <w:r>
              <w:rPr>
                <w:sz w:val="20"/>
                <w:szCs w:val="20"/>
              </w:rPr>
              <w:t>BUR View Erstellung</w:t>
            </w:r>
          </w:p>
        </w:tc>
      </w:tr>
      <w:tr w:rsidR="001606F4" w:rsidRPr="00DE5681">
        <w:trPr>
          <w:cantSplit/>
          <w:trHeight w:val="397"/>
        </w:trPr>
        <w:tc>
          <w:tcPr>
            <w:tcW w:w="1007" w:type="dxa"/>
            <w:shd w:val="clear" w:color="EAEAEA" w:fill="E7E6E4"/>
          </w:tcPr>
          <w:p w:rsidR="001606F4" w:rsidRDefault="001606F4" w:rsidP="00385BDA">
            <w:pPr>
              <w:spacing w:after="0"/>
              <w:rPr>
                <w:sz w:val="20"/>
                <w:szCs w:val="20"/>
              </w:rPr>
            </w:pPr>
            <w:r>
              <w:rPr>
                <w:sz w:val="20"/>
                <w:szCs w:val="20"/>
              </w:rPr>
              <w:t>1.1</w:t>
            </w:r>
            <w:r w:rsidR="007E6890">
              <w:rPr>
                <w:sz w:val="20"/>
                <w:szCs w:val="20"/>
              </w:rPr>
              <w:t>3</w:t>
            </w:r>
          </w:p>
        </w:tc>
        <w:tc>
          <w:tcPr>
            <w:tcW w:w="1417" w:type="dxa"/>
            <w:shd w:val="clear" w:color="EAEAEA" w:fill="E7E6E4"/>
          </w:tcPr>
          <w:p w:rsidR="001606F4" w:rsidRDefault="001606F4" w:rsidP="00385BDA">
            <w:pPr>
              <w:spacing w:after="0"/>
              <w:rPr>
                <w:sz w:val="20"/>
                <w:szCs w:val="20"/>
              </w:rPr>
            </w:pPr>
            <w:r>
              <w:rPr>
                <w:sz w:val="20"/>
                <w:szCs w:val="20"/>
              </w:rPr>
              <w:t>2010-09-08</w:t>
            </w:r>
          </w:p>
        </w:tc>
        <w:tc>
          <w:tcPr>
            <w:tcW w:w="2410" w:type="dxa"/>
            <w:shd w:val="clear" w:color="EAEAEA" w:fill="E7E6E4"/>
          </w:tcPr>
          <w:p w:rsidR="001606F4" w:rsidRDefault="001606F4" w:rsidP="00385BDA">
            <w:pPr>
              <w:pStyle w:val="Tabellenkrper-adesso"/>
              <w:rPr>
                <w:sz w:val="20"/>
                <w:szCs w:val="20"/>
              </w:rPr>
            </w:pPr>
            <w:smartTag w:uri="urn:schemas-microsoft-com:office:smarttags" w:element="PersonName">
              <w:r>
                <w:rPr>
                  <w:sz w:val="20"/>
                  <w:szCs w:val="20"/>
                </w:rPr>
                <w:t>Lukas Schneider</w:t>
              </w:r>
            </w:smartTag>
          </w:p>
        </w:tc>
        <w:tc>
          <w:tcPr>
            <w:tcW w:w="5103" w:type="dxa"/>
            <w:shd w:val="clear" w:color="EAEAEA" w:fill="E7E6E4"/>
          </w:tcPr>
          <w:p w:rsidR="001606F4" w:rsidRDefault="001606F4" w:rsidP="00385BDA">
            <w:pPr>
              <w:pStyle w:val="Aufzhlung1Tabelle"/>
              <w:jc w:val="left"/>
              <w:rPr>
                <w:sz w:val="20"/>
                <w:szCs w:val="20"/>
              </w:rPr>
            </w:pPr>
            <w:r>
              <w:rPr>
                <w:sz w:val="20"/>
                <w:szCs w:val="20"/>
              </w:rPr>
              <w:t>SBA</w:t>
            </w:r>
            <w:r w:rsidR="00FD4456">
              <w:rPr>
                <w:sz w:val="20"/>
                <w:szCs w:val="20"/>
              </w:rPr>
              <w:t xml:space="preserve"> und SBG-Properties</w:t>
            </w:r>
          </w:p>
        </w:tc>
      </w:tr>
      <w:tr w:rsidR="008B4CB5" w:rsidRPr="00DE5681">
        <w:trPr>
          <w:cantSplit/>
          <w:trHeight w:val="397"/>
        </w:trPr>
        <w:tc>
          <w:tcPr>
            <w:tcW w:w="1007" w:type="dxa"/>
            <w:shd w:val="clear" w:color="EAEAEA" w:fill="E7E6E4"/>
          </w:tcPr>
          <w:p w:rsidR="008B4CB5" w:rsidRDefault="008B4CB5" w:rsidP="00385BDA">
            <w:pPr>
              <w:spacing w:after="0"/>
              <w:rPr>
                <w:sz w:val="20"/>
                <w:szCs w:val="20"/>
              </w:rPr>
            </w:pPr>
            <w:r>
              <w:rPr>
                <w:sz w:val="20"/>
                <w:szCs w:val="20"/>
              </w:rPr>
              <w:t>1.14</w:t>
            </w:r>
          </w:p>
        </w:tc>
        <w:tc>
          <w:tcPr>
            <w:tcW w:w="1417" w:type="dxa"/>
            <w:shd w:val="clear" w:color="EAEAEA" w:fill="E7E6E4"/>
          </w:tcPr>
          <w:p w:rsidR="008B4CB5" w:rsidRDefault="008B4CB5" w:rsidP="00385BDA">
            <w:pPr>
              <w:spacing w:after="0"/>
              <w:rPr>
                <w:sz w:val="20"/>
                <w:szCs w:val="20"/>
              </w:rPr>
            </w:pPr>
            <w:r>
              <w:rPr>
                <w:sz w:val="20"/>
                <w:szCs w:val="20"/>
              </w:rPr>
              <w:t>2010-11-03</w:t>
            </w:r>
          </w:p>
        </w:tc>
        <w:tc>
          <w:tcPr>
            <w:tcW w:w="2410" w:type="dxa"/>
            <w:shd w:val="clear" w:color="EAEAEA" w:fill="E7E6E4"/>
          </w:tcPr>
          <w:p w:rsidR="008B4CB5" w:rsidRDefault="008B4CB5" w:rsidP="00385BDA">
            <w:pPr>
              <w:pStyle w:val="Tabellenkrper-adesso"/>
              <w:rPr>
                <w:sz w:val="20"/>
                <w:szCs w:val="20"/>
              </w:rPr>
            </w:pPr>
            <w:smartTag w:uri="urn:schemas-microsoft-com:office:smarttags" w:element="PersonName">
              <w:r>
                <w:rPr>
                  <w:sz w:val="20"/>
                  <w:szCs w:val="20"/>
                </w:rPr>
                <w:t>Lukas Schneider</w:t>
              </w:r>
            </w:smartTag>
          </w:p>
        </w:tc>
        <w:tc>
          <w:tcPr>
            <w:tcW w:w="5103" w:type="dxa"/>
            <w:shd w:val="clear" w:color="EAEAEA" w:fill="E7E6E4"/>
          </w:tcPr>
          <w:p w:rsidR="008B4CB5" w:rsidRDefault="008B4CB5" w:rsidP="00385BDA">
            <w:pPr>
              <w:pStyle w:val="Aufzhlung1Tabelle"/>
              <w:jc w:val="left"/>
              <w:rPr>
                <w:sz w:val="20"/>
                <w:szCs w:val="20"/>
              </w:rPr>
            </w:pPr>
            <w:r>
              <w:rPr>
                <w:sz w:val="20"/>
                <w:szCs w:val="20"/>
              </w:rPr>
              <w:t>METASTAT Properties</w:t>
            </w:r>
          </w:p>
        </w:tc>
      </w:tr>
      <w:tr w:rsidR="00C11B5D" w:rsidRPr="00DE5681" w:rsidTr="00423F07">
        <w:trPr>
          <w:cantSplit/>
          <w:trHeight w:val="397"/>
        </w:trPr>
        <w:tc>
          <w:tcPr>
            <w:tcW w:w="1007" w:type="dxa"/>
            <w:shd w:val="clear" w:color="EAEAEA" w:fill="E7E6E4"/>
          </w:tcPr>
          <w:p w:rsidR="00C11B5D" w:rsidRDefault="00C11B5D" w:rsidP="00385BDA">
            <w:pPr>
              <w:spacing w:after="0"/>
              <w:rPr>
                <w:sz w:val="20"/>
                <w:szCs w:val="20"/>
              </w:rPr>
            </w:pPr>
            <w:r>
              <w:rPr>
                <w:sz w:val="20"/>
                <w:szCs w:val="20"/>
              </w:rPr>
              <w:t>2.00</w:t>
            </w:r>
          </w:p>
        </w:tc>
        <w:tc>
          <w:tcPr>
            <w:tcW w:w="1417" w:type="dxa"/>
            <w:shd w:val="clear" w:color="EAEAEA" w:fill="E7E6E4"/>
          </w:tcPr>
          <w:p w:rsidR="00C11B5D" w:rsidRDefault="00C11B5D" w:rsidP="00385BDA">
            <w:pPr>
              <w:spacing w:after="0"/>
              <w:rPr>
                <w:sz w:val="20"/>
                <w:szCs w:val="20"/>
              </w:rPr>
            </w:pPr>
            <w:r>
              <w:rPr>
                <w:sz w:val="20"/>
                <w:szCs w:val="20"/>
              </w:rPr>
              <w:t>2011-07-29</w:t>
            </w:r>
          </w:p>
        </w:tc>
        <w:tc>
          <w:tcPr>
            <w:tcW w:w="2410" w:type="dxa"/>
            <w:shd w:val="clear" w:color="EAEAEA" w:fill="E7E6E4"/>
          </w:tcPr>
          <w:p w:rsidR="00C11B5D" w:rsidRDefault="00C11B5D" w:rsidP="00385BDA">
            <w:pPr>
              <w:pStyle w:val="Tabellenkrper-adesso"/>
              <w:rPr>
                <w:sz w:val="20"/>
                <w:szCs w:val="20"/>
              </w:rPr>
            </w:pPr>
            <w:smartTag w:uri="urn:schemas-microsoft-com:office:smarttags" w:element="PersonName">
              <w:r>
                <w:rPr>
                  <w:sz w:val="20"/>
                  <w:szCs w:val="20"/>
                </w:rPr>
                <w:t>Lukas Schneider</w:t>
              </w:r>
            </w:smartTag>
          </w:p>
        </w:tc>
        <w:tc>
          <w:tcPr>
            <w:tcW w:w="5103" w:type="dxa"/>
            <w:shd w:val="clear" w:color="EAEAEA" w:fill="E7E6E4"/>
          </w:tcPr>
          <w:p w:rsidR="00C11B5D" w:rsidRDefault="00C11B5D" w:rsidP="00385BDA">
            <w:pPr>
              <w:pStyle w:val="Aufzhlung1Tabelle"/>
              <w:jc w:val="left"/>
              <w:rPr>
                <w:sz w:val="20"/>
                <w:szCs w:val="20"/>
              </w:rPr>
            </w:pPr>
            <w:r>
              <w:rPr>
                <w:sz w:val="20"/>
                <w:szCs w:val="20"/>
              </w:rPr>
              <w:t>SBG</w:t>
            </w:r>
          </w:p>
        </w:tc>
      </w:tr>
      <w:tr w:rsidR="006D2462" w:rsidRPr="00DE5681" w:rsidTr="00C74DA1">
        <w:trPr>
          <w:cantSplit/>
          <w:trHeight w:val="397"/>
        </w:trPr>
        <w:tc>
          <w:tcPr>
            <w:tcW w:w="1007" w:type="dxa"/>
            <w:shd w:val="clear" w:color="EAEAEA" w:fill="E7E6E4"/>
          </w:tcPr>
          <w:p w:rsidR="006D2462" w:rsidRDefault="006D2462" w:rsidP="00385BDA">
            <w:pPr>
              <w:spacing w:after="0"/>
              <w:rPr>
                <w:sz w:val="20"/>
                <w:szCs w:val="20"/>
              </w:rPr>
            </w:pPr>
            <w:r>
              <w:rPr>
                <w:sz w:val="20"/>
                <w:szCs w:val="20"/>
              </w:rPr>
              <w:t>2.01</w:t>
            </w:r>
          </w:p>
        </w:tc>
        <w:tc>
          <w:tcPr>
            <w:tcW w:w="1417" w:type="dxa"/>
            <w:shd w:val="clear" w:color="EAEAEA" w:fill="E7E6E4"/>
          </w:tcPr>
          <w:p w:rsidR="006D2462" w:rsidRDefault="006D2462" w:rsidP="00385BDA">
            <w:pPr>
              <w:spacing w:after="0"/>
              <w:rPr>
                <w:sz w:val="20"/>
                <w:szCs w:val="20"/>
              </w:rPr>
            </w:pPr>
            <w:r>
              <w:rPr>
                <w:sz w:val="20"/>
                <w:szCs w:val="20"/>
              </w:rPr>
              <w:t>2012-09-18</w:t>
            </w:r>
          </w:p>
        </w:tc>
        <w:tc>
          <w:tcPr>
            <w:tcW w:w="2410" w:type="dxa"/>
            <w:shd w:val="clear" w:color="EAEAEA" w:fill="E7E6E4"/>
          </w:tcPr>
          <w:p w:rsidR="006D2462" w:rsidRDefault="006D2462" w:rsidP="00385BDA">
            <w:pPr>
              <w:pStyle w:val="Tabellenkrper-adesso"/>
              <w:rPr>
                <w:sz w:val="20"/>
                <w:szCs w:val="20"/>
              </w:rPr>
            </w:pPr>
            <w:r>
              <w:rPr>
                <w:sz w:val="20"/>
                <w:szCs w:val="20"/>
              </w:rPr>
              <w:t>Michael Scheike</w:t>
            </w:r>
          </w:p>
        </w:tc>
        <w:tc>
          <w:tcPr>
            <w:tcW w:w="5103" w:type="dxa"/>
            <w:shd w:val="clear" w:color="EAEAEA" w:fill="E7E6E4"/>
          </w:tcPr>
          <w:p w:rsidR="006D2462" w:rsidRDefault="006D2462" w:rsidP="00385BDA">
            <w:pPr>
              <w:pStyle w:val="Aufzhlung1Tabelle"/>
              <w:jc w:val="left"/>
              <w:rPr>
                <w:sz w:val="20"/>
                <w:szCs w:val="20"/>
              </w:rPr>
            </w:pPr>
            <w:r>
              <w:rPr>
                <w:sz w:val="20"/>
                <w:szCs w:val="20"/>
              </w:rPr>
              <w:t>SBG WebServices</w:t>
            </w:r>
          </w:p>
        </w:tc>
      </w:tr>
      <w:tr w:rsidR="003A6BB9" w:rsidRPr="00DE5681">
        <w:trPr>
          <w:cantSplit/>
          <w:trHeight w:val="397"/>
        </w:trPr>
        <w:tc>
          <w:tcPr>
            <w:tcW w:w="1007" w:type="dxa"/>
            <w:shd w:val="clear" w:color="EAEAEA" w:fill="E7E6E4"/>
          </w:tcPr>
          <w:p w:rsidR="003A6BB9" w:rsidRDefault="00C11B5D" w:rsidP="00385BDA">
            <w:pPr>
              <w:spacing w:after="0"/>
              <w:rPr>
                <w:sz w:val="20"/>
                <w:szCs w:val="20"/>
              </w:rPr>
            </w:pPr>
            <w:r>
              <w:rPr>
                <w:sz w:val="20"/>
                <w:szCs w:val="20"/>
              </w:rPr>
              <w:t>2.0</w:t>
            </w:r>
            <w:r w:rsidR="006D2462">
              <w:rPr>
                <w:sz w:val="20"/>
                <w:szCs w:val="20"/>
              </w:rPr>
              <w:t>2</w:t>
            </w:r>
          </w:p>
        </w:tc>
        <w:tc>
          <w:tcPr>
            <w:tcW w:w="1417" w:type="dxa"/>
            <w:shd w:val="clear" w:color="EAEAEA" w:fill="E7E6E4"/>
          </w:tcPr>
          <w:p w:rsidR="003A6BB9" w:rsidRDefault="003A6BB9" w:rsidP="00385BDA">
            <w:pPr>
              <w:spacing w:after="0"/>
              <w:rPr>
                <w:sz w:val="20"/>
                <w:szCs w:val="20"/>
              </w:rPr>
            </w:pPr>
            <w:r>
              <w:rPr>
                <w:sz w:val="20"/>
                <w:szCs w:val="20"/>
              </w:rPr>
              <w:t>201</w:t>
            </w:r>
            <w:r w:rsidR="00C11B5D">
              <w:rPr>
                <w:sz w:val="20"/>
                <w:szCs w:val="20"/>
              </w:rPr>
              <w:t>2</w:t>
            </w:r>
            <w:r>
              <w:rPr>
                <w:sz w:val="20"/>
                <w:szCs w:val="20"/>
              </w:rPr>
              <w:t>-0</w:t>
            </w:r>
            <w:r w:rsidR="00C11B5D">
              <w:rPr>
                <w:sz w:val="20"/>
                <w:szCs w:val="20"/>
              </w:rPr>
              <w:t>9</w:t>
            </w:r>
            <w:r>
              <w:rPr>
                <w:sz w:val="20"/>
                <w:szCs w:val="20"/>
              </w:rPr>
              <w:t>-</w:t>
            </w:r>
            <w:r w:rsidR="00C11B5D">
              <w:rPr>
                <w:sz w:val="20"/>
                <w:szCs w:val="20"/>
              </w:rPr>
              <w:t>1</w:t>
            </w:r>
            <w:r w:rsidR="006D2462">
              <w:rPr>
                <w:sz w:val="20"/>
                <w:szCs w:val="20"/>
              </w:rPr>
              <w:t>9</w:t>
            </w:r>
          </w:p>
        </w:tc>
        <w:tc>
          <w:tcPr>
            <w:tcW w:w="2410" w:type="dxa"/>
            <w:shd w:val="clear" w:color="EAEAEA" w:fill="E7E6E4"/>
          </w:tcPr>
          <w:p w:rsidR="003A6BB9" w:rsidRDefault="00C11B5D" w:rsidP="00385BDA">
            <w:pPr>
              <w:pStyle w:val="Tabellenkrper-adesso"/>
              <w:rPr>
                <w:sz w:val="20"/>
                <w:szCs w:val="20"/>
              </w:rPr>
            </w:pPr>
            <w:r>
              <w:rPr>
                <w:sz w:val="20"/>
                <w:szCs w:val="20"/>
              </w:rPr>
              <w:t>Michael Scheike</w:t>
            </w:r>
          </w:p>
        </w:tc>
        <w:tc>
          <w:tcPr>
            <w:tcW w:w="5103" w:type="dxa"/>
            <w:shd w:val="clear" w:color="EAEAEA" w:fill="E7E6E4"/>
          </w:tcPr>
          <w:p w:rsidR="003A6BB9" w:rsidRDefault="006D2462" w:rsidP="00385BDA">
            <w:pPr>
              <w:pStyle w:val="Aufzhlung1Tabelle"/>
              <w:jc w:val="left"/>
              <w:rPr>
                <w:sz w:val="20"/>
                <w:szCs w:val="20"/>
              </w:rPr>
            </w:pPr>
            <w:r>
              <w:rPr>
                <w:sz w:val="20"/>
                <w:szCs w:val="20"/>
              </w:rPr>
              <w:t>Wizard</w:t>
            </w:r>
            <w:r w:rsidR="00C11B5D">
              <w:rPr>
                <w:sz w:val="20"/>
                <w:szCs w:val="20"/>
              </w:rPr>
              <w:t>WebServices</w:t>
            </w:r>
          </w:p>
        </w:tc>
      </w:tr>
      <w:tr w:rsidR="00443383" w:rsidRPr="00DE5681">
        <w:trPr>
          <w:cantSplit/>
          <w:trHeight w:val="397"/>
        </w:trPr>
        <w:tc>
          <w:tcPr>
            <w:tcW w:w="1007" w:type="dxa"/>
            <w:shd w:val="clear" w:color="EAEAEA" w:fill="E7E6E4"/>
          </w:tcPr>
          <w:p w:rsidR="00443383" w:rsidRDefault="00443383" w:rsidP="00385BDA">
            <w:pPr>
              <w:spacing w:after="0"/>
              <w:rPr>
                <w:sz w:val="20"/>
                <w:szCs w:val="20"/>
              </w:rPr>
            </w:pPr>
            <w:r>
              <w:rPr>
                <w:sz w:val="20"/>
                <w:szCs w:val="20"/>
              </w:rPr>
              <w:t>2.03</w:t>
            </w:r>
          </w:p>
        </w:tc>
        <w:tc>
          <w:tcPr>
            <w:tcW w:w="1417" w:type="dxa"/>
            <w:shd w:val="clear" w:color="EAEAEA" w:fill="E7E6E4"/>
          </w:tcPr>
          <w:p w:rsidR="00443383" w:rsidRDefault="00443383" w:rsidP="00385BDA">
            <w:pPr>
              <w:spacing w:after="0"/>
              <w:rPr>
                <w:sz w:val="20"/>
                <w:szCs w:val="20"/>
              </w:rPr>
            </w:pPr>
            <w:r>
              <w:rPr>
                <w:sz w:val="20"/>
                <w:szCs w:val="20"/>
              </w:rPr>
              <w:t>2014-04-09</w:t>
            </w:r>
          </w:p>
        </w:tc>
        <w:tc>
          <w:tcPr>
            <w:tcW w:w="2410" w:type="dxa"/>
            <w:shd w:val="clear" w:color="EAEAEA" w:fill="E7E6E4"/>
          </w:tcPr>
          <w:p w:rsidR="00443383" w:rsidRDefault="00443383" w:rsidP="00385BDA">
            <w:pPr>
              <w:pStyle w:val="Tabellenkrper-adesso"/>
              <w:rPr>
                <w:sz w:val="20"/>
                <w:szCs w:val="20"/>
              </w:rPr>
            </w:pPr>
            <w:r>
              <w:rPr>
                <w:sz w:val="20"/>
                <w:szCs w:val="20"/>
              </w:rPr>
              <w:t>Julian Fürter</w:t>
            </w:r>
          </w:p>
        </w:tc>
        <w:tc>
          <w:tcPr>
            <w:tcW w:w="5103" w:type="dxa"/>
            <w:shd w:val="clear" w:color="EAEAEA" w:fill="E7E6E4"/>
          </w:tcPr>
          <w:p w:rsidR="00443383" w:rsidRDefault="00443383" w:rsidP="00385BDA">
            <w:pPr>
              <w:pStyle w:val="Aufzhlung1Tabelle"/>
              <w:jc w:val="left"/>
              <w:rPr>
                <w:sz w:val="20"/>
                <w:szCs w:val="20"/>
              </w:rPr>
            </w:pPr>
            <w:r>
              <w:rPr>
                <w:sz w:val="20"/>
                <w:szCs w:val="20"/>
              </w:rPr>
              <w:t>Sdl/Sba/SspCantonInterventioNWebService</w:t>
            </w:r>
          </w:p>
        </w:tc>
      </w:tr>
      <w:tr w:rsidR="00084EE1" w:rsidRPr="009B7DAE">
        <w:trPr>
          <w:cantSplit/>
          <w:trHeight w:val="397"/>
        </w:trPr>
        <w:tc>
          <w:tcPr>
            <w:tcW w:w="1007" w:type="dxa"/>
            <w:shd w:val="clear" w:color="EAEAEA" w:fill="E7E6E4"/>
          </w:tcPr>
          <w:p w:rsidR="00084EE1" w:rsidRDefault="00084EE1" w:rsidP="00385BDA">
            <w:pPr>
              <w:spacing w:after="0"/>
              <w:rPr>
                <w:sz w:val="20"/>
                <w:szCs w:val="20"/>
              </w:rPr>
            </w:pPr>
            <w:r>
              <w:rPr>
                <w:sz w:val="20"/>
                <w:szCs w:val="20"/>
              </w:rPr>
              <w:t>2.04</w:t>
            </w:r>
          </w:p>
        </w:tc>
        <w:tc>
          <w:tcPr>
            <w:tcW w:w="1417" w:type="dxa"/>
            <w:shd w:val="clear" w:color="EAEAEA" w:fill="E7E6E4"/>
          </w:tcPr>
          <w:p w:rsidR="00084EE1" w:rsidRDefault="00084EE1" w:rsidP="00385BDA">
            <w:pPr>
              <w:spacing w:after="0"/>
              <w:rPr>
                <w:sz w:val="20"/>
                <w:szCs w:val="20"/>
              </w:rPr>
            </w:pPr>
            <w:r>
              <w:rPr>
                <w:sz w:val="20"/>
                <w:szCs w:val="20"/>
              </w:rPr>
              <w:t>2015-06-18</w:t>
            </w:r>
            <w:r w:rsidR="002714BF">
              <w:rPr>
                <w:sz w:val="20"/>
                <w:szCs w:val="20"/>
              </w:rPr>
              <w:br/>
              <w:t>2015-09-01</w:t>
            </w:r>
          </w:p>
        </w:tc>
        <w:tc>
          <w:tcPr>
            <w:tcW w:w="2410" w:type="dxa"/>
            <w:shd w:val="clear" w:color="EAEAEA" w:fill="E7E6E4"/>
          </w:tcPr>
          <w:p w:rsidR="00084EE1" w:rsidRDefault="00084EE1" w:rsidP="00385BDA">
            <w:pPr>
              <w:spacing w:after="0"/>
              <w:rPr>
                <w:sz w:val="20"/>
                <w:szCs w:val="20"/>
              </w:rPr>
            </w:pPr>
            <w:r>
              <w:rPr>
                <w:sz w:val="20"/>
                <w:szCs w:val="20"/>
              </w:rPr>
              <w:t>Simon Kaufmann</w:t>
            </w:r>
          </w:p>
        </w:tc>
        <w:tc>
          <w:tcPr>
            <w:tcW w:w="5103" w:type="dxa"/>
            <w:shd w:val="clear" w:color="EAEAEA" w:fill="E7E6E4"/>
          </w:tcPr>
          <w:p w:rsidR="00084EE1" w:rsidRPr="009B7DAE" w:rsidRDefault="00084EE1" w:rsidP="00385BDA">
            <w:pPr>
              <w:pStyle w:val="Aufzhlung1Tabelle"/>
              <w:jc w:val="left"/>
              <w:rPr>
                <w:sz w:val="20"/>
                <w:szCs w:val="20"/>
              </w:rPr>
            </w:pPr>
            <w:r w:rsidRPr="009B7DAE">
              <w:rPr>
                <w:sz w:val="20"/>
                <w:szCs w:val="20"/>
              </w:rPr>
              <w:t>SAS-Verbindungsparameter aktualisiert</w:t>
            </w:r>
          </w:p>
          <w:p w:rsidR="00084EE1" w:rsidRPr="009B7DAE" w:rsidRDefault="00084EE1" w:rsidP="00385BDA">
            <w:pPr>
              <w:pStyle w:val="Aufzhlung1Tabelle"/>
              <w:jc w:val="left"/>
              <w:rPr>
                <w:sz w:val="20"/>
                <w:szCs w:val="20"/>
              </w:rPr>
            </w:pPr>
            <w:r w:rsidRPr="009B7DAE">
              <w:rPr>
                <w:sz w:val="20"/>
                <w:szCs w:val="20"/>
              </w:rPr>
              <w:t>Dokument nach .docx aktualisiert</w:t>
            </w:r>
          </w:p>
        </w:tc>
      </w:tr>
      <w:tr w:rsidR="00975510" w:rsidRPr="007417F5">
        <w:trPr>
          <w:cantSplit/>
          <w:trHeight w:val="397"/>
        </w:trPr>
        <w:tc>
          <w:tcPr>
            <w:tcW w:w="1007" w:type="dxa"/>
            <w:shd w:val="clear" w:color="EAEAEA" w:fill="E7E6E4"/>
          </w:tcPr>
          <w:p w:rsidR="00975510" w:rsidRDefault="00975510" w:rsidP="00385BDA">
            <w:pPr>
              <w:spacing w:after="0"/>
              <w:rPr>
                <w:sz w:val="20"/>
                <w:szCs w:val="20"/>
              </w:rPr>
            </w:pPr>
            <w:r>
              <w:rPr>
                <w:sz w:val="20"/>
                <w:szCs w:val="20"/>
              </w:rPr>
              <w:t>2.05</w:t>
            </w:r>
          </w:p>
        </w:tc>
        <w:tc>
          <w:tcPr>
            <w:tcW w:w="1417" w:type="dxa"/>
            <w:shd w:val="clear" w:color="EAEAEA" w:fill="E7E6E4"/>
          </w:tcPr>
          <w:p w:rsidR="00975510" w:rsidRDefault="00975510" w:rsidP="00385BDA">
            <w:pPr>
              <w:spacing w:after="0"/>
              <w:rPr>
                <w:sz w:val="20"/>
                <w:szCs w:val="20"/>
              </w:rPr>
            </w:pPr>
            <w:r>
              <w:rPr>
                <w:sz w:val="20"/>
                <w:szCs w:val="20"/>
              </w:rPr>
              <w:t>2016-06-30</w:t>
            </w:r>
          </w:p>
        </w:tc>
        <w:tc>
          <w:tcPr>
            <w:tcW w:w="2410" w:type="dxa"/>
            <w:shd w:val="clear" w:color="EAEAEA" w:fill="E7E6E4"/>
          </w:tcPr>
          <w:p w:rsidR="00975510" w:rsidRDefault="00975510" w:rsidP="00385BDA">
            <w:pPr>
              <w:spacing w:after="0"/>
              <w:rPr>
                <w:sz w:val="20"/>
                <w:szCs w:val="20"/>
              </w:rPr>
            </w:pPr>
            <w:r>
              <w:rPr>
                <w:sz w:val="20"/>
                <w:szCs w:val="20"/>
              </w:rPr>
              <w:t>Andreas Vischer</w:t>
            </w:r>
          </w:p>
        </w:tc>
        <w:tc>
          <w:tcPr>
            <w:tcW w:w="5103" w:type="dxa"/>
            <w:shd w:val="clear" w:color="EAEAEA" w:fill="E7E6E4"/>
          </w:tcPr>
          <w:p w:rsidR="00975510" w:rsidRPr="007417F5" w:rsidRDefault="00975510" w:rsidP="00385BDA">
            <w:pPr>
              <w:pStyle w:val="Aufzhlung1Tabelle"/>
              <w:jc w:val="left"/>
              <w:rPr>
                <w:sz w:val="20"/>
                <w:szCs w:val="20"/>
                <w:lang w:val="en-GB"/>
              </w:rPr>
            </w:pPr>
            <w:r w:rsidRPr="007417F5">
              <w:rPr>
                <w:sz w:val="20"/>
                <w:szCs w:val="20"/>
                <w:lang w:val="en-GB"/>
              </w:rPr>
              <w:t xml:space="preserve">Neues SBG Property: configuration.mail.from=sbg-sfpi@bfs.admin.ch   </w:t>
            </w:r>
          </w:p>
        </w:tc>
      </w:tr>
      <w:tr w:rsidR="009B7DAE" w:rsidRPr="009B7DAE">
        <w:trPr>
          <w:cantSplit/>
          <w:trHeight w:val="397"/>
        </w:trPr>
        <w:tc>
          <w:tcPr>
            <w:tcW w:w="1007" w:type="dxa"/>
            <w:shd w:val="clear" w:color="EAEAEA" w:fill="E7E6E4"/>
          </w:tcPr>
          <w:p w:rsidR="009B7DAE" w:rsidRDefault="009B7DAE" w:rsidP="00385BDA">
            <w:pPr>
              <w:spacing w:after="0"/>
              <w:rPr>
                <w:sz w:val="20"/>
                <w:szCs w:val="20"/>
              </w:rPr>
            </w:pPr>
            <w:r>
              <w:rPr>
                <w:sz w:val="20"/>
                <w:szCs w:val="20"/>
              </w:rPr>
              <w:t>2.06</w:t>
            </w:r>
          </w:p>
        </w:tc>
        <w:tc>
          <w:tcPr>
            <w:tcW w:w="1417" w:type="dxa"/>
            <w:shd w:val="clear" w:color="EAEAEA" w:fill="E7E6E4"/>
          </w:tcPr>
          <w:p w:rsidR="009B7DAE" w:rsidRDefault="009B7DAE" w:rsidP="00385BDA">
            <w:pPr>
              <w:spacing w:after="0"/>
              <w:rPr>
                <w:sz w:val="20"/>
                <w:szCs w:val="20"/>
              </w:rPr>
            </w:pPr>
            <w:r>
              <w:rPr>
                <w:sz w:val="20"/>
                <w:szCs w:val="20"/>
              </w:rPr>
              <w:t>2016-11-16</w:t>
            </w:r>
          </w:p>
        </w:tc>
        <w:tc>
          <w:tcPr>
            <w:tcW w:w="2410" w:type="dxa"/>
            <w:shd w:val="clear" w:color="EAEAEA" w:fill="E7E6E4"/>
          </w:tcPr>
          <w:p w:rsidR="009B7DAE" w:rsidRDefault="009B7DAE" w:rsidP="00385BDA">
            <w:pPr>
              <w:spacing w:after="0"/>
              <w:rPr>
                <w:sz w:val="20"/>
                <w:szCs w:val="20"/>
              </w:rPr>
            </w:pPr>
            <w:r>
              <w:rPr>
                <w:sz w:val="20"/>
                <w:szCs w:val="20"/>
              </w:rPr>
              <w:t>Andreas Vischer</w:t>
            </w:r>
          </w:p>
        </w:tc>
        <w:tc>
          <w:tcPr>
            <w:tcW w:w="5103" w:type="dxa"/>
            <w:shd w:val="clear" w:color="EAEAEA" w:fill="E7E6E4"/>
          </w:tcPr>
          <w:p w:rsidR="009B7DAE" w:rsidRDefault="00EA4219" w:rsidP="00385BDA">
            <w:pPr>
              <w:pStyle w:val="Aufzhlung1Tabelle"/>
              <w:jc w:val="left"/>
              <w:rPr>
                <w:sz w:val="20"/>
                <w:szCs w:val="20"/>
              </w:rPr>
            </w:pPr>
            <w:r>
              <w:rPr>
                <w:sz w:val="20"/>
                <w:szCs w:val="20"/>
              </w:rPr>
              <w:t>eIAM Migration</w:t>
            </w:r>
          </w:p>
          <w:p w:rsidR="00EA4219" w:rsidRPr="009B7DAE" w:rsidRDefault="00EA4219" w:rsidP="00385BDA">
            <w:pPr>
              <w:pStyle w:val="Aufzhlung1Tabelle"/>
              <w:jc w:val="left"/>
              <w:rPr>
                <w:sz w:val="20"/>
                <w:szCs w:val="20"/>
              </w:rPr>
            </w:pPr>
            <w:r>
              <w:rPr>
                <w:sz w:val="20"/>
                <w:szCs w:val="20"/>
              </w:rPr>
              <w:t>WLS/Java Update: WLS 12.2.1, Java 8</w:t>
            </w:r>
          </w:p>
        </w:tc>
      </w:tr>
      <w:tr w:rsidR="007417F5" w:rsidRPr="009B7DAE">
        <w:trPr>
          <w:cantSplit/>
          <w:trHeight w:val="397"/>
        </w:trPr>
        <w:tc>
          <w:tcPr>
            <w:tcW w:w="1007" w:type="dxa"/>
            <w:shd w:val="clear" w:color="EAEAEA" w:fill="E7E6E4"/>
          </w:tcPr>
          <w:p w:rsidR="007417F5" w:rsidRDefault="007417F5" w:rsidP="00385BDA">
            <w:pPr>
              <w:spacing w:after="0"/>
              <w:rPr>
                <w:sz w:val="20"/>
                <w:szCs w:val="20"/>
              </w:rPr>
            </w:pPr>
            <w:r>
              <w:rPr>
                <w:sz w:val="20"/>
                <w:szCs w:val="20"/>
              </w:rPr>
              <w:t>2.07</w:t>
            </w:r>
          </w:p>
        </w:tc>
        <w:tc>
          <w:tcPr>
            <w:tcW w:w="1417" w:type="dxa"/>
            <w:shd w:val="clear" w:color="EAEAEA" w:fill="E7E6E4"/>
          </w:tcPr>
          <w:p w:rsidR="007417F5" w:rsidRDefault="007417F5" w:rsidP="00385BDA">
            <w:pPr>
              <w:spacing w:after="0"/>
              <w:rPr>
                <w:sz w:val="20"/>
                <w:szCs w:val="20"/>
              </w:rPr>
            </w:pPr>
            <w:r>
              <w:rPr>
                <w:sz w:val="20"/>
                <w:szCs w:val="20"/>
              </w:rPr>
              <w:t>2018-08-21</w:t>
            </w:r>
          </w:p>
        </w:tc>
        <w:tc>
          <w:tcPr>
            <w:tcW w:w="2410" w:type="dxa"/>
            <w:shd w:val="clear" w:color="EAEAEA" w:fill="E7E6E4"/>
          </w:tcPr>
          <w:p w:rsidR="007417F5" w:rsidRDefault="007417F5" w:rsidP="00385BDA">
            <w:pPr>
              <w:spacing w:after="0"/>
              <w:rPr>
                <w:sz w:val="20"/>
                <w:szCs w:val="20"/>
              </w:rPr>
            </w:pPr>
            <w:r>
              <w:rPr>
                <w:sz w:val="20"/>
                <w:szCs w:val="20"/>
              </w:rPr>
              <w:t>Simon Kaufmann</w:t>
            </w:r>
          </w:p>
        </w:tc>
        <w:tc>
          <w:tcPr>
            <w:tcW w:w="5103" w:type="dxa"/>
            <w:shd w:val="clear" w:color="EAEAEA" w:fill="E7E6E4"/>
          </w:tcPr>
          <w:p w:rsidR="007417F5" w:rsidRDefault="007417F5" w:rsidP="00385BDA">
            <w:pPr>
              <w:pStyle w:val="Aufzhlung1Tabelle"/>
              <w:jc w:val="left"/>
              <w:rPr>
                <w:sz w:val="20"/>
                <w:szCs w:val="20"/>
              </w:rPr>
            </w:pPr>
            <w:r>
              <w:rPr>
                <w:sz w:val="20"/>
                <w:szCs w:val="20"/>
              </w:rPr>
              <w:t>MEB-Token aktualisiert</w:t>
            </w:r>
          </w:p>
        </w:tc>
      </w:tr>
      <w:bookmarkEnd w:id="4"/>
    </w:tbl>
    <w:p w:rsidR="006F36DC" w:rsidRPr="000654D1" w:rsidRDefault="008632A4" w:rsidP="000654D1">
      <w:pPr>
        <w:spacing w:before="120"/>
        <w:rPr>
          <w:rFonts w:cs="Arial"/>
          <w:b/>
          <w:sz w:val="28"/>
          <w:szCs w:val="28"/>
        </w:rPr>
      </w:pPr>
      <w:r w:rsidRPr="00975510">
        <w:rPr>
          <w:lang w:val="en-US"/>
        </w:rPr>
        <w:br w:type="page"/>
      </w:r>
      <w:r w:rsidR="006F36DC" w:rsidRPr="000654D1">
        <w:rPr>
          <w:rFonts w:cs="Arial"/>
          <w:b/>
          <w:sz w:val="28"/>
          <w:szCs w:val="28"/>
        </w:rPr>
        <w:lastRenderedPageBreak/>
        <w:t>Inhaltsverzeichnis</w:t>
      </w:r>
      <w:r w:rsidR="000654D1">
        <w:rPr>
          <w:rFonts w:cs="Arial"/>
          <w:b/>
          <w:sz w:val="28"/>
          <w:szCs w:val="28"/>
        </w:rPr>
        <w:br/>
      </w:r>
    </w:p>
    <w:p w:rsidR="005F30AE" w:rsidRDefault="006F36DC">
      <w:pPr>
        <w:pStyle w:val="Verzeichnis2"/>
        <w:tabs>
          <w:tab w:val="right" w:leader="dot" w:pos="9823"/>
        </w:tabs>
        <w:rPr>
          <w:rFonts w:asciiTheme="minorHAnsi" w:eastAsiaTheme="minorEastAsia" w:hAnsiTheme="minorHAnsi" w:cstheme="minorBidi"/>
          <w:b w:val="0"/>
          <w:bCs w:val="0"/>
          <w:noProof/>
          <w:sz w:val="22"/>
          <w:szCs w:val="22"/>
          <w:lang w:eastAsia="de-CH"/>
        </w:rPr>
      </w:pPr>
      <w:r>
        <w:fldChar w:fldCharType="begin"/>
      </w:r>
      <w:r>
        <w:instrText xml:space="preserve"> TOC \o "1-3" \h \z \u </w:instrText>
      </w:r>
      <w:r>
        <w:fldChar w:fldCharType="separate"/>
      </w:r>
      <w:hyperlink w:anchor="_Toc467077444" w:history="1">
        <w:r w:rsidR="005F30AE" w:rsidRPr="00F70101">
          <w:rPr>
            <w:rStyle w:val="Hyperlink"/>
            <w:noProof/>
          </w:rPr>
          <w:t>0.1  Dokument-Informationen</w:t>
        </w:r>
        <w:r w:rsidR="005F30AE">
          <w:rPr>
            <w:noProof/>
            <w:webHidden/>
          </w:rPr>
          <w:tab/>
        </w:r>
        <w:r w:rsidR="005F30AE">
          <w:rPr>
            <w:noProof/>
            <w:webHidden/>
          </w:rPr>
          <w:fldChar w:fldCharType="begin"/>
        </w:r>
        <w:r w:rsidR="005F30AE">
          <w:rPr>
            <w:noProof/>
            <w:webHidden/>
          </w:rPr>
          <w:instrText xml:space="preserve"> PAGEREF _Toc467077444 \h </w:instrText>
        </w:r>
        <w:r w:rsidR="005F30AE">
          <w:rPr>
            <w:noProof/>
            <w:webHidden/>
          </w:rPr>
        </w:r>
        <w:r w:rsidR="005F30AE">
          <w:rPr>
            <w:noProof/>
            <w:webHidden/>
          </w:rPr>
          <w:fldChar w:fldCharType="separate"/>
        </w:r>
        <w:r w:rsidR="005F30AE">
          <w:rPr>
            <w:noProof/>
            <w:webHidden/>
          </w:rPr>
          <w:t>2</w:t>
        </w:r>
        <w:r w:rsidR="005F30AE">
          <w:rPr>
            <w:noProof/>
            <w:webHidden/>
          </w:rPr>
          <w:fldChar w:fldCharType="end"/>
        </w:r>
      </w:hyperlink>
    </w:p>
    <w:p w:rsidR="005F30AE" w:rsidRDefault="007417F5">
      <w:pPr>
        <w:pStyle w:val="Verzeichnis1"/>
        <w:tabs>
          <w:tab w:val="right" w:leader="dot" w:pos="9823"/>
        </w:tabs>
        <w:rPr>
          <w:rFonts w:asciiTheme="minorHAnsi" w:eastAsiaTheme="minorEastAsia" w:hAnsiTheme="minorHAnsi" w:cstheme="minorBidi"/>
          <w:b w:val="0"/>
          <w:bCs w:val="0"/>
          <w:noProof/>
          <w:sz w:val="22"/>
          <w:szCs w:val="22"/>
          <w:lang w:eastAsia="de-CH"/>
        </w:rPr>
      </w:pPr>
      <w:hyperlink w:anchor="_Toc467077445" w:history="1">
        <w:r w:rsidR="005F30AE" w:rsidRPr="00F70101">
          <w:rPr>
            <w:rStyle w:val="Hyperlink"/>
            <w:noProof/>
          </w:rPr>
          <w:t>Einleitung</w:t>
        </w:r>
        <w:r w:rsidR="005F30AE">
          <w:rPr>
            <w:noProof/>
            <w:webHidden/>
          </w:rPr>
          <w:tab/>
        </w:r>
        <w:r w:rsidR="005F30AE">
          <w:rPr>
            <w:noProof/>
            <w:webHidden/>
          </w:rPr>
          <w:fldChar w:fldCharType="begin"/>
        </w:r>
        <w:r w:rsidR="005F30AE">
          <w:rPr>
            <w:noProof/>
            <w:webHidden/>
          </w:rPr>
          <w:instrText xml:space="preserve"> PAGEREF _Toc467077445 \h </w:instrText>
        </w:r>
        <w:r w:rsidR="005F30AE">
          <w:rPr>
            <w:noProof/>
            <w:webHidden/>
          </w:rPr>
        </w:r>
        <w:r w:rsidR="005F30AE">
          <w:rPr>
            <w:noProof/>
            <w:webHidden/>
          </w:rPr>
          <w:fldChar w:fldCharType="separate"/>
        </w:r>
        <w:r w:rsidR="005F30AE">
          <w:rPr>
            <w:noProof/>
            <w:webHidden/>
          </w:rPr>
          <w:t>5</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46" w:history="1">
        <w:r w:rsidR="005F30AE" w:rsidRPr="00F70101">
          <w:rPr>
            <w:rStyle w:val="Hyperlink"/>
            <w:noProof/>
          </w:rPr>
          <w:t>1.1</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Ziel</w:t>
        </w:r>
        <w:r w:rsidR="005F30AE">
          <w:rPr>
            <w:noProof/>
            <w:webHidden/>
          </w:rPr>
          <w:tab/>
        </w:r>
        <w:r w:rsidR="005F30AE">
          <w:rPr>
            <w:noProof/>
            <w:webHidden/>
          </w:rPr>
          <w:fldChar w:fldCharType="begin"/>
        </w:r>
        <w:r w:rsidR="005F30AE">
          <w:rPr>
            <w:noProof/>
            <w:webHidden/>
          </w:rPr>
          <w:instrText xml:space="preserve"> PAGEREF _Toc467077446 \h </w:instrText>
        </w:r>
        <w:r w:rsidR="005F30AE">
          <w:rPr>
            <w:noProof/>
            <w:webHidden/>
          </w:rPr>
        </w:r>
        <w:r w:rsidR="005F30AE">
          <w:rPr>
            <w:noProof/>
            <w:webHidden/>
          </w:rPr>
          <w:fldChar w:fldCharType="separate"/>
        </w:r>
        <w:r w:rsidR="005F30AE">
          <w:rPr>
            <w:noProof/>
            <w:webHidden/>
          </w:rPr>
          <w:t>5</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47" w:history="1">
        <w:r w:rsidR="005F30AE" w:rsidRPr="00F70101">
          <w:rPr>
            <w:rStyle w:val="Hyperlink"/>
            <w:noProof/>
            <w:lang w:val="en-GB"/>
          </w:rPr>
          <w:t>1.2</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lang w:val="en-GB"/>
          </w:rPr>
          <w:t>Scope</w:t>
        </w:r>
        <w:r w:rsidR="005F30AE">
          <w:rPr>
            <w:noProof/>
            <w:webHidden/>
          </w:rPr>
          <w:tab/>
        </w:r>
        <w:r w:rsidR="005F30AE">
          <w:rPr>
            <w:noProof/>
            <w:webHidden/>
          </w:rPr>
          <w:fldChar w:fldCharType="begin"/>
        </w:r>
        <w:r w:rsidR="005F30AE">
          <w:rPr>
            <w:noProof/>
            <w:webHidden/>
          </w:rPr>
          <w:instrText xml:space="preserve"> PAGEREF _Toc467077447 \h </w:instrText>
        </w:r>
        <w:r w:rsidR="005F30AE">
          <w:rPr>
            <w:noProof/>
            <w:webHidden/>
          </w:rPr>
        </w:r>
        <w:r w:rsidR="005F30AE">
          <w:rPr>
            <w:noProof/>
            <w:webHidden/>
          </w:rPr>
          <w:fldChar w:fldCharType="separate"/>
        </w:r>
        <w:r w:rsidR="005F30AE">
          <w:rPr>
            <w:noProof/>
            <w:webHidden/>
          </w:rPr>
          <w:t>5</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48" w:history="1">
        <w:r w:rsidR="005F30AE" w:rsidRPr="00F70101">
          <w:rPr>
            <w:rStyle w:val="Hyperlink"/>
            <w:noProof/>
            <w:lang w:val="en-GB"/>
          </w:rPr>
          <w:t>1.3</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lang w:val="en-GB"/>
          </w:rPr>
          <w:t>Definitionen und Abkürzungen</w:t>
        </w:r>
        <w:r w:rsidR="005F30AE">
          <w:rPr>
            <w:noProof/>
            <w:webHidden/>
          </w:rPr>
          <w:tab/>
        </w:r>
        <w:r w:rsidR="005F30AE">
          <w:rPr>
            <w:noProof/>
            <w:webHidden/>
          </w:rPr>
          <w:fldChar w:fldCharType="begin"/>
        </w:r>
        <w:r w:rsidR="005F30AE">
          <w:rPr>
            <w:noProof/>
            <w:webHidden/>
          </w:rPr>
          <w:instrText xml:space="preserve"> PAGEREF _Toc467077448 \h </w:instrText>
        </w:r>
        <w:r w:rsidR="005F30AE">
          <w:rPr>
            <w:noProof/>
            <w:webHidden/>
          </w:rPr>
        </w:r>
        <w:r w:rsidR="005F30AE">
          <w:rPr>
            <w:noProof/>
            <w:webHidden/>
          </w:rPr>
          <w:fldChar w:fldCharType="separate"/>
        </w:r>
        <w:r w:rsidR="005F30AE">
          <w:rPr>
            <w:noProof/>
            <w:webHidden/>
          </w:rPr>
          <w:t>5</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49" w:history="1">
        <w:r w:rsidR="005F30AE" w:rsidRPr="00F70101">
          <w:rPr>
            <w:rStyle w:val="Hyperlink"/>
            <w:noProof/>
          </w:rPr>
          <w:t>1.4</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Referenzen</w:t>
        </w:r>
        <w:r w:rsidR="005F30AE">
          <w:rPr>
            <w:noProof/>
            <w:webHidden/>
          </w:rPr>
          <w:tab/>
        </w:r>
        <w:r w:rsidR="005F30AE">
          <w:rPr>
            <w:noProof/>
            <w:webHidden/>
          </w:rPr>
          <w:fldChar w:fldCharType="begin"/>
        </w:r>
        <w:r w:rsidR="005F30AE">
          <w:rPr>
            <w:noProof/>
            <w:webHidden/>
          </w:rPr>
          <w:instrText xml:space="preserve"> PAGEREF _Toc467077449 \h </w:instrText>
        </w:r>
        <w:r w:rsidR="005F30AE">
          <w:rPr>
            <w:noProof/>
            <w:webHidden/>
          </w:rPr>
        </w:r>
        <w:r w:rsidR="005F30AE">
          <w:rPr>
            <w:noProof/>
            <w:webHidden/>
          </w:rPr>
          <w:fldChar w:fldCharType="separate"/>
        </w:r>
        <w:r w:rsidR="005F30AE">
          <w:rPr>
            <w:noProof/>
            <w:webHidden/>
          </w:rPr>
          <w:t>6</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50" w:history="1">
        <w:r w:rsidR="005F30AE" w:rsidRPr="00F70101">
          <w:rPr>
            <w:rStyle w:val="Hyperlink"/>
            <w:noProof/>
            <w:lang w:val="en-GB"/>
          </w:rPr>
          <w:t>1.5</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lang w:val="en-GB"/>
          </w:rPr>
          <w:t>Übersicht</w:t>
        </w:r>
        <w:r w:rsidR="005F30AE">
          <w:rPr>
            <w:noProof/>
            <w:webHidden/>
          </w:rPr>
          <w:tab/>
        </w:r>
        <w:r w:rsidR="005F30AE">
          <w:rPr>
            <w:noProof/>
            <w:webHidden/>
          </w:rPr>
          <w:fldChar w:fldCharType="begin"/>
        </w:r>
        <w:r w:rsidR="005F30AE">
          <w:rPr>
            <w:noProof/>
            <w:webHidden/>
          </w:rPr>
          <w:instrText xml:space="preserve"> PAGEREF _Toc467077450 \h </w:instrText>
        </w:r>
        <w:r w:rsidR="005F30AE">
          <w:rPr>
            <w:noProof/>
            <w:webHidden/>
          </w:rPr>
        </w:r>
        <w:r w:rsidR="005F30AE">
          <w:rPr>
            <w:noProof/>
            <w:webHidden/>
          </w:rPr>
          <w:fldChar w:fldCharType="separate"/>
        </w:r>
        <w:r w:rsidR="005F30AE">
          <w:rPr>
            <w:noProof/>
            <w:webHidden/>
          </w:rPr>
          <w:t>6</w:t>
        </w:r>
        <w:r w:rsidR="005F30AE">
          <w:rPr>
            <w:noProof/>
            <w:webHidden/>
          </w:rPr>
          <w:fldChar w:fldCharType="end"/>
        </w:r>
      </w:hyperlink>
    </w:p>
    <w:p w:rsidR="005F30AE" w:rsidRDefault="007417F5">
      <w:pPr>
        <w:pStyle w:val="Verzeichnis1"/>
        <w:tabs>
          <w:tab w:val="left" w:pos="454"/>
          <w:tab w:val="right" w:leader="dot" w:pos="9823"/>
        </w:tabs>
        <w:rPr>
          <w:rFonts w:asciiTheme="minorHAnsi" w:eastAsiaTheme="minorEastAsia" w:hAnsiTheme="minorHAnsi" w:cstheme="minorBidi"/>
          <w:b w:val="0"/>
          <w:bCs w:val="0"/>
          <w:noProof/>
          <w:sz w:val="22"/>
          <w:szCs w:val="22"/>
          <w:lang w:eastAsia="de-CH"/>
        </w:rPr>
      </w:pPr>
      <w:hyperlink w:anchor="_Toc467077451" w:history="1">
        <w:r w:rsidR="005F30AE" w:rsidRPr="00F70101">
          <w:rPr>
            <w:rStyle w:val="Hyperlink"/>
            <w:noProof/>
            <w:lang w:val="en-US"/>
          </w:rPr>
          <w:t>2.</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lang w:val="en-US"/>
          </w:rPr>
          <w:t>Installation MEB</w:t>
        </w:r>
        <w:r w:rsidR="005F30AE">
          <w:rPr>
            <w:noProof/>
            <w:webHidden/>
          </w:rPr>
          <w:tab/>
        </w:r>
        <w:r w:rsidR="005F30AE">
          <w:rPr>
            <w:noProof/>
            <w:webHidden/>
          </w:rPr>
          <w:fldChar w:fldCharType="begin"/>
        </w:r>
        <w:r w:rsidR="005F30AE">
          <w:rPr>
            <w:noProof/>
            <w:webHidden/>
          </w:rPr>
          <w:instrText xml:space="preserve"> PAGEREF _Toc467077451 \h </w:instrText>
        </w:r>
        <w:r w:rsidR="005F30AE">
          <w:rPr>
            <w:noProof/>
            <w:webHidden/>
          </w:rPr>
        </w:r>
        <w:r w:rsidR="005F30AE">
          <w:rPr>
            <w:noProof/>
            <w:webHidden/>
          </w:rPr>
          <w:fldChar w:fldCharType="separate"/>
        </w:r>
        <w:r w:rsidR="005F30AE">
          <w:rPr>
            <w:noProof/>
            <w:webHidden/>
          </w:rPr>
          <w:t>8</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52" w:history="1">
        <w:r w:rsidR="005F30AE" w:rsidRPr="00F70101">
          <w:rPr>
            <w:rStyle w:val="Hyperlink"/>
            <w:noProof/>
          </w:rPr>
          <w:t>2.1</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Lieferumfang</w:t>
        </w:r>
        <w:r w:rsidR="005F30AE">
          <w:rPr>
            <w:noProof/>
            <w:webHidden/>
          </w:rPr>
          <w:tab/>
        </w:r>
        <w:r w:rsidR="005F30AE">
          <w:rPr>
            <w:noProof/>
            <w:webHidden/>
          </w:rPr>
          <w:fldChar w:fldCharType="begin"/>
        </w:r>
        <w:r w:rsidR="005F30AE">
          <w:rPr>
            <w:noProof/>
            <w:webHidden/>
          </w:rPr>
          <w:instrText xml:space="preserve"> PAGEREF _Toc467077452 \h </w:instrText>
        </w:r>
        <w:r w:rsidR="005F30AE">
          <w:rPr>
            <w:noProof/>
            <w:webHidden/>
          </w:rPr>
        </w:r>
        <w:r w:rsidR="005F30AE">
          <w:rPr>
            <w:noProof/>
            <w:webHidden/>
          </w:rPr>
          <w:fldChar w:fldCharType="separate"/>
        </w:r>
        <w:r w:rsidR="005F30AE">
          <w:rPr>
            <w:noProof/>
            <w:webHidden/>
          </w:rPr>
          <w:t>8</w:t>
        </w:r>
        <w:r w:rsidR="005F30AE">
          <w:rPr>
            <w:noProof/>
            <w:webHidden/>
          </w:rPr>
          <w:fldChar w:fldCharType="end"/>
        </w:r>
      </w:hyperlink>
    </w:p>
    <w:p w:rsidR="005F30AE" w:rsidRDefault="007417F5">
      <w:pPr>
        <w:pStyle w:val="Verzeichnis1"/>
        <w:tabs>
          <w:tab w:val="left" w:pos="454"/>
          <w:tab w:val="right" w:leader="dot" w:pos="9823"/>
        </w:tabs>
        <w:rPr>
          <w:rFonts w:asciiTheme="minorHAnsi" w:eastAsiaTheme="minorEastAsia" w:hAnsiTheme="minorHAnsi" w:cstheme="minorBidi"/>
          <w:b w:val="0"/>
          <w:bCs w:val="0"/>
          <w:noProof/>
          <w:sz w:val="22"/>
          <w:szCs w:val="22"/>
          <w:lang w:eastAsia="de-CH"/>
        </w:rPr>
      </w:pPr>
      <w:hyperlink w:anchor="_Toc467077453" w:history="1">
        <w:r w:rsidR="005F30AE" w:rsidRPr="00F70101">
          <w:rPr>
            <w:rStyle w:val="Hyperlink"/>
            <w:noProof/>
            <w:lang w:val="en-US"/>
          </w:rPr>
          <w:t>3.</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lang w:val="en-US"/>
          </w:rPr>
          <w:t>Installation MEB Datenbank</w:t>
        </w:r>
        <w:r w:rsidR="005F30AE">
          <w:rPr>
            <w:noProof/>
            <w:webHidden/>
          </w:rPr>
          <w:tab/>
        </w:r>
        <w:r w:rsidR="005F30AE">
          <w:rPr>
            <w:noProof/>
            <w:webHidden/>
          </w:rPr>
          <w:fldChar w:fldCharType="begin"/>
        </w:r>
        <w:r w:rsidR="005F30AE">
          <w:rPr>
            <w:noProof/>
            <w:webHidden/>
          </w:rPr>
          <w:instrText xml:space="preserve"> PAGEREF _Toc467077453 \h </w:instrText>
        </w:r>
        <w:r w:rsidR="005F30AE">
          <w:rPr>
            <w:noProof/>
            <w:webHidden/>
          </w:rPr>
        </w:r>
        <w:r w:rsidR="005F30AE">
          <w:rPr>
            <w:noProof/>
            <w:webHidden/>
          </w:rPr>
          <w:fldChar w:fldCharType="separate"/>
        </w:r>
        <w:r w:rsidR="005F30AE">
          <w:rPr>
            <w:noProof/>
            <w:webHidden/>
          </w:rPr>
          <w:t>9</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54" w:history="1">
        <w:r w:rsidR="005F30AE" w:rsidRPr="00F70101">
          <w:rPr>
            <w:rStyle w:val="Hyperlink"/>
            <w:noProof/>
          </w:rPr>
          <w:t>3.1</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Voraussetzungen</w:t>
        </w:r>
        <w:r w:rsidR="005F30AE">
          <w:rPr>
            <w:noProof/>
            <w:webHidden/>
          </w:rPr>
          <w:tab/>
        </w:r>
        <w:r w:rsidR="005F30AE">
          <w:rPr>
            <w:noProof/>
            <w:webHidden/>
          </w:rPr>
          <w:fldChar w:fldCharType="begin"/>
        </w:r>
        <w:r w:rsidR="005F30AE">
          <w:rPr>
            <w:noProof/>
            <w:webHidden/>
          </w:rPr>
          <w:instrText xml:space="preserve"> PAGEREF _Toc467077454 \h </w:instrText>
        </w:r>
        <w:r w:rsidR="005F30AE">
          <w:rPr>
            <w:noProof/>
            <w:webHidden/>
          </w:rPr>
        </w:r>
        <w:r w:rsidR="005F30AE">
          <w:rPr>
            <w:noProof/>
            <w:webHidden/>
          </w:rPr>
          <w:fldChar w:fldCharType="separate"/>
        </w:r>
        <w:r w:rsidR="005F30AE">
          <w:rPr>
            <w:noProof/>
            <w:webHidden/>
          </w:rPr>
          <w:t>9</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55" w:history="1">
        <w:r w:rsidR="005F30AE" w:rsidRPr="00F70101">
          <w:rPr>
            <w:rStyle w:val="Hyperlink"/>
            <w:noProof/>
          </w:rPr>
          <w:t>3.1.1</w:t>
        </w:r>
        <w:r w:rsidR="005F30AE">
          <w:rPr>
            <w:rFonts w:asciiTheme="minorHAnsi" w:eastAsiaTheme="minorEastAsia" w:hAnsiTheme="minorHAnsi" w:cstheme="minorBidi"/>
            <w:b w:val="0"/>
            <w:noProof/>
            <w:szCs w:val="22"/>
            <w:lang w:eastAsia="de-CH"/>
          </w:rPr>
          <w:tab/>
        </w:r>
        <w:r w:rsidR="005F30AE" w:rsidRPr="00F70101">
          <w:rPr>
            <w:rStyle w:val="Hyperlink"/>
            <w:noProof/>
          </w:rPr>
          <w:t>Hardware-Umgebung</w:t>
        </w:r>
        <w:r w:rsidR="005F30AE">
          <w:rPr>
            <w:noProof/>
            <w:webHidden/>
          </w:rPr>
          <w:tab/>
        </w:r>
        <w:r w:rsidR="005F30AE">
          <w:rPr>
            <w:noProof/>
            <w:webHidden/>
          </w:rPr>
          <w:fldChar w:fldCharType="begin"/>
        </w:r>
        <w:r w:rsidR="005F30AE">
          <w:rPr>
            <w:noProof/>
            <w:webHidden/>
          </w:rPr>
          <w:instrText xml:space="preserve"> PAGEREF _Toc467077455 \h </w:instrText>
        </w:r>
        <w:r w:rsidR="005F30AE">
          <w:rPr>
            <w:noProof/>
            <w:webHidden/>
          </w:rPr>
        </w:r>
        <w:r w:rsidR="005F30AE">
          <w:rPr>
            <w:noProof/>
            <w:webHidden/>
          </w:rPr>
          <w:fldChar w:fldCharType="separate"/>
        </w:r>
        <w:r w:rsidR="005F30AE">
          <w:rPr>
            <w:noProof/>
            <w:webHidden/>
          </w:rPr>
          <w:t>9</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56" w:history="1">
        <w:r w:rsidR="005F30AE" w:rsidRPr="00F70101">
          <w:rPr>
            <w:rStyle w:val="Hyperlink"/>
            <w:noProof/>
          </w:rPr>
          <w:t>3.1.2</w:t>
        </w:r>
        <w:r w:rsidR="005F30AE">
          <w:rPr>
            <w:rFonts w:asciiTheme="minorHAnsi" w:eastAsiaTheme="minorEastAsia" w:hAnsiTheme="minorHAnsi" w:cstheme="minorBidi"/>
            <w:b w:val="0"/>
            <w:noProof/>
            <w:szCs w:val="22"/>
            <w:lang w:eastAsia="de-CH"/>
          </w:rPr>
          <w:tab/>
        </w:r>
        <w:r w:rsidR="005F30AE" w:rsidRPr="00F70101">
          <w:rPr>
            <w:rStyle w:val="Hyperlink"/>
            <w:noProof/>
          </w:rPr>
          <w:t>Software</w:t>
        </w:r>
        <w:r w:rsidR="005F30AE">
          <w:rPr>
            <w:noProof/>
            <w:webHidden/>
          </w:rPr>
          <w:tab/>
        </w:r>
        <w:r w:rsidR="005F30AE">
          <w:rPr>
            <w:noProof/>
            <w:webHidden/>
          </w:rPr>
          <w:fldChar w:fldCharType="begin"/>
        </w:r>
        <w:r w:rsidR="005F30AE">
          <w:rPr>
            <w:noProof/>
            <w:webHidden/>
          </w:rPr>
          <w:instrText xml:space="preserve"> PAGEREF _Toc467077456 \h </w:instrText>
        </w:r>
        <w:r w:rsidR="005F30AE">
          <w:rPr>
            <w:noProof/>
            <w:webHidden/>
          </w:rPr>
        </w:r>
        <w:r w:rsidR="005F30AE">
          <w:rPr>
            <w:noProof/>
            <w:webHidden/>
          </w:rPr>
          <w:fldChar w:fldCharType="separate"/>
        </w:r>
        <w:r w:rsidR="005F30AE">
          <w:rPr>
            <w:noProof/>
            <w:webHidden/>
          </w:rPr>
          <w:t>9</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57" w:history="1">
        <w:r w:rsidR="005F30AE" w:rsidRPr="00F70101">
          <w:rPr>
            <w:rStyle w:val="Hyperlink"/>
            <w:noProof/>
          </w:rPr>
          <w:t>3.1.3</w:t>
        </w:r>
        <w:r w:rsidR="005F30AE">
          <w:rPr>
            <w:rFonts w:asciiTheme="minorHAnsi" w:eastAsiaTheme="minorEastAsia" w:hAnsiTheme="minorHAnsi" w:cstheme="minorBidi"/>
            <w:b w:val="0"/>
            <w:noProof/>
            <w:szCs w:val="22"/>
            <w:lang w:eastAsia="de-CH"/>
          </w:rPr>
          <w:tab/>
        </w:r>
        <w:r w:rsidR="005F30AE" w:rsidRPr="00F70101">
          <w:rPr>
            <w:rStyle w:val="Hyperlink"/>
            <w:noProof/>
          </w:rPr>
          <w:t>Vorbereitung der Datenbank</w:t>
        </w:r>
        <w:r w:rsidR="005F30AE">
          <w:rPr>
            <w:noProof/>
            <w:webHidden/>
          </w:rPr>
          <w:tab/>
        </w:r>
        <w:r w:rsidR="005F30AE">
          <w:rPr>
            <w:noProof/>
            <w:webHidden/>
          </w:rPr>
          <w:fldChar w:fldCharType="begin"/>
        </w:r>
        <w:r w:rsidR="005F30AE">
          <w:rPr>
            <w:noProof/>
            <w:webHidden/>
          </w:rPr>
          <w:instrText xml:space="preserve"> PAGEREF _Toc467077457 \h </w:instrText>
        </w:r>
        <w:r w:rsidR="005F30AE">
          <w:rPr>
            <w:noProof/>
            <w:webHidden/>
          </w:rPr>
        </w:r>
        <w:r w:rsidR="005F30AE">
          <w:rPr>
            <w:noProof/>
            <w:webHidden/>
          </w:rPr>
          <w:fldChar w:fldCharType="separate"/>
        </w:r>
        <w:r w:rsidR="005F30AE">
          <w:rPr>
            <w:noProof/>
            <w:webHidden/>
          </w:rPr>
          <w:t>9</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58" w:history="1">
        <w:r w:rsidR="005F30AE" w:rsidRPr="00F70101">
          <w:rPr>
            <w:rStyle w:val="Hyperlink"/>
            <w:noProof/>
          </w:rPr>
          <w:t>3.2</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Lieferumfang</w:t>
        </w:r>
        <w:r w:rsidR="005F30AE">
          <w:rPr>
            <w:noProof/>
            <w:webHidden/>
          </w:rPr>
          <w:tab/>
        </w:r>
        <w:r w:rsidR="005F30AE">
          <w:rPr>
            <w:noProof/>
            <w:webHidden/>
          </w:rPr>
          <w:fldChar w:fldCharType="begin"/>
        </w:r>
        <w:r w:rsidR="005F30AE">
          <w:rPr>
            <w:noProof/>
            <w:webHidden/>
          </w:rPr>
          <w:instrText xml:space="preserve"> PAGEREF _Toc467077458 \h </w:instrText>
        </w:r>
        <w:r w:rsidR="005F30AE">
          <w:rPr>
            <w:noProof/>
            <w:webHidden/>
          </w:rPr>
        </w:r>
        <w:r w:rsidR="005F30AE">
          <w:rPr>
            <w:noProof/>
            <w:webHidden/>
          </w:rPr>
          <w:fldChar w:fldCharType="separate"/>
        </w:r>
        <w:r w:rsidR="005F30AE">
          <w:rPr>
            <w:noProof/>
            <w:webHidden/>
          </w:rPr>
          <w:t>10</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59" w:history="1">
        <w:r w:rsidR="005F30AE" w:rsidRPr="00F70101">
          <w:rPr>
            <w:rStyle w:val="Hyperlink"/>
            <w:noProof/>
          </w:rPr>
          <w:t>3.3</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Installation</w:t>
        </w:r>
        <w:r w:rsidR="005F30AE">
          <w:rPr>
            <w:noProof/>
            <w:webHidden/>
          </w:rPr>
          <w:tab/>
        </w:r>
        <w:r w:rsidR="005F30AE">
          <w:rPr>
            <w:noProof/>
            <w:webHidden/>
          </w:rPr>
          <w:fldChar w:fldCharType="begin"/>
        </w:r>
        <w:r w:rsidR="005F30AE">
          <w:rPr>
            <w:noProof/>
            <w:webHidden/>
          </w:rPr>
          <w:instrText xml:space="preserve"> PAGEREF _Toc467077459 \h </w:instrText>
        </w:r>
        <w:r w:rsidR="005F30AE">
          <w:rPr>
            <w:noProof/>
            <w:webHidden/>
          </w:rPr>
        </w:r>
        <w:r w:rsidR="005F30AE">
          <w:rPr>
            <w:noProof/>
            <w:webHidden/>
          </w:rPr>
          <w:fldChar w:fldCharType="separate"/>
        </w:r>
        <w:r w:rsidR="005F30AE">
          <w:rPr>
            <w:noProof/>
            <w:webHidden/>
          </w:rPr>
          <w:t>11</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60" w:history="1">
        <w:r w:rsidR="005F30AE" w:rsidRPr="00F70101">
          <w:rPr>
            <w:rStyle w:val="Hyperlink"/>
            <w:noProof/>
          </w:rPr>
          <w:t>3.3.1</w:t>
        </w:r>
        <w:r w:rsidR="005F30AE">
          <w:rPr>
            <w:rFonts w:asciiTheme="minorHAnsi" w:eastAsiaTheme="minorEastAsia" w:hAnsiTheme="minorHAnsi" w:cstheme="minorBidi"/>
            <w:b w:val="0"/>
            <w:noProof/>
            <w:szCs w:val="22"/>
            <w:lang w:eastAsia="de-CH"/>
          </w:rPr>
          <w:tab/>
        </w:r>
        <w:r w:rsidR="005F30AE" w:rsidRPr="00F70101">
          <w:rPr>
            <w:rStyle w:val="Hyperlink"/>
            <w:noProof/>
          </w:rPr>
          <w:t>Auspacken des Zip-Files</w:t>
        </w:r>
        <w:r w:rsidR="005F30AE">
          <w:rPr>
            <w:noProof/>
            <w:webHidden/>
          </w:rPr>
          <w:tab/>
        </w:r>
        <w:r w:rsidR="005F30AE">
          <w:rPr>
            <w:noProof/>
            <w:webHidden/>
          </w:rPr>
          <w:fldChar w:fldCharType="begin"/>
        </w:r>
        <w:r w:rsidR="005F30AE">
          <w:rPr>
            <w:noProof/>
            <w:webHidden/>
          </w:rPr>
          <w:instrText xml:space="preserve"> PAGEREF _Toc467077460 \h </w:instrText>
        </w:r>
        <w:r w:rsidR="005F30AE">
          <w:rPr>
            <w:noProof/>
            <w:webHidden/>
          </w:rPr>
        </w:r>
        <w:r w:rsidR="005F30AE">
          <w:rPr>
            <w:noProof/>
            <w:webHidden/>
          </w:rPr>
          <w:fldChar w:fldCharType="separate"/>
        </w:r>
        <w:r w:rsidR="005F30AE">
          <w:rPr>
            <w:noProof/>
            <w:webHidden/>
          </w:rPr>
          <w:t>11</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61" w:history="1">
        <w:r w:rsidR="005F30AE" w:rsidRPr="00F70101">
          <w:rPr>
            <w:rStyle w:val="Hyperlink"/>
            <w:noProof/>
          </w:rPr>
          <w:t>3.3.2</w:t>
        </w:r>
        <w:r w:rsidR="005F30AE">
          <w:rPr>
            <w:rFonts w:asciiTheme="minorHAnsi" w:eastAsiaTheme="minorEastAsia" w:hAnsiTheme="minorHAnsi" w:cstheme="minorBidi"/>
            <w:b w:val="0"/>
            <w:noProof/>
            <w:szCs w:val="22"/>
            <w:lang w:eastAsia="de-CH"/>
          </w:rPr>
          <w:tab/>
        </w:r>
        <w:r w:rsidR="005F30AE" w:rsidRPr="00F70101">
          <w:rPr>
            <w:rStyle w:val="Hyperlink"/>
            <w:noProof/>
          </w:rPr>
          <w:t>Datumsformat für die Session setzen</w:t>
        </w:r>
        <w:r w:rsidR="005F30AE">
          <w:rPr>
            <w:noProof/>
            <w:webHidden/>
          </w:rPr>
          <w:tab/>
        </w:r>
        <w:r w:rsidR="005F30AE">
          <w:rPr>
            <w:noProof/>
            <w:webHidden/>
          </w:rPr>
          <w:fldChar w:fldCharType="begin"/>
        </w:r>
        <w:r w:rsidR="005F30AE">
          <w:rPr>
            <w:noProof/>
            <w:webHidden/>
          </w:rPr>
          <w:instrText xml:space="preserve"> PAGEREF _Toc467077461 \h </w:instrText>
        </w:r>
        <w:r w:rsidR="005F30AE">
          <w:rPr>
            <w:noProof/>
            <w:webHidden/>
          </w:rPr>
        </w:r>
        <w:r w:rsidR="005F30AE">
          <w:rPr>
            <w:noProof/>
            <w:webHidden/>
          </w:rPr>
          <w:fldChar w:fldCharType="separate"/>
        </w:r>
        <w:r w:rsidR="005F30AE">
          <w:rPr>
            <w:noProof/>
            <w:webHidden/>
          </w:rPr>
          <w:t>11</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62" w:history="1">
        <w:r w:rsidR="005F30AE" w:rsidRPr="00F70101">
          <w:rPr>
            <w:rStyle w:val="Hyperlink"/>
            <w:noProof/>
          </w:rPr>
          <w:t>3.3.3</w:t>
        </w:r>
        <w:r w:rsidR="005F30AE">
          <w:rPr>
            <w:rFonts w:asciiTheme="minorHAnsi" w:eastAsiaTheme="minorEastAsia" w:hAnsiTheme="minorHAnsi" w:cstheme="minorBidi"/>
            <w:b w:val="0"/>
            <w:noProof/>
            <w:szCs w:val="22"/>
            <w:lang w:eastAsia="de-CH"/>
          </w:rPr>
          <w:tab/>
        </w:r>
        <w:r w:rsidR="005F30AE" w:rsidRPr="00F70101">
          <w:rPr>
            <w:rStyle w:val="Hyperlink"/>
            <w:noProof/>
          </w:rPr>
          <w:t>Ausführen der Scripts</w:t>
        </w:r>
        <w:r w:rsidR="005F30AE">
          <w:rPr>
            <w:noProof/>
            <w:webHidden/>
          </w:rPr>
          <w:tab/>
        </w:r>
        <w:r w:rsidR="005F30AE">
          <w:rPr>
            <w:noProof/>
            <w:webHidden/>
          </w:rPr>
          <w:fldChar w:fldCharType="begin"/>
        </w:r>
        <w:r w:rsidR="005F30AE">
          <w:rPr>
            <w:noProof/>
            <w:webHidden/>
          </w:rPr>
          <w:instrText xml:space="preserve"> PAGEREF _Toc467077462 \h </w:instrText>
        </w:r>
        <w:r w:rsidR="005F30AE">
          <w:rPr>
            <w:noProof/>
            <w:webHidden/>
          </w:rPr>
        </w:r>
        <w:r w:rsidR="005F30AE">
          <w:rPr>
            <w:noProof/>
            <w:webHidden/>
          </w:rPr>
          <w:fldChar w:fldCharType="separate"/>
        </w:r>
        <w:r w:rsidR="005F30AE">
          <w:rPr>
            <w:noProof/>
            <w:webHidden/>
          </w:rPr>
          <w:t>11</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63" w:history="1">
        <w:r w:rsidR="005F30AE" w:rsidRPr="00F70101">
          <w:rPr>
            <w:rStyle w:val="Hyperlink"/>
            <w:noProof/>
          </w:rPr>
          <w:t>3.4</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Kriterien für eine erfolgreiche Installation</w:t>
        </w:r>
        <w:r w:rsidR="005F30AE">
          <w:rPr>
            <w:noProof/>
            <w:webHidden/>
          </w:rPr>
          <w:tab/>
        </w:r>
        <w:r w:rsidR="005F30AE">
          <w:rPr>
            <w:noProof/>
            <w:webHidden/>
          </w:rPr>
          <w:fldChar w:fldCharType="begin"/>
        </w:r>
        <w:r w:rsidR="005F30AE">
          <w:rPr>
            <w:noProof/>
            <w:webHidden/>
          </w:rPr>
          <w:instrText xml:space="preserve"> PAGEREF _Toc467077463 \h </w:instrText>
        </w:r>
        <w:r w:rsidR="005F30AE">
          <w:rPr>
            <w:noProof/>
            <w:webHidden/>
          </w:rPr>
        </w:r>
        <w:r w:rsidR="005F30AE">
          <w:rPr>
            <w:noProof/>
            <w:webHidden/>
          </w:rPr>
          <w:fldChar w:fldCharType="separate"/>
        </w:r>
        <w:r w:rsidR="005F30AE">
          <w:rPr>
            <w:noProof/>
            <w:webHidden/>
          </w:rPr>
          <w:t>11</w:t>
        </w:r>
        <w:r w:rsidR="005F30AE">
          <w:rPr>
            <w:noProof/>
            <w:webHidden/>
          </w:rPr>
          <w:fldChar w:fldCharType="end"/>
        </w:r>
      </w:hyperlink>
    </w:p>
    <w:p w:rsidR="005F30AE" w:rsidRDefault="007417F5">
      <w:pPr>
        <w:pStyle w:val="Verzeichnis1"/>
        <w:tabs>
          <w:tab w:val="left" w:pos="454"/>
          <w:tab w:val="right" w:leader="dot" w:pos="9823"/>
        </w:tabs>
        <w:rPr>
          <w:rFonts w:asciiTheme="minorHAnsi" w:eastAsiaTheme="minorEastAsia" w:hAnsiTheme="minorHAnsi" w:cstheme="minorBidi"/>
          <w:b w:val="0"/>
          <w:bCs w:val="0"/>
          <w:noProof/>
          <w:sz w:val="22"/>
          <w:szCs w:val="22"/>
          <w:lang w:eastAsia="de-CH"/>
        </w:rPr>
      </w:pPr>
      <w:hyperlink w:anchor="_Toc467077464" w:history="1">
        <w:r w:rsidR="005F30AE" w:rsidRPr="00F70101">
          <w:rPr>
            <w:rStyle w:val="Hyperlink"/>
            <w:noProof/>
          </w:rPr>
          <w:t>4.</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Installation der MEB-Applikationen</w:t>
        </w:r>
        <w:r w:rsidR="005F30AE">
          <w:rPr>
            <w:noProof/>
            <w:webHidden/>
          </w:rPr>
          <w:tab/>
        </w:r>
        <w:r w:rsidR="005F30AE">
          <w:rPr>
            <w:noProof/>
            <w:webHidden/>
          </w:rPr>
          <w:fldChar w:fldCharType="begin"/>
        </w:r>
        <w:r w:rsidR="005F30AE">
          <w:rPr>
            <w:noProof/>
            <w:webHidden/>
          </w:rPr>
          <w:instrText xml:space="preserve"> PAGEREF _Toc467077464 \h </w:instrText>
        </w:r>
        <w:r w:rsidR="005F30AE">
          <w:rPr>
            <w:noProof/>
            <w:webHidden/>
          </w:rPr>
        </w:r>
        <w:r w:rsidR="005F30AE">
          <w:rPr>
            <w:noProof/>
            <w:webHidden/>
          </w:rPr>
          <w:fldChar w:fldCharType="separate"/>
        </w:r>
        <w:r w:rsidR="005F30AE">
          <w:rPr>
            <w:noProof/>
            <w:webHidden/>
          </w:rPr>
          <w:t>14</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65" w:history="1">
        <w:r w:rsidR="005F30AE" w:rsidRPr="00F70101">
          <w:rPr>
            <w:rStyle w:val="Hyperlink"/>
            <w:noProof/>
          </w:rPr>
          <w:t>4.1</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Voraussetzungen</w:t>
        </w:r>
        <w:r w:rsidR="005F30AE">
          <w:rPr>
            <w:noProof/>
            <w:webHidden/>
          </w:rPr>
          <w:tab/>
        </w:r>
        <w:r w:rsidR="005F30AE">
          <w:rPr>
            <w:noProof/>
            <w:webHidden/>
          </w:rPr>
          <w:fldChar w:fldCharType="begin"/>
        </w:r>
        <w:r w:rsidR="005F30AE">
          <w:rPr>
            <w:noProof/>
            <w:webHidden/>
          </w:rPr>
          <w:instrText xml:space="preserve"> PAGEREF _Toc467077465 \h </w:instrText>
        </w:r>
        <w:r w:rsidR="005F30AE">
          <w:rPr>
            <w:noProof/>
            <w:webHidden/>
          </w:rPr>
        </w:r>
        <w:r w:rsidR="005F30AE">
          <w:rPr>
            <w:noProof/>
            <w:webHidden/>
          </w:rPr>
          <w:fldChar w:fldCharType="separate"/>
        </w:r>
        <w:r w:rsidR="005F30AE">
          <w:rPr>
            <w:noProof/>
            <w:webHidden/>
          </w:rPr>
          <w:t>14</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66" w:history="1">
        <w:r w:rsidR="005F30AE" w:rsidRPr="00F70101">
          <w:rPr>
            <w:rStyle w:val="Hyperlink"/>
            <w:noProof/>
          </w:rPr>
          <w:t>4.1.1</w:t>
        </w:r>
        <w:r w:rsidR="005F30AE">
          <w:rPr>
            <w:rFonts w:asciiTheme="minorHAnsi" w:eastAsiaTheme="minorEastAsia" w:hAnsiTheme="minorHAnsi" w:cstheme="minorBidi"/>
            <w:b w:val="0"/>
            <w:noProof/>
            <w:szCs w:val="22"/>
            <w:lang w:eastAsia="de-CH"/>
          </w:rPr>
          <w:tab/>
        </w:r>
        <w:r w:rsidR="005F30AE" w:rsidRPr="00F70101">
          <w:rPr>
            <w:rStyle w:val="Hyperlink"/>
            <w:noProof/>
          </w:rPr>
          <w:t>Hardware-Umgebung</w:t>
        </w:r>
        <w:r w:rsidR="005F30AE">
          <w:rPr>
            <w:noProof/>
            <w:webHidden/>
          </w:rPr>
          <w:tab/>
        </w:r>
        <w:r w:rsidR="005F30AE">
          <w:rPr>
            <w:noProof/>
            <w:webHidden/>
          </w:rPr>
          <w:fldChar w:fldCharType="begin"/>
        </w:r>
        <w:r w:rsidR="005F30AE">
          <w:rPr>
            <w:noProof/>
            <w:webHidden/>
          </w:rPr>
          <w:instrText xml:space="preserve"> PAGEREF _Toc467077466 \h </w:instrText>
        </w:r>
        <w:r w:rsidR="005F30AE">
          <w:rPr>
            <w:noProof/>
            <w:webHidden/>
          </w:rPr>
        </w:r>
        <w:r w:rsidR="005F30AE">
          <w:rPr>
            <w:noProof/>
            <w:webHidden/>
          </w:rPr>
          <w:fldChar w:fldCharType="separate"/>
        </w:r>
        <w:r w:rsidR="005F30AE">
          <w:rPr>
            <w:noProof/>
            <w:webHidden/>
          </w:rPr>
          <w:t>14</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67" w:history="1">
        <w:r w:rsidR="005F30AE" w:rsidRPr="00F70101">
          <w:rPr>
            <w:rStyle w:val="Hyperlink"/>
            <w:noProof/>
          </w:rPr>
          <w:t>4.1.2</w:t>
        </w:r>
        <w:r w:rsidR="005F30AE">
          <w:rPr>
            <w:rFonts w:asciiTheme="minorHAnsi" w:eastAsiaTheme="minorEastAsia" w:hAnsiTheme="minorHAnsi" w:cstheme="minorBidi"/>
            <w:b w:val="0"/>
            <w:noProof/>
            <w:szCs w:val="22"/>
            <w:lang w:eastAsia="de-CH"/>
          </w:rPr>
          <w:tab/>
        </w:r>
        <w:r w:rsidR="005F30AE" w:rsidRPr="00F70101">
          <w:rPr>
            <w:rStyle w:val="Hyperlink"/>
            <w:noProof/>
          </w:rPr>
          <w:t>Software</w:t>
        </w:r>
        <w:r w:rsidR="005F30AE">
          <w:rPr>
            <w:noProof/>
            <w:webHidden/>
          </w:rPr>
          <w:tab/>
        </w:r>
        <w:r w:rsidR="005F30AE">
          <w:rPr>
            <w:noProof/>
            <w:webHidden/>
          </w:rPr>
          <w:fldChar w:fldCharType="begin"/>
        </w:r>
        <w:r w:rsidR="005F30AE">
          <w:rPr>
            <w:noProof/>
            <w:webHidden/>
          </w:rPr>
          <w:instrText xml:space="preserve"> PAGEREF _Toc467077467 \h </w:instrText>
        </w:r>
        <w:r w:rsidR="005F30AE">
          <w:rPr>
            <w:noProof/>
            <w:webHidden/>
          </w:rPr>
        </w:r>
        <w:r w:rsidR="005F30AE">
          <w:rPr>
            <w:noProof/>
            <w:webHidden/>
          </w:rPr>
          <w:fldChar w:fldCharType="separate"/>
        </w:r>
        <w:r w:rsidR="005F30AE">
          <w:rPr>
            <w:noProof/>
            <w:webHidden/>
          </w:rPr>
          <w:t>14</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68" w:history="1">
        <w:r w:rsidR="005F30AE" w:rsidRPr="00F70101">
          <w:rPr>
            <w:rStyle w:val="Hyperlink"/>
            <w:noProof/>
          </w:rPr>
          <w:t>4.2</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Vorbereitung des Weblogic-Servers</w:t>
        </w:r>
        <w:r w:rsidR="005F30AE">
          <w:rPr>
            <w:noProof/>
            <w:webHidden/>
          </w:rPr>
          <w:tab/>
        </w:r>
        <w:r w:rsidR="005F30AE">
          <w:rPr>
            <w:noProof/>
            <w:webHidden/>
          </w:rPr>
          <w:fldChar w:fldCharType="begin"/>
        </w:r>
        <w:r w:rsidR="005F30AE">
          <w:rPr>
            <w:noProof/>
            <w:webHidden/>
          </w:rPr>
          <w:instrText xml:space="preserve"> PAGEREF _Toc467077468 \h </w:instrText>
        </w:r>
        <w:r w:rsidR="005F30AE">
          <w:rPr>
            <w:noProof/>
            <w:webHidden/>
          </w:rPr>
        </w:r>
        <w:r w:rsidR="005F30AE">
          <w:rPr>
            <w:noProof/>
            <w:webHidden/>
          </w:rPr>
          <w:fldChar w:fldCharType="separate"/>
        </w:r>
        <w:r w:rsidR="005F30AE">
          <w:rPr>
            <w:noProof/>
            <w:webHidden/>
          </w:rPr>
          <w:t>14</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69" w:history="1">
        <w:r w:rsidR="005F30AE" w:rsidRPr="00F70101">
          <w:rPr>
            <w:rStyle w:val="Hyperlink"/>
            <w:noProof/>
          </w:rPr>
          <w:t>4.2.1</w:t>
        </w:r>
        <w:r w:rsidR="005F30AE">
          <w:rPr>
            <w:rFonts w:asciiTheme="minorHAnsi" w:eastAsiaTheme="minorEastAsia" w:hAnsiTheme="minorHAnsi" w:cstheme="minorBidi"/>
            <w:b w:val="0"/>
            <w:noProof/>
            <w:szCs w:val="22"/>
            <w:lang w:eastAsia="de-CH"/>
          </w:rPr>
          <w:tab/>
        </w:r>
        <w:r w:rsidR="005F30AE" w:rsidRPr="00F70101">
          <w:rPr>
            <w:rStyle w:val="Hyperlink"/>
            <w:noProof/>
          </w:rPr>
          <w:t>Nevis-IDM/eIAM</w:t>
        </w:r>
        <w:r w:rsidR="005F30AE">
          <w:rPr>
            <w:noProof/>
            <w:webHidden/>
          </w:rPr>
          <w:tab/>
        </w:r>
        <w:r w:rsidR="005F30AE">
          <w:rPr>
            <w:noProof/>
            <w:webHidden/>
          </w:rPr>
          <w:fldChar w:fldCharType="begin"/>
        </w:r>
        <w:r w:rsidR="005F30AE">
          <w:rPr>
            <w:noProof/>
            <w:webHidden/>
          </w:rPr>
          <w:instrText xml:space="preserve"> PAGEREF _Toc467077469 \h </w:instrText>
        </w:r>
        <w:r w:rsidR="005F30AE">
          <w:rPr>
            <w:noProof/>
            <w:webHidden/>
          </w:rPr>
        </w:r>
        <w:r w:rsidR="005F30AE">
          <w:rPr>
            <w:noProof/>
            <w:webHidden/>
          </w:rPr>
          <w:fldChar w:fldCharType="separate"/>
        </w:r>
        <w:r w:rsidR="005F30AE">
          <w:rPr>
            <w:noProof/>
            <w:webHidden/>
          </w:rPr>
          <w:t>15</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70" w:history="1">
        <w:r w:rsidR="005F30AE" w:rsidRPr="00F70101">
          <w:rPr>
            <w:rStyle w:val="Hyperlink"/>
            <w:noProof/>
          </w:rPr>
          <w:t>4.3</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Lieferumfang</w:t>
        </w:r>
        <w:r w:rsidR="005F30AE">
          <w:rPr>
            <w:noProof/>
            <w:webHidden/>
          </w:rPr>
          <w:tab/>
        </w:r>
        <w:r w:rsidR="005F30AE">
          <w:rPr>
            <w:noProof/>
            <w:webHidden/>
          </w:rPr>
          <w:fldChar w:fldCharType="begin"/>
        </w:r>
        <w:r w:rsidR="005F30AE">
          <w:rPr>
            <w:noProof/>
            <w:webHidden/>
          </w:rPr>
          <w:instrText xml:space="preserve"> PAGEREF _Toc467077470 \h </w:instrText>
        </w:r>
        <w:r w:rsidR="005F30AE">
          <w:rPr>
            <w:noProof/>
            <w:webHidden/>
          </w:rPr>
        </w:r>
        <w:r w:rsidR="005F30AE">
          <w:rPr>
            <w:noProof/>
            <w:webHidden/>
          </w:rPr>
          <w:fldChar w:fldCharType="separate"/>
        </w:r>
        <w:r w:rsidR="005F30AE">
          <w:rPr>
            <w:noProof/>
            <w:webHidden/>
          </w:rPr>
          <w:t>15</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71" w:history="1">
        <w:r w:rsidR="005F30AE" w:rsidRPr="00F70101">
          <w:rPr>
            <w:rStyle w:val="Hyperlink"/>
            <w:noProof/>
          </w:rPr>
          <w:t>4.4</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Installation MEB</w:t>
        </w:r>
        <w:r w:rsidR="005F30AE">
          <w:rPr>
            <w:noProof/>
            <w:webHidden/>
          </w:rPr>
          <w:tab/>
        </w:r>
        <w:r w:rsidR="005F30AE">
          <w:rPr>
            <w:noProof/>
            <w:webHidden/>
          </w:rPr>
          <w:fldChar w:fldCharType="begin"/>
        </w:r>
        <w:r w:rsidR="005F30AE">
          <w:rPr>
            <w:noProof/>
            <w:webHidden/>
          </w:rPr>
          <w:instrText xml:space="preserve"> PAGEREF _Toc467077471 \h </w:instrText>
        </w:r>
        <w:r w:rsidR="005F30AE">
          <w:rPr>
            <w:noProof/>
            <w:webHidden/>
          </w:rPr>
        </w:r>
        <w:r w:rsidR="005F30AE">
          <w:rPr>
            <w:noProof/>
            <w:webHidden/>
          </w:rPr>
          <w:fldChar w:fldCharType="separate"/>
        </w:r>
        <w:r w:rsidR="005F30AE">
          <w:rPr>
            <w:noProof/>
            <w:webHidden/>
          </w:rPr>
          <w:t>17</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72" w:history="1">
        <w:r w:rsidR="005F30AE" w:rsidRPr="00F70101">
          <w:rPr>
            <w:rStyle w:val="Hyperlink"/>
            <w:noProof/>
          </w:rPr>
          <w:t>4.4.1</w:t>
        </w:r>
        <w:r w:rsidR="005F30AE">
          <w:rPr>
            <w:rFonts w:asciiTheme="minorHAnsi" w:eastAsiaTheme="minorEastAsia" w:hAnsiTheme="minorHAnsi" w:cstheme="minorBidi"/>
            <w:b w:val="0"/>
            <w:noProof/>
            <w:szCs w:val="22"/>
            <w:lang w:eastAsia="de-CH"/>
          </w:rPr>
          <w:tab/>
        </w:r>
        <w:r w:rsidR="005F30AE" w:rsidRPr="00F70101">
          <w:rPr>
            <w:rStyle w:val="Hyperlink"/>
            <w:noProof/>
          </w:rPr>
          <w:t>Auspacken des Zip-Files</w:t>
        </w:r>
        <w:r w:rsidR="005F30AE">
          <w:rPr>
            <w:noProof/>
            <w:webHidden/>
          </w:rPr>
          <w:tab/>
        </w:r>
        <w:r w:rsidR="005F30AE">
          <w:rPr>
            <w:noProof/>
            <w:webHidden/>
          </w:rPr>
          <w:fldChar w:fldCharType="begin"/>
        </w:r>
        <w:r w:rsidR="005F30AE">
          <w:rPr>
            <w:noProof/>
            <w:webHidden/>
          </w:rPr>
          <w:instrText xml:space="preserve"> PAGEREF _Toc467077472 \h </w:instrText>
        </w:r>
        <w:r w:rsidR="005F30AE">
          <w:rPr>
            <w:noProof/>
            <w:webHidden/>
          </w:rPr>
        </w:r>
        <w:r w:rsidR="005F30AE">
          <w:rPr>
            <w:noProof/>
            <w:webHidden/>
          </w:rPr>
          <w:fldChar w:fldCharType="separate"/>
        </w:r>
        <w:r w:rsidR="005F30AE">
          <w:rPr>
            <w:noProof/>
            <w:webHidden/>
          </w:rPr>
          <w:t>17</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73" w:history="1">
        <w:r w:rsidR="005F30AE" w:rsidRPr="00F70101">
          <w:rPr>
            <w:rStyle w:val="Hyperlink"/>
            <w:noProof/>
          </w:rPr>
          <w:t>4.4.2</w:t>
        </w:r>
        <w:r w:rsidR="005F30AE">
          <w:rPr>
            <w:rFonts w:asciiTheme="minorHAnsi" w:eastAsiaTheme="minorEastAsia" w:hAnsiTheme="minorHAnsi" w:cstheme="minorBidi"/>
            <w:b w:val="0"/>
            <w:noProof/>
            <w:szCs w:val="22"/>
            <w:lang w:eastAsia="de-CH"/>
          </w:rPr>
          <w:tab/>
        </w:r>
        <w:r w:rsidR="005F30AE" w:rsidRPr="00F70101">
          <w:rPr>
            <w:rStyle w:val="Hyperlink"/>
            <w:noProof/>
          </w:rPr>
          <w:t>Installation Service-Layer MEB</w:t>
        </w:r>
        <w:r w:rsidR="005F30AE">
          <w:rPr>
            <w:noProof/>
            <w:webHidden/>
          </w:rPr>
          <w:tab/>
        </w:r>
        <w:r w:rsidR="005F30AE">
          <w:rPr>
            <w:noProof/>
            <w:webHidden/>
          </w:rPr>
          <w:fldChar w:fldCharType="begin"/>
        </w:r>
        <w:r w:rsidR="005F30AE">
          <w:rPr>
            <w:noProof/>
            <w:webHidden/>
          </w:rPr>
          <w:instrText xml:space="preserve"> PAGEREF _Toc467077473 \h </w:instrText>
        </w:r>
        <w:r w:rsidR="005F30AE">
          <w:rPr>
            <w:noProof/>
            <w:webHidden/>
          </w:rPr>
        </w:r>
        <w:r w:rsidR="005F30AE">
          <w:rPr>
            <w:noProof/>
            <w:webHidden/>
          </w:rPr>
          <w:fldChar w:fldCharType="separate"/>
        </w:r>
        <w:r w:rsidR="005F30AE">
          <w:rPr>
            <w:noProof/>
            <w:webHidden/>
          </w:rPr>
          <w:t>17</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74" w:history="1">
        <w:r w:rsidR="005F30AE" w:rsidRPr="00F70101">
          <w:rPr>
            <w:rStyle w:val="Hyperlink"/>
            <w:noProof/>
          </w:rPr>
          <w:t>4.4.3</w:t>
        </w:r>
        <w:r w:rsidR="005F30AE">
          <w:rPr>
            <w:rFonts w:asciiTheme="minorHAnsi" w:eastAsiaTheme="minorEastAsia" w:hAnsiTheme="minorHAnsi" w:cstheme="minorBidi"/>
            <w:b w:val="0"/>
            <w:noProof/>
            <w:szCs w:val="22"/>
            <w:lang w:eastAsia="de-CH"/>
          </w:rPr>
          <w:tab/>
        </w:r>
        <w:r w:rsidR="005F30AE" w:rsidRPr="00F70101">
          <w:rPr>
            <w:rStyle w:val="Hyperlink"/>
            <w:noProof/>
          </w:rPr>
          <w:t>Webservice-Schnittstellen</w:t>
        </w:r>
        <w:r w:rsidR="005F30AE">
          <w:rPr>
            <w:noProof/>
            <w:webHidden/>
          </w:rPr>
          <w:tab/>
        </w:r>
        <w:r w:rsidR="005F30AE">
          <w:rPr>
            <w:noProof/>
            <w:webHidden/>
          </w:rPr>
          <w:fldChar w:fldCharType="begin"/>
        </w:r>
        <w:r w:rsidR="005F30AE">
          <w:rPr>
            <w:noProof/>
            <w:webHidden/>
          </w:rPr>
          <w:instrText xml:space="preserve"> PAGEREF _Toc467077474 \h </w:instrText>
        </w:r>
        <w:r w:rsidR="005F30AE">
          <w:rPr>
            <w:noProof/>
            <w:webHidden/>
          </w:rPr>
        </w:r>
        <w:r w:rsidR="005F30AE">
          <w:rPr>
            <w:noProof/>
            <w:webHidden/>
          </w:rPr>
          <w:fldChar w:fldCharType="separate"/>
        </w:r>
        <w:r w:rsidR="005F30AE">
          <w:rPr>
            <w:noProof/>
            <w:webHidden/>
          </w:rPr>
          <w:t>18</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75" w:history="1">
        <w:r w:rsidR="005F30AE" w:rsidRPr="00F70101">
          <w:rPr>
            <w:rStyle w:val="Hyperlink"/>
            <w:noProof/>
          </w:rPr>
          <w:t>4.4.4</w:t>
        </w:r>
        <w:r w:rsidR="005F30AE">
          <w:rPr>
            <w:rFonts w:asciiTheme="minorHAnsi" w:eastAsiaTheme="minorEastAsia" w:hAnsiTheme="minorHAnsi" w:cstheme="minorBidi"/>
            <w:b w:val="0"/>
            <w:noProof/>
            <w:szCs w:val="22"/>
            <w:lang w:eastAsia="de-CH"/>
          </w:rPr>
          <w:tab/>
        </w:r>
        <w:r w:rsidR="005F30AE" w:rsidRPr="00F70101">
          <w:rPr>
            <w:rStyle w:val="Hyperlink"/>
            <w:noProof/>
          </w:rPr>
          <w:t>Installation Presentation-Layer</w:t>
        </w:r>
        <w:r w:rsidR="005F30AE">
          <w:rPr>
            <w:noProof/>
            <w:webHidden/>
          </w:rPr>
          <w:tab/>
        </w:r>
        <w:r w:rsidR="005F30AE">
          <w:rPr>
            <w:noProof/>
            <w:webHidden/>
          </w:rPr>
          <w:fldChar w:fldCharType="begin"/>
        </w:r>
        <w:r w:rsidR="005F30AE">
          <w:rPr>
            <w:noProof/>
            <w:webHidden/>
          </w:rPr>
          <w:instrText xml:space="preserve"> PAGEREF _Toc467077475 \h </w:instrText>
        </w:r>
        <w:r w:rsidR="005F30AE">
          <w:rPr>
            <w:noProof/>
            <w:webHidden/>
          </w:rPr>
        </w:r>
        <w:r w:rsidR="005F30AE">
          <w:rPr>
            <w:noProof/>
            <w:webHidden/>
          </w:rPr>
          <w:fldChar w:fldCharType="separate"/>
        </w:r>
        <w:r w:rsidR="005F30AE">
          <w:rPr>
            <w:noProof/>
            <w:webHidden/>
          </w:rPr>
          <w:t>18</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76" w:history="1">
        <w:r w:rsidR="005F30AE" w:rsidRPr="00F70101">
          <w:rPr>
            <w:rStyle w:val="Hyperlink"/>
            <w:noProof/>
          </w:rPr>
          <w:t>4.5</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Installation SDL</w:t>
        </w:r>
        <w:r w:rsidR="005F30AE">
          <w:rPr>
            <w:noProof/>
            <w:webHidden/>
          </w:rPr>
          <w:tab/>
        </w:r>
        <w:r w:rsidR="005F30AE">
          <w:rPr>
            <w:noProof/>
            <w:webHidden/>
          </w:rPr>
          <w:fldChar w:fldCharType="begin"/>
        </w:r>
        <w:r w:rsidR="005F30AE">
          <w:rPr>
            <w:noProof/>
            <w:webHidden/>
          </w:rPr>
          <w:instrText xml:space="preserve"> PAGEREF _Toc467077476 \h </w:instrText>
        </w:r>
        <w:r w:rsidR="005F30AE">
          <w:rPr>
            <w:noProof/>
            <w:webHidden/>
          </w:rPr>
        </w:r>
        <w:r w:rsidR="005F30AE">
          <w:rPr>
            <w:noProof/>
            <w:webHidden/>
          </w:rPr>
          <w:fldChar w:fldCharType="separate"/>
        </w:r>
        <w:r w:rsidR="005F30AE">
          <w:rPr>
            <w:noProof/>
            <w:webHidden/>
          </w:rPr>
          <w:t>19</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77" w:history="1">
        <w:r w:rsidR="005F30AE" w:rsidRPr="00F70101">
          <w:rPr>
            <w:rStyle w:val="Hyperlink"/>
            <w:noProof/>
          </w:rPr>
          <w:t>4.5.1</w:t>
        </w:r>
        <w:r w:rsidR="005F30AE">
          <w:rPr>
            <w:rFonts w:asciiTheme="minorHAnsi" w:eastAsiaTheme="minorEastAsia" w:hAnsiTheme="minorHAnsi" w:cstheme="minorBidi"/>
            <w:b w:val="0"/>
            <w:noProof/>
            <w:szCs w:val="22"/>
            <w:lang w:eastAsia="de-CH"/>
          </w:rPr>
          <w:tab/>
        </w:r>
        <w:r w:rsidR="005F30AE" w:rsidRPr="00F70101">
          <w:rPr>
            <w:rStyle w:val="Hyperlink"/>
            <w:noProof/>
          </w:rPr>
          <w:t>Installation Service-Layer SDL</w:t>
        </w:r>
        <w:r w:rsidR="005F30AE">
          <w:rPr>
            <w:noProof/>
            <w:webHidden/>
          </w:rPr>
          <w:tab/>
        </w:r>
        <w:r w:rsidR="005F30AE">
          <w:rPr>
            <w:noProof/>
            <w:webHidden/>
          </w:rPr>
          <w:fldChar w:fldCharType="begin"/>
        </w:r>
        <w:r w:rsidR="005F30AE">
          <w:rPr>
            <w:noProof/>
            <w:webHidden/>
          </w:rPr>
          <w:instrText xml:space="preserve"> PAGEREF _Toc467077477 \h </w:instrText>
        </w:r>
        <w:r w:rsidR="005F30AE">
          <w:rPr>
            <w:noProof/>
            <w:webHidden/>
          </w:rPr>
        </w:r>
        <w:r w:rsidR="005F30AE">
          <w:rPr>
            <w:noProof/>
            <w:webHidden/>
          </w:rPr>
          <w:fldChar w:fldCharType="separate"/>
        </w:r>
        <w:r w:rsidR="005F30AE">
          <w:rPr>
            <w:noProof/>
            <w:webHidden/>
          </w:rPr>
          <w:t>19</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78" w:history="1">
        <w:r w:rsidR="005F30AE" w:rsidRPr="00F70101">
          <w:rPr>
            <w:rStyle w:val="Hyperlink"/>
            <w:noProof/>
          </w:rPr>
          <w:t>4.5.2</w:t>
        </w:r>
        <w:r w:rsidR="005F30AE">
          <w:rPr>
            <w:rFonts w:asciiTheme="minorHAnsi" w:eastAsiaTheme="minorEastAsia" w:hAnsiTheme="minorHAnsi" w:cstheme="minorBidi"/>
            <w:b w:val="0"/>
            <w:noProof/>
            <w:szCs w:val="22"/>
            <w:lang w:eastAsia="de-CH"/>
          </w:rPr>
          <w:tab/>
        </w:r>
        <w:r w:rsidR="005F30AE" w:rsidRPr="00F70101">
          <w:rPr>
            <w:rStyle w:val="Hyperlink"/>
            <w:noProof/>
          </w:rPr>
          <w:t>Webservice-Schnittstellen</w:t>
        </w:r>
        <w:r w:rsidR="005F30AE">
          <w:rPr>
            <w:noProof/>
            <w:webHidden/>
          </w:rPr>
          <w:tab/>
        </w:r>
        <w:r w:rsidR="005F30AE">
          <w:rPr>
            <w:noProof/>
            <w:webHidden/>
          </w:rPr>
          <w:fldChar w:fldCharType="begin"/>
        </w:r>
        <w:r w:rsidR="005F30AE">
          <w:rPr>
            <w:noProof/>
            <w:webHidden/>
          </w:rPr>
          <w:instrText xml:space="preserve"> PAGEREF _Toc467077478 \h </w:instrText>
        </w:r>
        <w:r w:rsidR="005F30AE">
          <w:rPr>
            <w:noProof/>
            <w:webHidden/>
          </w:rPr>
        </w:r>
        <w:r w:rsidR="005F30AE">
          <w:rPr>
            <w:noProof/>
            <w:webHidden/>
          </w:rPr>
          <w:fldChar w:fldCharType="separate"/>
        </w:r>
        <w:r w:rsidR="005F30AE">
          <w:rPr>
            <w:noProof/>
            <w:webHidden/>
          </w:rPr>
          <w:t>19</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79" w:history="1">
        <w:r w:rsidR="005F30AE" w:rsidRPr="00F70101">
          <w:rPr>
            <w:rStyle w:val="Hyperlink"/>
            <w:noProof/>
          </w:rPr>
          <w:t>4.5.3</w:t>
        </w:r>
        <w:r w:rsidR="005F30AE">
          <w:rPr>
            <w:rFonts w:asciiTheme="minorHAnsi" w:eastAsiaTheme="minorEastAsia" w:hAnsiTheme="minorHAnsi" w:cstheme="minorBidi"/>
            <w:b w:val="0"/>
            <w:noProof/>
            <w:szCs w:val="22"/>
            <w:lang w:eastAsia="de-CH"/>
          </w:rPr>
          <w:tab/>
        </w:r>
        <w:r w:rsidR="005F30AE" w:rsidRPr="00F70101">
          <w:rPr>
            <w:rStyle w:val="Hyperlink"/>
            <w:noProof/>
          </w:rPr>
          <w:t>Installation Presentation-Layer</w:t>
        </w:r>
        <w:r w:rsidR="005F30AE">
          <w:rPr>
            <w:noProof/>
            <w:webHidden/>
          </w:rPr>
          <w:tab/>
        </w:r>
        <w:r w:rsidR="005F30AE">
          <w:rPr>
            <w:noProof/>
            <w:webHidden/>
          </w:rPr>
          <w:fldChar w:fldCharType="begin"/>
        </w:r>
        <w:r w:rsidR="005F30AE">
          <w:rPr>
            <w:noProof/>
            <w:webHidden/>
          </w:rPr>
          <w:instrText xml:space="preserve"> PAGEREF _Toc467077479 \h </w:instrText>
        </w:r>
        <w:r w:rsidR="005F30AE">
          <w:rPr>
            <w:noProof/>
            <w:webHidden/>
          </w:rPr>
        </w:r>
        <w:r w:rsidR="005F30AE">
          <w:rPr>
            <w:noProof/>
            <w:webHidden/>
          </w:rPr>
          <w:fldChar w:fldCharType="separate"/>
        </w:r>
        <w:r w:rsidR="005F30AE">
          <w:rPr>
            <w:noProof/>
            <w:webHidden/>
          </w:rPr>
          <w:t>20</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80" w:history="1">
        <w:r w:rsidR="005F30AE" w:rsidRPr="00F70101">
          <w:rPr>
            <w:rStyle w:val="Hyperlink"/>
            <w:noProof/>
          </w:rPr>
          <w:t>4.6</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Installation SSP</w:t>
        </w:r>
        <w:r w:rsidR="005F30AE">
          <w:rPr>
            <w:noProof/>
            <w:webHidden/>
          </w:rPr>
          <w:tab/>
        </w:r>
        <w:r w:rsidR="005F30AE">
          <w:rPr>
            <w:noProof/>
            <w:webHidden/>
          </w:rPr>
          <w:fldChar w:fldCharType="begin"/>
        </w:r>
        <w:r w:rsidR="005F30AE">
          <w:rPr>
            <w:noProof/>
            <w:webHidden/>
          </w:rPr>
          <w:instrText xml:space="preserve"> PAGEREF _Toc467077480 \h </w:instrText>
        </w:r>
        <w:r w:rsidR="005F30AE">
          <w:rPr>
            <w:noProof/>
            <w:webHidden/>
          </w:rPr>
        </w:r>
        <w:r w:rsidR="005F30AE">
          <w:rPr>
            <w:noProof/>
            <w:webHidden/>
          </w:rPr>
          <w:fldChar w:fldCharType="separate"/>
        </w:r>
        <w:r w:rsidR="005F30AE">
          <w:rPr>
            <w:noProof/>
            <w:webHidden/>
          </w:rPr>
          <w:t>21</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81" w:history="1">
        <w:r w:rsidR="005F30AE" w:rsidRPr="00F70101">
          <w:rPr>
            <w:rStyle w:val="Hyperlink"/>
            <w:noProof/>
          </w:rPr>
          <w:t>4.6.1</w:t>
        </w:r>
        <w:r w:rsidR="005F30AE">
          <w:rPr>
            <w:rFonts w:asciiTheme="minorHAnsi" w:eastAsiaTheme="minorEastAsia" w:hAnsiTheme="minorHAnsi" w:cstheme="minorBidi"/>
            <w:b w:val="0"/>
            <w:noProof/>
            <w:szCs w:val="22"/>
            <w:lang w:eastAsia="de-CH"/>
          </w:rPr>
          <w:tab/>
        </w:r>
        <w:r w:rsidR="005F30AE" w:rsidRPr="00F70101">
          <w:rPr>
            <w:rStyle w:val="Hyperlink"/>
            <w:noProof/>
          </w:rPr>
          <w:t>Installation Service-Layer SSP</w:t>
        </w:r>
        <w:r w:rsidR="005F30AE">
          <w:rPr>
            <w:noProof/>
            <w:webHidden/>
          </w:rPr>
          <w:tab/>
        </w:r>
        <w:r w:rsidR="005F30AE">
          <w:rPr>
            <w:noProof/>
            <w:webHidden/>
          </w:rPr>
          <w:fldChar w:fldCharType="begin"/>
        </w:r>
        <w:r w:rsidR="005F30AE">
          <w:rPr>
            <w:noProof/>
            <w:webHidden/>
          </w:rPr>
          <w:instrText xml:space="preserve"> PAGEREF _Toc467077481 \h </w:instrText>
        </w:r>
        <w:r w:rsidR="005F30AE">
          <w:rPr>
            <w:noProof/>
            <w:webHidden/>
          </w:rPr>
        </w:r>
        <w:r w:rsidR="005F30AE">
          <w:rPr>
            <w:noProof/>
            <w:webHidden/>
          </w:rPr>
          <w:fldChar w:fldCharType="separate"/>
        </w:r>
        <w:r w:rsidR="005F30AE">
          <w:rPr>
            <w:noProof/>
            <w:webHidden/>
          </w:rPr>
          <w:t>21</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82" w:history="1">
        <w:r w:rsidR="005F30AE" w:rsidRPr="00F70101">
          <w:rPr>
            <w:rStyle w:val="Hyperlink"/>
            <w:noProof/>
          </w:rPr>
          <w:t>4.6.2</w:t>
        </w:r>
        <w:r w:rsidR="005F30AE">
          <w:rPr>
            <w:rFonts w:asciiTheme="minorHAnsi" w:eastAsiaTheme="minorEastAsia" w:hAnsiTheme="minorHAnsi" w:cstheme="minorBidi"/>
            <w:b w:val="0"/>
            <w:noProof/>
            <w:szCs w:val="22"/>
            <w:lang w:eastAsia="de-CH"/>
          </w:rPr>
          <w:tab/>
        </w:r>
        <w:r w:rsidR="005F30AE" w:rsidRPr="00F70101">
          <w:rPr>
            <w:rStyle w:val="Hyperlink"/>
            <w:noProof/>
          </w:rPr>
          <w:t>Webservice-Schnittstellen</w:t>
        </w:r>
        <w:r w:rsidR="005F30AE">
          <w:rPr>
            <w:noProof/>
            <w:webHidden/>
          </w:rPr>
          <w:tab/>
        </w:r>
        <w:r w:rsidR="005F30AE">
          <w:rPr>
            <w:noProof/>
            <w:webHidden/>
          </w:rPr>
          <w:fldChar w:fldCharType="begin"/>
        </w:r>
        <w:r w:rsidR="005F30AE">
          <w:rPr>
            <w:noProof/>
            <w:webHidden/>
          </w:rPr>
          <w:instrText xml:space="preserve"> PAGEREF _Toc467077482 \h </w:instrText>
        </w:r>
        <w:r w:rsidR="005F30AE">
          <w:rPr>
            <w:noProof/>
            <w:webHidden/>
          </w:rPr>
        </w:r>
        <w:r w:rsidR="005F30AE">
          <w:rPr>
            <w:noProof/>
            <w:webHidden/>
          </w:rPr>
          <w:fldChar w:fldCharType="separate"/>
        </w:r>
        <w:r w:rsidR="005F30AE">
          <w:rPr>
            <w:noProof/>
            <w:webHidden/>
          </w:rPr>
          <w:t>21</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83" w:history="1">
        <w:r w:rsidR="005F30AE" w:rsidRPr="00F70101">
          <w:rPr>
            <w:rStyle w:val="Hyperlink"/>
            <w:noProof/>
          </w:rPr>
          <w:t>4.6.3</w:t>
        </w:r>
        <w:r w:rsidR="005F30AE">
          <w:rPr>
            <w:rFonts w:asciiTheme="minorHAnsi" w:eastAsiaTheme="minorEastAsia" w:hAnsiTheme="minorHAnsi" w:cstheme="minorBidi"/>
            <w:b w:val="0"/>
            <w:noProof/>
            <w:szCs w:val="22"/>
            <w:lang w:eastAsia="de-CH"/>
          </w:rPr>
          <w:tab/>
        </w:r>
        <w:r w:rsidR="005F30AE" w:rsidRPr="00F70101">
          <w:rPr>
            <w:rStyle w:val="Hyperlink"/>
            <w:noProof/>
          </w:rPr>
          <w:t>Installation Presentation-Layer</w:t>
        </w:r>
        <w:r w:rsidR="005F30AE">
          <w:rPr>
            <w:noProof/>
            <w:webHidden/>
          </w:rPr>
          <w:tab/>
        </w:r>
        <w:r w:rsidR="005F30AE">
          <w:rPr>
            <w:noProof/>
            <w:webHidden/>
          </w:rPr>
          <w:fldChar w:fldCharType="begin"/>
        </w:r>
        <w:r w:rsidR="005F30AE">
          <w:rPr>
            <w:noProof/>
            <w:webHidden/>
          </w:rPr>
          <w:instrText xml:space="preserve"> PAGEREF _Toc467077483 \h </w:instrText>
        </w:r>
        <w:r w:rsidR="005F30AE">
          <w:rPr>
            <w:noProof/>
            <w:webHidden/>
          </w:rPr>
        </w:r>
        <w:r w:rsidR="005F30AE">
          <w:rPr>
            <w:noProof/>
            <w:webHidden/>
          </w:rPr>
          <w:fldChar w:fldCharType="separate"/>
        </w:r>
        <w:r w:rsidR="005F30AE">
          <w:rPr>
            <w:noProof/>
            <w:webHidden/>
          </w:rPr>
          <w:t>22</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84" w:history="1">
        <w:r w:rsidR="005F30AE" w:rsidRPr="00F70101">
          <w:rPr>
            <w:rStyle w:val="Hyperlink"/>
            <w:noProof/>
          </w:rPr>
          <w:t>4.7</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Installation SBA</w:t>
        </w:r>
        <w:r w:rsidR="005F30AE">
          <w:rPr>
            <w:noProof/>
            <w:webHidden/>
          </w:rPr>
          <w:tab/>
        </w:r>
        <w:r w:rsidR="005F30AE">
          <w:rPr>
            <w:noProof/>
            <w:webHidden/>
          </w:rPr>
          <w:fldChar w:fldCharType="begin"/>
        </w:r>
        <w:r w:rsidR="005F30AE">
          <w:rPr>
            <w:noProof/>
            <w:webHidden/>
          </w:rPr>
          <w:instrText xml:space="preserve"> PAGEREF _Toc467077484 \h </w:instrText>
        </w:r>
        <w:r w:rsidR="005F30AE">
          <w:rPr>
            <w:noProof/>
            <w:webHidden/>
          </w:rPr>
        </w:r>
        <w:r w:rsidR="005F30AE">
          <w:rPr>
            <w:noProof/>
            <w:webHidden/>
          </w:rPr>
          <w:fldChar w:fldCharType="separate"/>
        </w:r>
        <w:r w:rsidR="005F30AE">
          <w:rPr>
            <w:noProof/>
            <w:webHidden/>
          </w:rPr>
          <w:t>23</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85" w:history="1">
        <w:r w:rsidR="005F30AE" w:rsidRPr="00F70101">
          <w:rPr>
            <w:rStyle w:val="Hyperlink"/>
            <w:noProof/>
          </w:rPr>
          <w:t>4.7.1</w:t>
        </w:r>
        <w:r w:rsidR="005F30AE">
          <w:rPr>
            <w:rFonts w:asciiTheme="minorHAnsi" w:eastAsiaTheme="minorEastAsia" w:hAnsiTheme="minorHAnsi" w:cstheme="minorBidi"/>
            <w:b w:val="0"/>
            <w:noProof/>
            <w:szCs w:val="22"/>
            <w:lang w:eastAsia="de-CH"/>
          </w:rPr>
          <w:tab/>
        </w:r>
        <w:r w:rsidR="005F30AE" w:rsidRPr="00F70101">
          <w:rPr>
            <w:rStyle w:val="Hyperlink"/>
            <w:noProof/>
          </w:rPr>
          <w:t>Installation Service-Layer SBA</w:t>
        </w:r>
        <w:r w:rsidR="005F30AE">
          <w:rPr>
            <w:noProof/>
            <w:webHidden/>
          </w:rPr>
          <w:tab/>
        </w:r>
        <w:r w:rsidR="005F30AE">
          <w:rPr>
            <w:noProof/>
            <w:webHidden/>
          </w:rPr>
          <w:fldChar w:fldCharType="begin"/>
        </w:r>
        <w:r w:rsidR="005F30AE">
          <w:rPr>
            <w:noProof/>
            <w:webHidden/>
          </w:rPr>
          <w:instrText xml:space="preserve"> PAGEREF _Toc467077485 \h </w:instrText>
        </w:r>
        <w:r w:rsidR="005F30AE">
          <w:rPr>
            <w:noProof/>
            <w:webHidden/>
          </w:rPr>
        </w:r>
        <w:r w:rsidR="005F30AE">
          <w:rPr>
            <w:noProof/>
            <w:webHidden/>
          </w:rPr>
          <w:fldChar w:fldCharType="separate"/>
        </w:r>
        <w:r w:rsidR="005F30AE">
          <w:rPr>
            <w:noProof/>
            <w:webHidden/>
          </w:rPr>
          <w:t>23</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86" w:history="1">
        <w:r w:rsidR="005F30AE" w:rsidRPr="00F70101">
          <w:rPr>
            <w:rStyle w:val="Hyperlink"/>
            <w:noProof/>
          </w:rPr>
          <w:t>4.7.2</w:t>
        </w:r>
        <w:r w:rsidR="005F30AE">
          <w:rPr>
            <w:rFonts w:asciiTheme="minorHAnsi" w:eastAsiaTheme="minorEastAsia" w:hAnsiTheme="minorHAnsi" w:cstheme="minorBidi"/>
            <w:b w:val="0"/>
            <w:noProof/>
            <w:szCs w:val="22"/>
            <w:lang w:eastAsia="de-CH"/>
          </w:rPr>
          <w:tab/>
        </w:r>
        <w:r w:rsidR="005F30AE" w:rsidRPr="00F70101">
          <w:rPr>
            <w:rStyle w:val="Hyperlink"/>
            <w:noProof/>
          </w:rPr>
          <w:t>Webservice-Schnittstellen</w:t>
        </w:r>
        <w:r w:rsidR="005F30AE">
          <w:rPr>
            <w:noProof/>
            <w:webHidden/>
          </w:rPr>
          <w:tab/>
        </w:r>
        <w:r w:rsidR="005F30AE">
          <w:rPr>
            <w:noProof/>
            <w:webHidden/>
          </w:rPr>
          <w:fldChar w:fldCharType="begin"/>
        </w:r>
        <w:r w:rsidR="005F30AE">
          <w:rPr>
            <w:noProof/>
            <w:webHidden/>
          </w:rPr>
          <w:instrText xml:space="preserve"> PAGEREF _Toc467077486 \h </w:instrText>
        </w:r>
        <w:r w:rsidR="005F30AE">
          <w:rPr>
            <w:noProof/>
            <w:webHidden/>
          </w:rPr>
        </w:r>
        <w:r w:rsidR="005F30AE">
          <w:rPr>
            <w:noProof/>
            <w:webHidden/>
          </w:rPr>
          <w:fldChar w:fldCharType="separate"/>
        </w:r>
        <w:r w:rsidR="005F30AE">
          <w:rPr>
            <w:noProof/>
            <w:webHidden/>
          </w:rPr>
          <w:t>23</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87" w:history="1">
        <w:r w:rsidR="005F30AE" w:rsidRPr="00F70101">
          <w:rPr>
            <w:rStyle w:val="Hyperlink"/>
            <w:noProof/>
          </w:rPr>
          <w:t>4.7.3</w:t>
        </w:r>
        <w:r w:rsidR="005F30AE">
          <w:rPr>
            <w:rFonts w:asciiTheme="minorHAnsi" w:eastAsiaTheme="minorEastAsia" w:hAnsiTheme="minorHAnsi" w:cstheme="minorBidi"/>
            <w:b w:val="0"/>
            <w:noProof/>
            <w:szCs w:val="22"/>
            <w:lang w:eastAsia="de-CH"/>
          </w:rPr>
          <w:tab/>
        </w:r>
        <w:r w:rsidR="005F30AE" w:rsidRPr="00F70101">
          <w:rPr>
            <w:rStyle w:val="Hyperlink"/>
            <w:noProof/>
          </w:rPr>
          <w:t>Installation Presentation-Layer</w:t>
        </w:r>
        <w:r w:rsidR="005F30AE">
          <w:rPr>
            <w:noProof/>
            <w:webHidden/>
          </w:rPr>
          <w:tab/>
        </w:r>
        <w:r w:rsidR="005F30AE">
          <w:rPr>
            <w:noProof/>
            <w:webHidden/>
          </w:rPr>
          <w:fldChar w:fldCharType="begin"/>
        </w:r>
        <w:r w:rsidR="005F30AE">
          <w:rPr>
            <w:noProof/>
            <w:webHidden/>
          </w:rPr>
          <w:instrText xml:space="preserve"> PAGEREF _Toc467077487 \h </w:instrText>
        </w:r>
        <w:r w:rsidR="005F30AE">
          <w:rPr>
            <w:noProof/>
            <w:webHidden/>
          </w:rPr>
        </w:r>
        <w:r w:rsidR="005F30AE">
          <w:rPr>
            <w:noProof/>
            <w:webHidden/>
          </w:rPr>
          <w:fldChar w:fldCharType="separate"/>
        </w:r>
        <w:r w:rsidR="005F30AE">
          <w:rPr>
            <w:noProof/>
            <w:webHidden/>
          </w:rPr>
          <w:t>24</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88" w:history="1">
        <w:r w:rsidR="005F30AE" w:rsidRPr="00F70101">
          <w:rPr>
            <w:rStyle w:val="Hyperlink"/>
            <w:noProof/>
          </w:rPr>
          <w:t>4.8</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Installation SBG</w:t>
        </w:r>
        <w:r w:rsidR="005F30AE">
          <w:rPr>
            <w:noProof/>
            <w:webHidden/>
          </w:rPr>
          <w:tab/>
        </w:r>
        <w:r w:rsidR="005F30AE">
          <w:rPr>
            <w:noProof/>
            <w:webHidden/>
          </w:rPr>
          <w:fldChar w:fldCharType="begin"/>
        </w:r>
        <w:r w:rsidR="005F30AE">
          <w:rPr>
            <w:noProof/>
            <w:webHidden/>
          </w:rPr>
          <w:instrText xml:space="preserve"> PAGEREF _Toc467077488 \h </w:instrText>
        </w:r>
        <w:r w:rsidR="005F30AE">
          <w:rPr>
            <w:noProof/>
            <w:webHidden/>
          </w:rPr>
        </w:r>
        <w:r w:rsidR="005F30AE">
          <w:rPr>
            <w:noProof/>
            <w:webHidden/>
          </w:rPr>
          <w:fldChar w:fldCharType="separate"/>
        </w:r>
        <w:r w:rsidR="005F30AE">
          <w:rPr>
            <w:noProof/>
            <w:webHidden/>
          </w:rPr>
          <w:t>25</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89" w:history="1">
        <w:r w:rsidR="005F30AE" w:rsidRPr="00F70101">
          <w:rPr>
            <w:rStyle w:val="Hyperlink"/>
            <w:noProof/>
          </w:rPr>
          <w:t>4.8.1</w:t>
        </w:r>
        <w:r w:rsidR="005F30AE">
          <w:rPr>
            <w:rFonts w:asciiTheme="minorHAnsi" w:eastAsiaTheme="minorEastAsia" w:hAnsiTheme="minorHAnsi" w:cstheme="minorBidi"/>
            <w:b w:val="0"/>
            <w:noProof/>
            <w:szCs w:val="22"/>
            <w:lang w:eastAsia="de-CH"/>
          </w:rPr>
          <w:tab/>
        </w:r>
        <w:r w:rsidR="005F30AE" w:rsidRPr="00F70101">
          <w:rPr>
            <w:rStyle w:val="Hyperlink"/>
            <w:noProof/>
          </w:rPr>
          <w:t>Installation Service-Layer SBG</w:t>
        </w:r>
        <w:r w:rsidR="005F30AE">
          <w:rPr>
            <w:noProof/>
            <w:webHidden/>
          </w:rPr>
          <w:tab/>
        </w:r>
        <w:r w:rsidR="005F30AE">
          <w:rPr>
            <w:noProof/>
            <w:webHidden/>
          </w:rPr>
          <w:fldChar w:fldCharType="begin"/>
        </w:r>
        <w:r w:rsidR="005F30AE">
          <w:rPr>
            <w:noProof/>
            <w:webHidden/>
          </w:rPr>
          <w:instrText xml:space="preserve"> PAGEREF _Toc467077489 \h </w:instrText>
        </w:r>
        <w:r w:rsidR="005F30AE">
          <w:rPr>
            <w:noProof/>
            <w:webHidden/>
          </w:rPr>
        </w:r>
        <w:r w:rsidR="005F30AE">
          <w:rPr>
            <w:noProof/>
            <w:webHidden/>
          </w:rPr>
          <w:fldChar w:fldCharType="separate"/>
        </w:r>
        <w:r w:rsidR="005F30AE">
          <w:rPr>
            <w:noProof/>
            <w:webHidden/>
          </w:rPr>
          <w:t>25</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90" w:history="1">
        <w:r w:rsidR="005F30AE" w:rsidRPr="00F70101">
          <w:rPr>
            <w:rStyle w:val="Hyperlink"/>
            <w:noProof/>
          </w:rPr>
          <w:t>4.8.2</w:t>
        </w:r>
        <w:r w:rsidR="005F30AE">
          <w:rPr>
            <w:rFonts w:asciiTheme="minorHAnsi" w:eastAsiaTheme="minorEastAsia" w:hAnsiTheme="minorHAnsi" w:cstheme="minorBidi"/>
            <w:b w:val="0"/>
            <w:noProof/>
            <w:szCs w:val="22"/>
            <w:lang w:eastAsia="de-CH"/>
          </w:rPr>
          <w:tab/>
        </w:r>
        <w:r w:rsidR="005F30AE" w:rsidRPr="00F70101">
          <w:rPr>
            <w:rStyle w:val="Hyperlink"/>
            <w:noProof/>
          </w:rPr>
          <w:t>Webservice-Schnittstellen</w:t>
        </w:r>
        <w:r w:rsidR="005F30AE">
          <w:rPr>
            <w:noProof/>
            <w:webHidden/>
          </w:rPr>
          <w:tab/>
        </w:r>
        <w:r w:rsidR="005F30AE">
          <w:rPr>
            <w:noProof/>
            <w:webHidden/>
          </w:rPr>
          <w:fldChar w:fldCharType="begin"/>
        </w:r>
        <w:r w:rsidR="005F30AE">
          <w:rPr>
            <w:noProof/>
            <w:webHidden/>
          </w:rPr>
          <w:instrText xml:space="preserve"> PAGEREF _Toc467077490 \h </w:instrText>
        </w:r>
        <w:r w:rsidR="005F30AE">
          <w:rPr>
            <w:noProof/>
            <w:webHidden/>
          </w:rPr>
        </w:r>
        <w:r w:rsidR="005F30AE">
          <w:rPr>
            <w:noProof/>
            <w:webHidden/>
          </w:rPr>
          <w:fldChar w:fldCharType="separate"/>
        </w:r>
        <w:r w:rsidR="005F30AE">
          <w:rPr>
            <w:noProof/>
            <w:webHidden/>
          </w:rPr>
          <w:t>25</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91" w:history="1">
        <w:r w:rsidR="005F30AE" w:rsidRPr="00F70101">
          <w:rPr>
            <w:rStyle w:val="Hyperlink"/>
            <w:noProof/>
          </w:rPr>
          <w:t>4.8.3</w:t>
        </w:r>
        <w:r w:rsidR="005F30AE">
          <w:rPr>
            <w:rFonts w:asciiTheme="minorHAnsi" w:eastAsiaTheme="minorEastAsia" w:hAnsiTheme="minorHAnsi" w:cstheme="minorBidi"/>
            <w:b w:val="0"/>
            <w:noProof/>
            <w:szCs w:val="22"/>
            <w:lang w:eastAsia="de-CH"/>
          </w:rPr>
          <w:tab/>
        </w:r>
        <w:r w:rsidR="005F30AE" w:rsidRPr="00F70101">
          <w:rPr>
            <w:rStyle w:val="Hyperlink"/>
            <w:noProof/>
          </w:rPr>
          <w:t>Installation Presentation-Layer</w:t>
        </w:r>
        <w:r w:rsidR="005F30AE">
          <w:rPr>
            <w:noProof/>
            <w:webHidden/>
          </w:rPr>
          <w:tab/>
        </w:r>
        <w:r w:rsidR="005F30AE">
          <w:rPr>
            <w:noProof/>
            <w:webHidden/>
          </w:rPr>
          <w:fldChar w:fldCharType="begin"/>
        </w:r>
        <w:r w:rsidR="005F30AE">
          <w:rPr>
            <w:noProof/>
            <w:webHidden/>
          </w:rPr>
          <w:instrText xml:space="preserve"> PAGEREF _Toc467077491 \h </w:instrText>
        </w:r>
        <w:r w:rsidR="005F30AE">
          <w:rPr>
            <w:noProof/>
            <w:webHidden/>
          </w:rPr>
        </w:r>
        <w:r w:rsidR="005F30AE">
          <w:rPr>
            <w:noProof/>
            <w:webHidden/>
          </w:rPr>
          <w:fldChar w:fldCharType="separate"/>
        </w:r>
        <w:r w:rsidR="005F30AE">
          <w:rPr>
            <w:noProof/>
            <w:webHidden/>
          </w:rPr>
          <w:t>26</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92" w:history="1">
        <w:r w:rsidR="005F30AE" w:rsidRPr="00F70101">
          <w:rPr>
            <w:rStyle w:val="Hyperlink"/>
            <w:noProof/>
          </w:rPr>
          <w:t>4.9</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Kriterien für eine erfolgreiche Installation</w:t>
        </w:r>
        <w:r w:rsidR="005F30AE">
          <w:rPr>
            <w:noProof/>
            <w:webHidden/>
          </w:rPr>
          <w:tab/>
        </w:r>
        <w:r w:rsidR="005F30AE">
          <w:rPr>
            <w:noProof/>
            <w:webHidden/>
          </w:rPr>
          <w:fldChar w:fldCharType="begin"/>
        </w:r>
        <w:r w:rsidR="005F30AE">
          <w:rPr>
            <w:noProof/>
            <w:webHidden/>
          </w:rPr>
          <w:instrText xml:space="preserve"> PAGEREF _Toc467077492 \h </w:instrText>
        </w:r>
        <w:r w:rsidR="005F30AE">
          <w:rPr>
            <w:noProof/>
            <w:webHidden/>
          </w:rPr>
        </w:r>
        <w:r w:rsidR="005F30AE">
          <w:rPr>
            <w:noProof/>
            <w:webHidden/>
          </w:rPr>
          <w:fldChar w:fldCharType="separate"/>
        </w:r>
        <w:r w:rsidR="005F30AE">
          <w:rPr>
            <w:noProof/>
            <w:webHidden/>
          </w:rPr>
          <w:t>27</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93" w:history="1">
        <w:r w:rsidR="005F30AE" w:rsidRPr="00F70101">
          <w:rPr>
            <w:rStyle w:val="Hyperlink"/>
            <w:noProof/>
          </w:rPr>
          <w:t>4.9.1</w:t>
        </w:r>
        <w:r w:rsidR="005F30AE">
          <w:rPr>
            <w:rFonts w:asciiTheme="minorHAnsi" w:eastAsiaTheme="minorEastAsia" w:hAnsiTheme="minorHAnsi" w:cstheme="minorBidi"/>
            <w:b w:val="0"/>
            <w:noProof/>
            <w:szCs w:val="22"/>
            <w:lang w:eastAsia="de-CH"/>
          </w:rPr>
          <w:tab/>
        </w:r>
        <w:r w:rsidR="005F30AE" w:rsidRPr="00F70101">
          <w:rPr>
            <w:rStyle w:val="Hyperlink"/>
            <w:noProof/>
          </w:rPr>
          <w:t>MEB Portal</w:t>
        </w:r>
        <w:r w:rsidR="005F30AE">
          <w:rPr>
            <w:noProof/>
            <w:webHidden/>
          </w:rPr>
          <w:tab/>
        </w:r>
        <w:r w:rsidR="005F30AE">
          <w:rPr>
            <w:noProof/>
            <w:webHidden/>
          </w:rPr>
          <w:fldChar w:fldCharType="begin"/>
        </w:r>
        <w:r w:rsidR="005F30AE">
          <w:rPr>
            <w:noProof/>
            <w:webHidden/>
          </w:rPr>
          <w:instrText xml:space="preserve"> PAGEREF _Toc467077493 \h </w:instrText>
        </w:r>
        <w:r w:rsidR="005F30AE">
          <w:rPr>
            <w:noProof/>
            <w:webHidden/>
          </w:rPr>
        </w:r>
        <w:r w:rsidR="005F30AE">
          <w:rPr>
            <w:noProof/>
            <w:webHidden/>
          </w:rPr>
          <w:fldChar w:fldCharType="separate"/>
        </w:r>
        <w:r w:rsidR="005F30AE">
          <w:rPr>
            <w:noProof/>
            <w:webHidden/>
          </w:rPr>
          <w:t>27</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94" w:history="1">
        <w:r w:rsidR="005F30AE" w:rsidRPr="00F70101">
          <w:rPr>
            <w:rStyle w:val="Hyperlink"/>
            <w:noProof/>
          </w:rPr>
          <w:t>4.9.2</w:t>
        </w:r>
        <w:r w:rsidR="005F30AE">
          <w:rPr>
            <w:rFonts w:asciiTheme="minorHAnsi" w:eastAsiaTheme="minorEastAsia" w:hAnsiTheme="minorHAnsi" w:cstheme="minorBidi"/>
            <w:b w:val="0"/>
            <w:noProof/>
            <w:szCs w:val="22"/>
            <w:lang w:eastAsia="de-CH"/>
          </w:rPr>
          <w:tab/>
        </w:r>
        <w:r w:rsidR="005F30AE" w:rsidRPr="00F70101">
          <w:rPr>
            <w:rStyle w:val="Hyperlink"/>
            <w:noProof/>
          </w:rPr>
          <w:t>SDL</w:t>
        </w:r>
        <w:r w:rsidR="005F30AE">
          <w:rPr>
            <w:noProof/>
            <w:webHidden/>
          </w:rPr>
          <w:tab/>
        </w:r>
        <w:r w:rsidR="005F30AE">
          <w:rPr>
            <w:noProof/>
            <w:webHidden/>
          </w:rPr>
          <w:fldChar w:fldCharType="begin"/>
        </w:r>
        <w:r w:rsidR="005F30AE">
          <w:rPr>
            <w:noProof/>
            <w:webHidden/>
          </w:rPr>
          <w:instrText xml:space="preserve"> PAGEREF _Toc467077494 \h </w:instrText>
        </w:r>
        <w:r w:rsidR="005F30AE">
          <w:rPr>
            <w:noProof/>
            <w:webHidden/>
          </w:rPr>
        </w:r>
        <w:r w:rsidR="005F30AE">
          <w:rPr>
            <w:noProof/>
            <w:webHidden/>
          </w:rPr>
          <w:fldChar w:fldCharType="separate"/>
        </w:r>
        <w:r w:rsidR="005F30AE">
          <w:rPr>
            <w:noProof/>
            <w:webHidden/>
          </w:rPr>
          <w:t>28</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95" w:history="1">
        <w:r w:rsidR="005F30AE" w:rsidRPr="00F70101">
          <w:rPr>
            <w:rStyle w:val="Hyperlink"/>
            <w:noProof/>
          </w:rPr>
          <w:t>4.9.3</w:t>
        </w:r>
        <w:r w:rsidR="005F30AE">
          <w:rPr>
            <w:rFonts w:asciiTheme="minorHAnsi" w:eastAsiaTheme="minorEastAsia" w:hAnsiTheme="minorHAnsi" w:cstheme="minorBidi"/>
            <w:b w:val="0"/>
            <w:noProof/>
            <w:szCs w:val="22"/>
            <w:lang w:eastAsia="de-CH"/>
          </w:rPr>
          <w:tab/>
        </w:r>
        <w:r w:rsidR="005F30AE" w:rsidRPr="00F70101">
          <w:rPr>
            <w:rStyle w:val="Hyperlink"/>
            <w:noProof/>
          </w:rPr>
          <w:t>SSP</w:t>
        </w:r>
        <w:r w:rsidR="005F30AE">
          <w:rPr>
            <w:noProof/>
            <w:webHidden/>
          </w:rPr>
          <w:tab/>
        </w:r>
        <w:r w:rsidR="005F30AE">
          <w:rPr>
            <w:noProof/>
            <w:webHidden/>
          </w:rPr>
          <w:fldChar w:fldCharType="begin"/>
        </w:r>
        <w:r w:rsidR="005F30AE">
          <w:rPr>
            <w:noProof/>
            <w:webHidden/>
          </w:rPr>
          <w:instrText xml:space="preserve"> PAGEREF _Toc467077495 \h </w:instrText>
        </w:r>
        <w:r w:rsidR="005F30AE">
          <w:rPr>
            <w:noProof/>
            <w:webHidden/>
          </w:rPr>
        </w:r>
        <w:r w:rsidR="005F30AE">
          <w:rPr>
            <w:noProof/>
            <w:webHidden/>
          </w:rPr>
          <w:fldChar w:fldCharType="separate"/>
        </w:r>
        <w:r w:rsidR="005F30AE">
          <w:rPr>
            <w:noProof/>
            <w:webHidden/>
          </w:rPr>
          <w:t>29</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96" w:history="1">
        <w:r w:rsidR="005F30AE" w:rsidRPr="00F70101">
          <w:rPr>
            <w:rStyle w:val="Hyperlink"/>
            <w:noProof/>
          </w:rPr>
          <w:t>4.9.4</w:t>
        </w:r>
        <w:r w:rsidR="005F30AE">
          <w:rPr>
            <w:rFonts w:asciiTheme="minorHAnsi" w:eastAsiaTheme="minorEastAsia" w:hAnsiTheme="minorHAnsi" w:cstheme="minorBidi"/>
            <w:b w:val="0"/>
            <w:noProof/>
            <w:szCs w:val="22"/>
            <w:lang w:eastAsia="de-CH"/>
          </w:rPr>
          <w:tab/>
        </w:r>
        <w:r w:rsidR="005F30AE" w:rsidRPr="00F70101">
          <w:rPr>
            <w:rStyle w:val="Hyperlink"/>
            <w:noProof/>
          </w:rPr>
          <w:t>SBA</w:t>
        </w:r>
        <w:r w:rsidR="005F30AE">
          <w:rPr>
            <w:noProof/>
            <w:webHidden/>
          </w:rPr>
          <w:tab/>
        </w:r>
        <w:r w:rsidR="005F30AE">
          <w:rPr>
            <w:noProof/>
            <w:webHidden/>
          </w:rPr>
          <w:fldChar w:fldCharType="begin"/>
        </w:r>
        <w:r w:rsidR="005F30AE">
          <w:rPr>
            <w:noProof/>
            <w:webHidden/>
          </w:rPr>
          <w:instrText xml:space="preserve"> PAGEREF _Toc467077496 \h </w:instrText>
        </w:r>
        <w:r w:rsidR="005F30AE">
          <w:rPr>
            <w:noProof/>
            <w:webHidden/>
          </w:rPr>
        </w:r>
        <w:r w:rsidR="005F30AE">
          <w:rPr>
            <w:noProof/>
            <w:webHidden/>
          </w:rPr>
          <w:fldChar w:fldCharType="separate"/>
        </w:r>
        <w:r w:rsidR="005F30AE">
          <w:rPr>
            <w:noProof/>
            <w:webHidden/>
          </w:rPr>
          <w:t>29</w:t>
        </w:r>
        <w:r w:rsidR="005F30AE">
          <w:rPr>
            <w:noProof/>
            <w:webHidden/>
          </w:rPr>
          <w:fldChar w:fldCharType="end"/>
        </w:r>
      </w:hyperlink>
    </w:p>
    <w:p w:rsidR="005F30AE" w:rsidRDefault="007417F5">
      <w:pPr>
        <w:pStyle w:val="Verzeichnis3"/>
        <w:tabs>
          <w:tab w:val="left" w:pos="709"/>
          <w:tab w:val="right" w:leader="dot" w:pos="9823"/>
        </w:tabs>
        <w:rPr>
          <w:rFonts w:asciiTheme="minorHAnsi" w:eastAsiaTheme="minorEastAsia" w:hAnsiTheme="minorHAnsi" w:cstheme="minorBidi"/>
          <w:b w:val="0"/>
          <w:noProof/>
          <w:szCs w:val="22"/>
          <w:lang w:eastAsia="de-CH"/>
        </w:rPr>
      </w:pPr>
      <w:hyperlink w:anchor="_Toc467077497" w:history="1">
        <w:r w:rsidR="005F30AE" w:rsidRPr="00F70101">
          <w:rPr>
            <w:rStyle w:val="Hyperlink"/>
            <w:noProof/>
          </w:rPr>
          <w:t>4.9.5</w:t>
        </w:r>
        <w:r w:rsidR="005F30AE">
          <w:rPr>
            <w:rFonts w:asciiTheme="minorHAnsi" w:eastAsiaTheme="minorEastAsia" w:hAnsiTheme="minorHAnsi" w:cstheme="minorBidi"/>
            <w:b w:val="0"/>
            <w:noProof/>
            <w:szCs w:val="22"/>
            <w:lang w:eastAsia="de-CH"/>
          </w:rPr>
          <w:tab/>
        </w:r>
        <w:r w:rsidR="005F30AE" w:rsidRPr="00F70101">
          <w:rPr>
            <w:rStyle w:val="Hyperlink"/>
            <w:noProof/>
          </w:rPr>
          <w:t>SBG</w:t>
        </w:r>
        <w:r w:rsidR="005F30AE">
          <w:rPr>
            <w:noProof/>
            <w:webHidden/>
          </w:rPr>
          <w:tab/>
        </w:r>
        <w:r w:rsidR="005F30AE">
          <w:rPr>
            <w:noProof/>
            <w:webHidden/>
          </w:rPr>
          <w:fldChar w:fldCharType="begin"/>
        </w:r>
        <w:r w:rsidR="005F30AE">
          <w:rPr>
            <w:noProof/>
            <w:webHidden/>
          </w:rPr>
          <w:instrText xml:space="preserve"> PAGEREF _Toc467077497 \h </w:instrText>
        </w:r>
        <w:r w:rsidR="005F30AE">
          <w:rPr>
            <w:noProof/>
            <w:webHidden/>
          </w:rPr>
        </w:r>
        <w:r w:rsidR="005F30AE">
          <w:rPr>
            <w:noProof/>
            <w:webHidden/>
          </w:rPr>
          <w:fldChar w:fldCharType="separate"/>
        </w:r>
        <w:r w:rsidR="005F30AE">
          <w:rPr>
            <w:noProof/>
            <w:webHidden/>
          </w:rPr>
          <w:t>30</w:t>
        </w:r>
        <w:r w:rsidR="005F30AE">
          <w:rPr>
            <w:noProof/>
            <w:webHidden/>
          </w:rPr>
          <w:fldChar w:fldCharType="end"/>
        </w:r>
      </w:hyperlink>
    </w:p>
    <w:p w:rsidR="005F30AE" w:rsidRDefault="007417F5">
      <w:pPr>
        <w:pStyle w:val="Verzeichnis1"/>
        <w:tabs>
          <w:tab w:val="left" w:pos="454"/>
          <w:tab w:val="right" w:leader="dot" w:pos="9823"/>
        </w:tabs>
        <w:rPr>
          <w:rFonts w:asciiTheme="minorHAnsi" w:eastAsiaTheme="minorEastAsia" w:hAnsiTheme="minorHAnsi" w:cstheme="minorBidi"/>
          <w:b w:val="0"/>
          <w:bCs w:val="0"/>
          <w:noProof/>
          <w:sz w:val="22"/>
          <w:szCs w:val="22"/>
          <w:lang w:eastAsia="de-CH"/>
        </w:rPr>
      </w:pPr>
      <w:hyperlink w:anchor="_Toc467077498" w:history="1">
        <w:r w:rsidR="005F30AE" w:rsidRPr="00F70101">
          <w:rPr>
            <w:rStyle w:val="Hyperlink"/>
            <w:noProof/>
          </w:rPr>
          <w:t>5.</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Webservice – Testing</w:t>
        </w:r>
        <w:r w:rsidR="005F30AE">
          <w:rPr>
            <w:noProof/>
            <w:webHidden/>
          </w:rPr>
          <w:tab/>
        </w:r>
        <w:r w:rsidR="005F30AE">
          <w:rPr>
            <w:noProof/>
            <w:webHidden/>
          </w:rPr>
          <w:fldChar w:fldCharType="begin"/>
        </w:r>
        <w:r w:rsidR="005F30AE">
          <w:rPr>
            <w:noProof/>
            <w:webHidden/>
          </w:rPr>
          <w:instrText xml:space="preserve"> PAGEREF _Toc467077498 \h </w:instrText>
        </w:r>
        <w:r w:rsidR="005F30AE">
          <w:rPr>
            <w:noProof/>
            <w:webHidden/>
          </w:rPr>
        </w:r>
        <w:r w:rsidR="005F30AE">
          <w:rPr>
            <w:noProof/>
            <w:webHidden/>
          </w:rPr>
          <w:fldChar w:fldCharType="separate"/>
        </w:r>
        <w:r w:rsidR="005F30AE">
          <w:rPr>
            <w:noProof/>
            <w:webHidden/>
          </w:rPr>
          <w:t>31</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499" w:history="1">
        <w:r w:rsidR="005F30AE" w:rsidRPr="00F70101">
          <w:rPr>
            <w:rStyle w:val="Hyperlink"/>
            <w:noProof/>
          </w:rPr>
          <w:t>5.1</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MEBServer</w:t>
        </w:r>
        <w:r w:rsidR="005F30AE">
          <w:rPr>
            <w:noProof/>
            <w:webHidden/>
          </w:rPr>
          <w:tab/>
        </w:r>
        <w:r w:rsidR="005F30AE">
          <w:rPr>
            <w:noProof/>
            <w:webHidden/>
          </w:rPr>
          <w:fldChar w:fldCharType="begin"/>
        </w:r>
        <w:r w:rsidR="005F30AE">
          <w:rPr>
            <w:noProof/>
            <w:webHidden/>
          </w:rPr>
          <w:instrText xml:space="preserve"> PAGEREF _Toc467077499 \h </w:instrText>
        </w:r>
        <w:r w:rsidR="005F30AE">
          <w:rPr>
            <w:noProof/>
            <w:webHidden/>
          </w:rPr>
        </w:r>
        <w:r w:rsidR="005F30AE">
          <w:rPr>
            <w:noProof/>
            <w:webHidden/>
          </w:rPr>
          <w:fldChar w:fldCharType="separate"/>
        </w:r>
        <w:r w:rsidR="005F30AE">
          <w:rPr>
            <w:noProof/>
            <w:webHidden/>
          </w:rPr>
          <w:t>31</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500" w:history="1">
        <w:r w:rsidR="005F30AE" w:rsidRPr="00F70101">
          <w:rPr>
            <w:rStyle w:val="Hyperlink"/>
            <w:noProof/>
          </w:rPr>
          <w:t>5.2</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SDLServer</w:t>
        </w:r>
        <w:r w:rsidR="005F30AE">
          <w:rPr>
            <w:noProof/>
            <w:webHidden/>
          </w:rPr>
          <w:tab/>
        </w:r>
        <w:r w:rsidR="005F30AE">
          <w:rPr>
            <w:noProof/>
            <w:webHidden/>
          </w:rPr>
          <w:fldChar w:fldCharType="begin"/>
        </w:r>
        <w:r w:rsidR="005F30AE">
          <w:rPr>
            <w:noProof/>
            <w:webHidden/>
          </w:rPr>
          <w:instrText xml:space="preserve"> PAGEREF _Toc467077500 \h </w:instrText>
        </w:r>
        <w:r w:rsidR="005F30AE">
          <w:rPr>
            <w:noProof/>
            <w:webHidden/>
          </w:rPr>
        </w:r>
        <w:r w:rsidR="005F30AE">
          <w:rPr>
            <w:noProof/>
            <w:webHidden/>
          </w:rPr>
          <w:fldChar w:fldCharType="separate"/>
        </w:r>
        <w:r w:rsidR="005F30AE">
          <w:rPr>
            <w:noProof/>
            <w:webHidden/>
          </w:rPr>
          <w:t>33</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501" w:history="1">
        <w:r w:rsidR="005F30AE" w:rsidRPr="00F70101">
          <w:rPr>
            <w:rStyle w:val="Hyperlink"/>
            <w:noProof/>
          </w:rPr>
          <w:t>5.3</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SSPServer</w:t>
        </w:r>
        <w:r w:rsidR="005F30AE">
          <w:rPr>
            <w:noProof/>
            <w:webHidden/>
          </w:rPr>
          <w:tab/>
        </w:r>
        <w:r w:rsidR="005F30AE">
          <w:rPr>
            <w:noProof/>
            <w:webHidden/>
          </w:rPr>
          <w:fldChar w:fldCharType="begin"/>
        </w:r>
        <w:r w:rsidR="005F30AE">
          <w:rPr>
            <w:noProof/>
            <w:webHidden/>
          </w:rPr>
          <w:instrText xml:space="preserve"> PAGEREF _Toc467077501 \h </w:instrText>
        </w:r>
        <w:r w:rsidR="005F30AE">
          <w:rPr>
            <w:noProof/>
            <w:webHidden/>
          </w:rPr>
        </w:r>
        <w:r w:rsidR="005F30AE">
          <w:rPr>
            <w:noProof/>
            <w:webHidden/>
          </w:rPr>
          <w:fldChar w:fldCharType="separate"/>
        </w:r>
        <w:r w:rsidR="005F30AE">
          <w:rPr>
            <w:noProof/>
            <w:webHidden/>
          </w:rPr>
          <w:t>48</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502" w:history="1">
        <w:r w:rsidR="005F30AE" w:rsidRPr="00F70101">
          <w:rPr>
            <w:rStyle w:val="Hyperlink"/>
            <w:noProof/>
          </w:rPr>
          <w:t>5.4</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SBAServer</w:t>
        </w:r>
        <w:r w:rsidR="005F30AE">
          <w:rPr>
            <w:noProof/>
            <w:webHidden/>
          </w:rPr>
          <w:tab/>
        </w:r>
        <w:r w:rsidR="005F30AE">
          <w:rPr>
            <w:noProof/>
            <w:webHidden/>
          </w:rPr>
          <w:fldChar w:fldCharType="begin"/>
        </w:r>
        <w:r w:rsidR="005F30AE">
          <w:rPr>
            <w:noProof/>
            <w:webHidden/>
          </w:rPr>
          <w:instrText xml:space="preserve"> PAGEREF _Toc467077502 \h </w:instrText>
        </w:r>
        <w:r w:rsidR="005F30AE">
          <w:rPr>
            <w:noProof/>
            <w:webHidden/>
          </w:rPr>
        </w:r>
        <w:r w:rsidR="005F30AE">
          <w:rPr>
            <w:noProof/>
            <w:webHidden/>
          </w:rPr>
          <w:fldChar w:fldCharType="separate"/>
        </w:r>
        <w:r w:rsidR="005F30AE">
          <w:rPr>
            <w:noProof/>
            <w:webHidden/>
          </w:rPr>
          <w:t>62</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503" w:history="1">
        <w:r w:rsidR="005F30AE" w:rsidRPr="00F70101">
          <w:rPr>
            <w:rStyle w:val="Hyperlink"/>
            <w:noProof/>
          </w:rPr>
          <w:t>5.5</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SBGServer</w:t>
        </w:r>
        <w:r w:rsidR="005F30AE">
          <w:rPr>
            <w:noProof/>
            <w:webHidden/>
          </w:rPr>
          <w:tab/>
        </w:r>
        <w:r w:rsidR="005F30AE">
          <w:rPr>
            <w:noProof/>
            <w:webHidden/>
          </w:rPr>
          <w:fldChar w:fldCharType="begin"/>
        </w:r>
        <w:r w:rsidR="005F30AE">
          <w:rPr>
            <w:noProof/>
            <w:webHidden/>
          </w:rPr>
          <w:instrText xml:space="preserve"> PAGEREF _Toc467077503 \h </w:instrText>
        </w:r>
        <w:r w:rsidR="005F30AE">
          <w:rPr>
            <w:noProof/>
            <w:webHidden/>
          </w:rPr>
        </w:r>
        <w:r w:rsidR="005F30AE">
          <w:rPr>
            <w:noProof/>
            <w:webHidden/>
          </w:rPr>
          <w:fldChar w:fldCharType="separate"/>
        </w:r>
        <w:r w:rsidR="005F30AE">
          <w:rPr>
            <w:noProof/>
            <w:webHidden/>
          </w:rPr>
          <w:t>76</w:t>
        </w:r>
        <w:r w:rsidR="005F30AE">
          <w:rPr>
            <w:noProof/>
            <w:webHidden/>
          </w:rPr>
          <w:fldChar w:fldCharType="end"/>
        </w:r>
      </w:hyperlink>
    </w:p>
    <w:p w:rsidR="005F30AE" w:rsidRDefault="007417F5">
      <w:pPr>
        <w:pStyle w:val="Verzeichnis1"/>
        <w:tabs>
          <w:tab w:val="left" w:pos="454"/>
          <w:tab w:val="right" w:leader="dot" w:pos="9823"/>
        </w:tabs>
        <w:rPr>
          <w:rFonts w:asciiTheme="minorHAnsi" w:eastAsiaTheme="minorEastAsia" w:hAnsiTheme="minorHAnsi" w:cstheme="minorBidi"/>
          <w:b w:val="0"/>
          <w:bCs w:val="0"/>
          <w:noProof/>
          <w:sz w:val="22"/>
          <w:szCs w:val="22"/>
          <w:lang w:eastAsia="de-CH"/>
        </w:rPr>
      </w:pPr>
      <w:hyperlink w:anchor="_Toc467077504" w:history="1">
        <w:r w:rsidR="005F30AE" w:rsidRPr="00F70101">
          <w:rPr>
            <w:rStyle w:val="Hyperlink"/>
            <w:noProof/>
            <w:lang w:val="en-GB"/>
          </w:rPr>
          <w:t>6.</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lang w:val="en-GB"/>
          </w:rPr>
          <w:t>ANHANG</w:t>
        </w:r>
        <w:r w:rsidR="005F30AE">
          <w:rPr>
            <w:noProof/>
            <w:webHidden/>
          </w:rPr>
          <w:tab/>
        </w:r>
        <w:r w:rsidR="005F30AE">
          <w:rPr>
            <w:noProof/>
            <w:webHidden/>
          </w:rPr>
          <w:fldChar w:fldCharType="begin"/>
        </w:r>
        <w:r w:rsidR="005F30AE">
          <w:rPr>
            <w:noProof/>
            <w:webHidden/>
          </w:rPr>
          <w:instrText xml:space="preserve"> PAGEREF _Toc467077504 \h </w:instrText>
        </w:r>
        <w:r w:rsidR="005F30AE">
          <w:rPr>
            <w:noProof/>
            <w:webHidden/>
          </w:rPr>
        </w:r>
        <w:r w:rsidR="005F30AE">
          <w:rPr>
            <w:noProof/>
            <w:webHidden/>
          </w:rPr>
          <w:fldChar w:fldCharType="separate"/>
        </w:r>
        <w:r w:rsidR="005F30AE">
          <w:rPr>
            <w:noProof/>
            <w:webHidden/>
          </w:rPr>
          <w:t>85</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505" w:history="1">
        <w:r w:rsidR="005F30AE" w:rsidRPr="00F70101">
          <w:rPr>
            <w:rStyle w:val="Hyperlink"/>
            <w:noProof/>
          </w:rPr>
          <w:t>6.1</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SAS-Verbindungsparameter</w:t>
        </w:r>
        <w:r w:rsidR="005F30AE">
          <w:rPr>
            <w:noProof/>
            <w:webHidden/>
          </w:rPr>
          <w:tab/>
        </w:r>
        <w:r w:rsidR="005F30AE">
          <w:rPr>
            <w:noProof/>
            <w:webHidden/>
          </w:rPr>
          <w:fldChar w:fldCharType="begin"/>
        </w:r>
        <w:r w:rsidR="005F30AE">
          <w:rPr>
            <w:noProof/>
            <w:webHidden/>
          </w:rPr>
          <w:instrText xml:space="preserve"> PAGEREF _Toc467077505 \h </w:instrText>
        </w:r>
        <w:r w:rsidR="005F30AE">
          <w:rPr>
            <w:noProof/>
            <w:webHidden/>
          </w:rPr>
        </w:r>
        <w:r w:rsidR="005F30AE">
          <w:rPr>
            <w:noProof/>
            <w:webHidden/>
          </w:rPr>
          <w:fldChar w:fldCharType="separate"/>
        </w:r>
        <w:r w:rsidR="005F30AE">
          <w:rPr>
            <w:noProof/>
            <w:webHidden/>
          </w:rPr>
          <w:t>85</w:t>
        </w:r>
        <w:r w:rsidR="005F30AE">
          <w:rPr>
            <w:noProof/>
            <w:webHidden/>
          </w:rPr>
          <w:fldChar w:fldCharType="end"/>
        </w:r>
      </w:hyperlink>
    </w:p>
    <w:p w:rsidR="005F30AE" w:rsidRDefault="007417F5">
      <w:pPr>
        <w:pStyle w:val="Verzeichnis2"/>
        <w:tabs>
          <w:tab w:val="left" w:pos="554"/>
          <w:tab w:val="right" w:leader="dot" w:pos="9823"/>
        </w:tabs>
        <w:rPr>
          <w:rFonts w:asciiTheme="minorHAnsi" w:eastAsiaTheme="minorEastAsia" w:hAnsiTheme="minorHAnsi" w:cstheme="minorBidi"/>
          <w:b w:val="0"/>
          <w:bCs w:val="0"/>
          <w:noProof/>
          <w:sz w:val="22"/>
          <w:szCs w:val="22"/>
          <w:lang w:eastAsia="de-CH"/>
        </w:rPr>
      </w:pPr>
      <w:hyperlink w:anchor="_Toc467077506" w:history="1">
        <w:r w:rsidR="005F30AE" w:rsidRPr="00F70101">
          <w:rPr>
            <w:rStyle w:val="Hyperlink"/>
            <w:noProof/>
          </w:rPr>
          <w:t>6.2</w:t>
        </w:r>
        <w:r w:rsidR="005F30AE">
          <w:rPr>
            <w:rFonts w:asciiTheme="minorHAnsi" w:eastAsiaTheme="minorEastAsia" w:hAnsiTheme="minorHAnsi" w:cstheme="minorBidi"/>
            <w:b w:val="0"/>
            <w:bCs w:val="0"/>
            <w:noProof/>
            <w:sz w:val="22"/>
            <w:szCs w:val="22"/>
            <w:lang w:eastAsia="de-CH"/>
          </w:rPr>
          <w:tab/>
        </w:r>
        <w:r w:rsidR="005F30AE" w:rsidRPr="00F70101">
          <w:rPr>
            <w:rStyle w:val="Hyperlink"/>
            <w:noProof/>
          </w:rPr>
          <w:t>Tabellen</w:t>
        </w:r>
        <w:r w:rsidR="005F30AE">
          <w:rPr>
            <w:noProof/>
            <w:webHidden/>
          </w:rPr>
          <w:tab/>
        </w:r>
        <w:r w:rsidR="005F30AE">
          <w:rPr>
            <w:noProof/>
            <w:webHidden/>
          </w:rPr>
          <w:fldChar w:fldCharType="begin"/>
        </w:r>
        <w:r w:rsidR="005F30AE">
          <w:rPr>
            <w:noProof/>
            <w:webHidden/>
          </w:rPr>
          <w:instrText xml:space="preserve"> PAGEREF _Toc467077506 \h </w:instrText>
        </w:r>
        <w:r w:rsidR="005F30AE">
          <w:rPr>
            <w:noProof/>
            <w:webHidden/>
          </w:rPr>
        </w:r>
        <w:r w:rsidR="005F30AE">
          <w:rPr>
            <w:noProof/>
            <w:webHidden/>
          </w:rPr>
          <w:fldChar w:fldCharType="separate"/>
        </w:r>
        <w:r w:rsidR="005F30AE">
          <w:rPr>
            <w:noProof/>
            <w:webHidden/>
          </w:rPr>
          <w:t>86</w:t>
        </w:r>
        <w:r w:rsidR="005F30AE">
          <w:rPr>
            <w:noProof/>
            <w:webHidden/>
          </w:rPr>
          <w:fldChar w:fldCharType="end"/>
        </w:r>
      </w:hyperlink>
    </w:p>
    <w:p w:rsidR="0041162A" w:rsidRDefault="006F36DC" w:rsidP="0073662D">
      <w:pPr>
        <w:pStyle w:val="berschrift1"/>
        <w:numPr>
          <w:ilvl w:val="0"/>
          <w:numId w:val="0"/>
        </w:numPr>
      </w:pPr>
      <w:r>
        <w:fldChar w:fldCharType="end"/>
      </w:r>
      <w:bookmarkStart w:id="13" w:name="_Toc208210206"/>
      <w:bookmarkStart w:id="14" w:name="_Toc467077445"/>
      <w:bookmarkStart w:id="15" w:name="_Toc89580421"/>
      <w:r w:rsidR="0041162A">
        <w:t>Einleitung</w:t>
      </w:r>
      <w:bookmarkEnd w:id="13"/>
      <w:bookmarkEnd w:id="14"/>
    </w:p>
    <w:p w:rsidR="00725ECE" w:rsidRDefault="00725ECE" w:rsidP="00725ECE">
      <w:pPr>
        <w:pStyle w:val="berschrift2"/>
        <w:ind w:left="576" w:hanging="576"/>
      </w:pPr>
      <w:bookmarkStart w:id="16" w:name="_Toc208210207"/>
      <w:bookmarkStart w:id="17" w:name="_Toc467077446"/>
      <w:bookmarkStart w:id="18" w:name="_Toc208210209"/>
      <w:r>
        <w:t>Ziel</w:t>
      </w:r>
      <w:bookmarkEnd w:id="16"/>
      <w:bookmarkEnd w:id="17"/>
    </w:p>
    <w:p w:rsidR="00725ECE" w:rsidRDefault="00725ECE" w:rsidP="00725ECE">
      <w:pPr>
        <w:jc w:val="left"/>
      </w:pPr>
      <w:r>
        <w:t xml:space="preserve">Dieses Dokument beschreibt die </w:t>
      </w:r>
      <w:r w:rsidR="007048CA">
        <w:t>Installation des Projekts MEB</w:t>
      </w:r>
      <w:r>
        <w:t xml:space="preserve">. Es beinhaltet </w:t>
      </w:r>
      <w:r w:rsidR="007048CA">
        <w:t>sowohl die Datenbank-Installation als auch die Installation der einzelnen Applikationen und das Testen der erfolgten Installation</w:t>
      </w:r>
      <w:r>
        <w:t>.</w:t>
      </w:r>
    </w:p>
    <w:p w:rsidR="00725ECE" w:rsidRDefault="00725ECE" w:rsidP="00725ECE">
      <w:pPr>
        <w:pStyle w:val="berschrift2"/>
        <w:ind w:left="576" w:hanging="576"/>
        <w:rPr>
          <w:lang w:val="en-GB"/>
        </w:rPr>
      </w:pPr>
      <w:bookmarkStart w:id="19" w:name="_Toc208210208"/>
      <w:bookmarkStart w:id="20" w:name="_Toc467077447"/>
      <w:r w:rsidRPr="00D71CC3">
        <w:rPr>
          <w:lang w:val="en-GB"/>
        </w:rPr>
        <w:t>Scope</w:t>
      </w:r>
      <w:bookmarkEnd w:id="19"/>
      <w:bookmarkEnd w:id="20"/>
    </w:p>
    <w:p w:rsidR="00725ECE" w:rsidRPr="00A1324F" w:rsidRDefault="00725ECE" w:rsidP="00725ECE">
      <w:pPr>
        <w:jc w:val="left"/>
      </w:pPr>
      <w:r w:rsidRPr="00E17FF9">
        <w:t xml:space="preserve">In diesem Dokument werden nur die </w:t>
      </w:r>
      <w:r w:rsidR="007048CA">
        <w:t>relevanten Punkte für die Installation von MEB</w:t>
      </w:r>
      <w:r w:rsidRPr="00E17FF9">
        <w:t xml:space="preserve"> aufgeführt. </w:t>
      </w:r>
      <w:r>
        <w:t xml:space="preserve">Die </w:t>
      </w:r>
      <w:r w:rsidR="007048CA">
        <w:t xml:space="preserve">architekturbezogenen Aspekte von </w:t>
      </w:r>
      <w:r>
        <w:t xml:space="preserve">MEB sind im separaten Dokument </w:t>
      </w:r>
      <w:r>
        <w:rPr>
          <w:sz w:val="20"/>
        </w:rPr>
        <w:t>[</w:t>
      </w:r>
      <w:r w:rsidR="007048CA">
        <w:rPr>
          <w:sz w:val="20"/>
        </w:rPr>
        <w:t>SYSTEM</w:t>
      </w:r>
      <w:r>
        <w:rPr>
          <w:sz w:val="20"/>
        </w:rPr>
        <w:t>]</w:t>
      </w:r>
      <w:r>
        <w:t xml:space="preserve"> beschrieben.</w:t>
      </w:r>
    </w:p>
    <w:p w:rsidR="0041162A" w:rsidRDefault="0041162A" w:rsidP="0041162A">
      <w:pPr>
        <w:pStyle w:val="berschrift2"/>
        <w:ind w:left="576" w:hanging="576"/>
        <w:rPr>
          <w:lang w:val="en-GB"/>
        </w:rPr>
      </w:pPr>
      <w:bookmarkStart w:id="21" w:name="_Toc467077448"/>
      <w:r w:rsidRPr="00D71CC3">
        <w:rPr>
          <w:lang w:val="en-GB"/>
        </w:rPr>
        <w:t>Definition</w:t>
      </w:r>
      <w:r>
        <w:rPr>
          <w:lang w:val="en-GB"/>
        </w:rPr>
        <w:t>en und Abkürzungen</w:t>
      </w:r>
      <w:bookmarkEnd w:id="18"/>
      <w:bookmarkEnd w:id="21"/>
    </w:p>
    <w:tbl>
      <w:tblPr>
        <w:tblW w:w="991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1664"/>
        <w:gridCol w:w="8250"/>
      </w:tblGrid>
      <w:tr w:rsidR="0041162A" w:rsidRPr="00110C9E">
        <w:trPr>
          <w:cantSplit/>
          <w:trHeight w:val="397"/>
        </w:trPr>
        <w:tc>
          <w:tcPr>
            <w:tcW w:w="1664" w:type="dxa"/>
            <w:tcBorders>
              <w:bottom w:val="single" w:sz="12" w:space="0" w:color="FFFFFF"/>
            </w:tcBorders>
            <w:shd w:val="clear" w:color="1750AC" w:fill="888279"/>
          </w:tcPr>
          <w:p w:rsidR="0041162A" w:rsidRPr="00FF0120" w:rsidRDefault="0041162A" w:rsidP="004E0CE0">
            <w:pPr>
              <w:pStyle w:val="Tabellenkopf-adesso"/>
              <w:rPr>
                <w:sz w:val="20"/>
                <w:szCs w:val="20"/>
              </w:rPr>
            </w:pPr>
            <w:r>
              <w:rPr>
                <w:sz w:val="20"/>
                <w:szCs w:val="20"/>
              </w:rPr>
              <w:t>Ausdruck</w:t>
            </w:r>
          </w:p>
        </w:tc>
        <w:tc>
          <w:tcPr>
            <w:tcW w:w="8250" w:type="dxa"/>
            <w:tcBorders>
              <w:bottom w:val="single" w:sz="12" w:space="0" w:color="FFFFFF"/>
            </w:tcBorders>
            <w:shd w:val="clear" w:color="1750AC" w:fill="888279"/>
          </w:tcPr>
          <w:p w:rsidR="0041162A" w:rsidRPr="00110C9E" w:rsidRDefault="0041162A" w:rsidP="004E0CE0">
            <w:pPr>
              <w:pStyle w:val="Tabellenkopf-adesso"/>
              <w:rPr>
                <w:sz w:val="20"/>
                <w:szCs w:val="20"/>
              </w:rPr>
            </w:pPr>
            <w:r>
              <w:rPr>
                <w:sz w:val="20"/>
                <w:szCs w:val="20"/>
              </w:rPr>
              <w:t>Beschreibung</w:t>
            </w:r>
          </w:p>
        </w:tc>
      </w:tr>
      <w:tr w:rsidR="0041162A" w:rsidRPr="00110C9E">
        <w:trPr>
          <w:cantSplit/>
          <w:trHeight w:val="397"/>
        </w:trPr>
        <w:tc>
          <w:tcPr>
            <w:tcW w:w="1664" w:type="dxa"/>
            <w:shd w:val="clear" w:color="EAEAEA" w:fill="E7E6E4"/>
          </w:tcPr>
          <w:p w:rsidR="0041162A" w:rsidRPr="000663DB" w:rsidRDefault="0041162A" w:rsidP="000663DB">
            <w:pPr>
              <w:pStyle w:val="FormatvorlageTabellenkrper-adesso10ptZentriert"/>
            </w:pPr>
            <w:r w:rsidRPr="000663DB">
              <w:t>BFS</w:t>
            </w:r>
          </w:p>
        </w:tc>
        <w:tc>
          <w:tcPr>
            <w:tcW w:w="8250" w:type="dxa"/>
            <w:shd w:val="clear" w:color="EAEAEA" w:fill="E7E6E4"/>
          </w:tcPr>
          <w:p w:rsidR="0041162A" w:rsidRPr="000663DB" w:rsidRDefault="0041162A" w:rsidP="000663DB">
            <w:pPr>
              <w:pStyle w:val="FormatvorlageTabellenkrper-adesso10ptZentriert"/>
            </w:pPr>
            <w:r w:rsidRPr="000663DB">
              <w:t>Bundesamt für Statistik.</w:t>
            </w:r>
          </w:p>
        </w:tc>
      </w:tr>
      <w:tr w:rsidR="0041162A" w:rsidRPr="00FF0120">
        <w:trPr>
          <w:cantSplit/>
          <w:trHeight w:val="397"/>
        </w:trPr>
        <w:tc>
          <w:tcPr>
            <w:tcW w:w="1664" w:type="dxa"/>
            <w:shd w:val="clear" w:color="EAEAEA" w:fill="E7E6E4"/>
          </w:tcPr>
          <w:p w:rsidR="0041162A" w:rsidRPr="000663DB" w:rsidRDefault="0041162A" w:rsidP="000663DB">
            <w:pPr>
              <w:pStyle w:val="FormatvorlageTabellenkrper-adesso10ptZentriert"/>
            </w:pPr>
            <w:r w:rsidRPr="000663DB">
              <w:t>DL</w:t>
            </w:r>
          </w:p>
        </w:tc>
        <w:tc>
          <w:tcPr>
            <w:tcW w:w="8250" w:type="dxa"/>
            <w:shd w:val="clear" w:color="EAEAEA" w:fill="E7E6E4"/>
          </w:tcPr>
          <w:p w:rsidR="0041162A" w:rsidRPr="000663DB" w:rsidRDefault="0041162A" w:rsidP="000663DB">
            <w:pPr>
              <w:pStyle w:val="FormatvorlageTabellenkrper-adesso10ptZentriert"/>
            </w:pPr>
            <w:r w:rsidRPr="000663DB">
              <w:t>Datenlieferant, entspricht im Projekt MEB einem Kanton oder einer Schule.</w:t>
            </w:r>
          </w:p>
        </w:tc>
      </w:tr>
      <w:tr w:rsidR="0041162A" w:rsidRPr="00FF0120">
        <w:trPr>
          <w:cantSplit/>
          <w:trHeight w:val="397"/>
        </w:trPr>
        <w:tc>
          <w:tcPr>
            <w:tcW w:w="1664" w:type="dxa"/>
            <w:shd w:val="clear" w:color="EAEAEA" w:fill="E7E6E4"/>
          </w:tcPr>
          <w:p w:rsidR="0041162A" w:rsidRPr="000663DB" w:rsidRDefault="0041162A" w:rsidP="000663DB">
            <w:pPr>
              <w:pStyle w:val="FormatvorlageTabellenkrper-adesso10ptZentriert"/>
            </w:pPr>
            <w:r w:rsidRPr="000663DB">
              <w:t>DV</w:t>
            </w:r>
          </w:p>
        </w:tc>
        <w:tc>
          <w:tcPr>
            <w:tcW w:w="8250" w:type="dxa"/>
            <w:shd w:val="clear" w:color="EAEAEA" w:fill="E7E6E4"/>
          </w:tcPr>
          <w:p w:rsidR="0041162A" w:rsidRPr="000663DB" w:rsidRDefault="0041162A" w:rsidP="000663DB">
            <w:pPr>
              <w:pStyle w:val="FormatvorlageTabellenkrper-adesso10ptZentriert"/>
            </w:pPr>
            <w:r w:rsidRPr="000663DB">
              <w:t>Datenverantwortlicher, entspricht im Projekt MEB einem Kanton</w:t>
            </w:r>
          </w:p>
        </w:tc>
      </w:tr>
      <w:tr w:rsidR="0041162A" w:rsidRPr="00FF0120">
        <w:trPr>
          <w:cantSplit/>
          <w:trHeight w:val="397"/>
        </w:trPr>
        <w:tc>
          <w:tcPr>
            <w:tcW w:w="1664" w:type="dxa"/>
            <w:shd w:val="clear" w:color="EAEAEA" w:fill="E7E6E4"/>
          </w:tcPr>
          <w:p w:rsidR="0041162A" w:rsidRPr="000663DB" w:rsidRDefault="0041162A" w:rsidP="000663DB">
            <w:pPr>
              <w:pStyle w:val="FormatvorlageTabellenkrper-adesso10ptZentriert"/>
            </w:pPr>
            <w:r w:rsidRPr="000663DB">
              <w:t>EA</w:t>
            </w:r>
          </w:p>
        </w:tc>
        <w:tc>
          <w:tcPr>
            <w:tcW w:w="8250" w:type="dxa"/>
            <w:shd w:val="clear" w:color="EAEAEA" w:fill="E7E6E4"/>
          </w:tcPr>
          <w:p w:rsidR="0041162A" w:rsidRPr="000663DB" w:rsidRDefault="0041162A" w:rsidP="000663DB">
            <w:pPr>
              <w:pStyle w:val="FormatvorlageTabellenkrper-adesso10ptZentriert"/>
            </w:pPr>
            <w:r w:rsidRPr="000663DB">
              <w:t>Erhebungsadministrator – Mitarbeiter des BFS</w:t>
            </w:r>
          </w:p>
        </w:tc>
      </w:tr>
      <w:tr w:rsidR="0041162A" w:rsidRPr="00FF0120">
        <w:trPr>
          <w:cantSplit/>
          <w:trHeight w:val="397"/>
        </w:trPr>
        <w:tc>
          <w:tcPr>
            <w:tcW w:w="1664" w:type="dxa"/>
            <w:shd w:val="clear" w:color="EAEAEA" w:fill="E7E6E4"/>
          </w:tcPr>
          <w:p w:rsidR="0041162A" w:rsidRPr="000663DB" w:rsidRDefault="0041162A" w:rsidP="000663DB">
            <w:pPr>
              <w:pStyle w:val="FormatvorlageTabellenkrper-adesso10ptZentriert"/>
            </w:pPr>
            <w:r w:rsidRPr="000663DB">
              <w:t>EV</w:t>
            </w:r>
          </w:p>
        </w:tc>
        <w:tc>
          <w:tcPr>
            <w:tcW w:w="8250" w:type="dxa"/>
            <w:shd w:val="clear" w:color="EAEAEA" w:fill="E7E6E4"/>
          </w:tcPr>
          <w:p w:rsidR="0041162A" w:rsidRPr="000663DB" w:rsidRDefault="0041162A" w:rsidP="000663DB">
            <w:pPr>
              <w:pStyle w:val="FormatvorlageTabellenkrper-adesso10ptZentriert"/>
            </w:pPr>
            <w:r w:rsidRPr="000663DB">
              <w:t>Erhebungsverantwortlicher – Mitarbeiter des BFS</w:t>
            </w:r>
          </w:p>
        </w:tc>
      </w:tr>
      <w:tr w:rsidR="0041162A" w:rsidRPr="00FF0120">
        <w:trPr>
          <w:cantSplit/>
          <w:trHeight w:val="397"/>
        </w:trPr>
        <w:tc>
          <w:tcPr>
            <w:tcW w:w="1664" w:type="dxa"/>
            <w:shd w:val="clear" w:color="EAEAEA" w:fill="E7E6E4"/>
          </w:tcPr>
          <w:p w:rsidR="0041162A" w:rsidRPr="000663DB" w:rsidRDefault="0041162A" w:rsidP="000663DB">
            <w:pPr>
              <w:pStyle w:val="FormatvorlageTabellenkrper-adesso10ptZentriert"/>
            </w:pPr>
            <w:r w:rsidRPr="000663DB">
              <w:t>RO</w:t>
            </w:r>
          </w:p>
        </w:tc>
        <w:tc>
          <w:tcPr>
            <w:tcW w:w="8250" w:type="dxa"/>
            <w:shd w:val="clear" w:color="EAEAEA" w:fill="E7E6E4"/>
          </w:tcPr>
          <w:p w:rsidR="0041162A" w:rsidRPr="000663DB" w:rsidRDefault="0041162A" w:rsidP="000663DB">
            <w:pPr>
              <w:pStyle w:val="FormatvorlageTabellenkrper-adesso10ptZentriert"/>
            </w:pPr>
            <w:r w:rsidRPr="000663DB">
              <w:t>Read-only Benutzer</w:t>
            </w:r>
          </w:p>
        </w:tc>
      </w:tr>
      <w:tr w:rsidR="0041162A" w:rsidRPr="00FF0120">
        <w:trPr>
          <w:cantSplit/>
          <w:trHeight w:val="397"/>
        </w:trPr>
        <w:tc>
          <w:tcPr>
            <w:tcW w:w="1664" w:type="dxa"/>
            <w:shd w:val="clear" w:color="EAEAEA" w:fill="E7E6E4"/>
          </w:tcPr>
          <w:p w:rsidR="0041162A" w:rsidRPr="000663DB" w:rsidRDefault="0041162A" w:rsidP="000663DB">
            <w:pPr>
              <w:pStyle w:val="FormatvorlageTabellenkrper-adesso10ptZentriert"/>
            </w:pPr>
            <w:r w:rsidRPr="000663DB">
              <w:t>SAS</w:t>
            </w:r>
          </w:p>
        </w:tc>
        <w:tc>
          <w:tcPr>
            <w:tcW w:w="8250" w:type="dxa"/>
            <w:shd w:val="clear" w:color="EAEAEA" w:fill="E7E6E4"/>
          </w:tcPr>
          <w:p w:rsidR="0041162A" w:rsidRPr="000663DB" w:rsidRDefault="0041162A" w:rsidP="000663DB">
            <w:pPr>
              <w:pStyle w:val="FormatvorlageTabellenkrper-adesso10ptZentriert"/>
            </w:pPr>
            <w:r w:rsidRPr="000663DB">
              <w:rPr>
                <w:rStyle w:val="countryhomeintro1"/>
                <w:bCs/>
                <w:color w:val="auto"/>
                <w:sz w:val="20"/>
                <w:szCs w:val="20"/>
                <w:lang w:val="en-GB"/>
              </w:rPr>
              <w:t>SAS-Institute - Business Intelligence Software and Services (</w:t>
            </w:r>
            <w:hyperlink r:id="rId14" w:history="1">
              <w:r w:rsidRPr="000663DB">
                <w:rPr>
                  <w:rStyle w:val="Hyperlink"/>
                  <w:rFonts w:cs="Arial"/>
                  <w:bCs/>
                  <w:color w:val="auto"/>
                  <w:sz w:val="20"/>
                  <w:u w:val="none"/>
                  <w:lang w:val="en-GB"/>
                </w:rPr>
                <w:t>www.sas.de</w:t>
              </w:r>
            </w:hyperlink>
            <w:r w:rsidRPr="000663DB">
              <w:rPr>
                <w:rStyle w:val="countryhomeintro1"/>
                <w:bCs/>
                <w:color w:val="auto"/>
                <w:sz w:val="20"/>
                <w:szCs w:val="20"/>
                <w:lang w:val="en-GB"/>
              </w:rPr>
              <w:t xml:space="preserve">). </w:t>
            </w:r>
            <w:r w:rsidRPr="000663DB">
              <w:rPr>
                <w:rStyle w:val="countryhomeintro1"/>
                <w:bCs/>
                <w:color w:val="auto"/>
                <w:sz w:val="20"/>
                <w:szCs w:val="20"/>
              </w:rPr>
              <w:t xml:space="preserve">SAS wird im Projekt </w:t>
            </w:r>
            <w:r w:rsidR="007F7B9F">
              <w:rPr>
                <w:rStyle w:val="countryhomeintro1"/>
                <w:bCs/>
                <w:color w:val="auto"/>
                <w:sz w:val="20"/>
                <w:szCs w:val="20"/>
              </w:rPr>
              <w:t>MEB</w:t>
            </w:r>
            <w:r w:rsidRPr="000663DB">
              <w:rPr>
                <w:rStyle w:val="countryhomeintro1"/>
                <w:bCs/>
                <w:color w:val="auto"/>
                <w:sz w:val="20"/>
                <w:szCs w:val="20"/>
              </w:rPr>
              <w:t xml:space="preserve"> eingesetzt für die Erstellungen von Statistiken und Plausibilisierungen.</w:t>
            </w:r>
          </w:p>
        </w:tc>
      </w:tr>
    </w:tbl>
    <w:p w:rsidR="0041162A" w:rsidRPr="00955BE1" w:rsidRDefault="0041162A" w:rsidP="0041162A">
      <w:pPr>
        <w:pStyle w:val="Beschriftung"/>
        <w:jc w:val="center"/>
        <w:rPr>
          <w:b/>
          <w:bCs/>
        </w:rPr>
      </w:pPr>
      <w:bookmarkStart w:id="22" w:name="_Toc246842069"/>
      <w:bookmarkStart w:id="23" w:name="_Toc467077507"/>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1</w:t>
      </w:r>
      <w:r w:rsidRPr="000777E3">
        <w:rPr>
          <w:bCs/>
        </w:rPr>
        <w:fldChar w:fldCharType="end"/>
      </w:r>
      <w:r w:rsidRPr="000777E3">
        <w:rPr>
          <w:b/>
          <w:bCs/>
        </w:rPr>
        <w:t xml:space="preserve">: </w:t>
      </w:r>
      <w:r>
        <w:rPr>
          <w:b/>
          <w:bCs/>
        </w:rPr>
        <w:t>Definitionen und Abkürzungen</w:t>
      </w:r>
      <w:bookmarkEnd w:id="22"/>
      <w:bookmarkEnd w:id="23"/>
    </w:p>
    <w:p w:rsidR="0041162A" w:rsidRDefault="0041162A" w:rsidP="0041162A">
      <w:pPr>
        <w:pStyle w:val="berschrift2"/>
        <w:ind w:left="576" w:hanging="576"/>
      </w:pPr>
      <w:bookmarkStart w:id="24" w:name="_Toc208210210"/>
      <w:bookmarkStart w:id="25" w:name="_Toc467077449"/>
      <w:r w:rsidRPr="00955BE1">
        <w:t>Referenzen</w:t>
      </w:r>
      <w:bookmarkEnd w:id="24"/>
      <w:bookmarkEnd w:id="25"/>
    </w:p>
    <w:tbl>
      <w:tblPr>
        <w:tblW w:w="991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1664"/>
        <w:gridCol w:w="8250"/>
      </w:tblGrid>
      <w:tr w:rsidR="0041162A" w:rsidRPr="00110C9E">
        <w:trPr>
          <w:cantSplit/>
          <w:trHeight w:val="397"/>
        </w:trPr>
        <w:tc>
          <w:tcPr>
            <w:tcW w:w="1664" w:type="dxa"/>
            <w:tcBorders>
              <w:bottom w:val="single" w:sz="12" w:space="0" w:color="FFFFFF"/>
            </w:tcBorders>
            <w:shd w:val="clear" w:color="1750AC" w:fill="888279"/>
          </w:tcPr>
          <w:p w:rsidR="0041162A" w:rsidRPr="00FF0120" w:rsidRDefault="0041162A" w:rsidP="00B16A37">
            <w:pPr>
              <w:pStyle w:val="Tabellenkopf-adesso"/>
              <w:rPr>
                <w:sz w:val="20"/>
                <w:szCs w:val="20"/>
              </w:rPr>
            </w:pPr>
            <w:r>
              <w:rPr>
                <w:sz w:val="20"/>
                <w:szCs w:val="20"/>
              </w:rPr>
              <w:t>Id</w:t>
            </w:r>
          </w:p>
        </w:tc>
        <w:tc>
          <w:tcPr>
            <w:tcW w:w="8250" w:type="dxa"/>
            <w:tcBorders>
              <w:bottom w:val="single" w:sz="12" w:space="0" w:color="FFFFFF"/>
            </w:tcBorders>
            <w:shd w:val="clear" w:color="1750AC" w:fill="888279"/>
          </w:tcPr>
          <w:p w:rsidR="0041162A" w:rsidRPr="00110C9E" w:rsidRDefault="0041162A" w:rsidP="00B16A37">
            <w:pPr>
              <w:pStyle w:val="Tabellenkopf-adesso"/>
              <w:rPr>
                <w:sz w:val="20"/>
                <w:szCs w:val="20"/>
              </w:rPr>
            </w:pPr>
            <w:r>
              <w:rPr>
                <w:sz w:val="20"/>
                <w:szCs w:val="20"/>
              </w:rPr>
              <w:t>Referenz</w:t>
            </w:r>
          </w:p>
        </w:tc>
      </w:tr>
      <w:tr w:rsidR="00C914EF" w:rsidRPr="00FF0120">
        <w:trPr>
          <w:cantSplit/>
          <w:trHeight w:val="397"/>
        </w:trPr>
        <w:tc>
          <w:tcPr>
            <w:tcW w:w="1664" w:type="dxa"/>
            <w:shd w:val="clear" w:color="EAEAEA" w:fill="E7E6E4"/>
          </w:tcPr>
          <w:p w:rsidR="00C914EF" w:rsidRPr="00DB2A8C" w:rsidRDefault="00C914EF" w:rsidP="00084EE1">
            <w:pPr>
              <w:pStyle w:val="FormatvorlageTabellenkrper-adesso10pt"/>
            </w:pPr>
            <w:r>
              <w:t>[</w:t>
            </w:r>
            <w:r w:rsidR="00B82DBC">
              <w:t>SYSTEM</w:t>
            </w:r>
            <w:r>
              <w:t>]</w:t>
            </w:r>
          </w:p>
        </w:tc>
        <w:tc>
          <w:tcPr>
            <w:tcW w:w="8250" w:type="dxa"/>
            <w:shd w:val="clear" w:color="EAEAEA" w:fill="E7E6E4"/>
          </w:tcPr>
          <w:p w:rsidR="00C914EF" w:rsidRPr="0041162A" w:rsidRDefault="00B82DBC" w:rsidP="00084EE1">
            <w:pPr>
              <w:pStyle w:val="FormatvorlageTabellenkrper-adesso10pt"/>
            </w:pPr>
            <w:r>
              <w:t>MEB Systemhandbuch, MEB Systemhandbuch.doc, adesso Schweiz AG</w:t>
            </w:r>
          </w:p>
        </w:tc>
      </w:tr>
      <w:tr w:rsidR="0041162A" w:rsidRPr="00FF0120">
        <w:trPr>
          <w:cantSplit/>
          <w:trHeight w:val="397"/>
        </w:trPr>
        <w:tc>
          <w:tcPr>
            <w:tcW w:w="1664" w:type="dxa"/>
            <w:shd w:val="clear" w:color="EAEAEA" w:fill="E7E6E4"/>
          </w:tcPr>
          <w:p w:rsidR="0041162A" w:rsidRPr="00DB2A8C" w:rsidRDefault="00344D89" w:rsidP="00B16A37">
            <w:pPr>
              <w:pStyle w:val="StandardmitAbstandCharChar"/>
              <w:keepNext/>
              <w:keepLines/>
              <w:spacing w:before="20" w:after="20"/>
              <w:jc w:val="left"/>
              <w:rPr>
                <w:sz w:val="20"/>
              </w:rPr>
            </w:pPr>
            <w:r>
              <w:rPr>
                <w:sz w:val="20"/>
              </w:rPr>
              <w:t>[MEBREQ]</w:t>
            </w:r>
          </w:p>
        </w:tc>
        <w:tc>
          <w:tcPr>
            <w:tcW w:w="8250" w:type="dxa"/>
            <w:shd w:val="clear" w:color="EAEAEA" w:fill="E7E6E4"/>
          </w:tcPr>
          <w:p w:rsidR="0041162A" w:rsidRPr="00164CC6" w:rsidRDefault="00344D89" w:rsidP="00B16A37">
            <w:pPr>
              <w:pStyle w:val="StandardmitAbstandCharChar"/>
              <w:keepNext/>
              <w:keepLines/>
              <w:spacing w:before="20" w:after="20"/>
              <w:jc w:val="left"/>
              <w:rPr>
                <w:sz w:val="20"/>
                <w:szCs w:val="20"/>
              </w:rPr>
            </w:pPr>
            <w:r>
              <w:rPr>
                <w:sz w:val="20"/>
                <w:szCs w:val="20"/>
              </w:rPr>
              <w:t>MEB Anforderungen, MEB Anforderungen.doc, adesso Schweiz AG</w:t>
            </w:r>
          </w:p>
        </w:tc>
      </w:tr>
      <w:tr w:rsidR="00B16A37" w:rsidRPr="00FF0120">
        <w:trPr>
          <w:cantSplit/>
          <w:trHeight w:val="397"/>
        </w:trPr>
        <w:tc>
          <w:tcPr>
            <w:tcW w:w="1664" w:type="dxa"/>
            <w:shd w:val="clear" w:color="EAEAEA" w:fill="E7E6E4"/>
          </w:tcPr>
          <w:p w:rsidR="00B16A37" w:rsidRDefault="00B16A37" w:rsidP="00B16A37">
            <w:pPr>
              <w:pStyle w:val="StandardmitAbstandCharChar"/>
              <w:keepNext/>
              <w:keepLines/>
              <w:spacing w:before="20" w:after="20"/>
              <w:jc w:val="left"/>
              <w:rPr>
                <w:sz w:val="20"/>
              </w:rPr>
            </w:pPr>
            <w:r>
              <w:rPr>
                <w:sz w:val="20"/>
              </w:rPr>
              <w:t>[</w:t>
            </w:r>
            <w:r w:rsidR="00C92202">
              <w:rPr>
                <w:sz w:val="20"/>
              </w:rPr>
              <w:t>SdLREQ</w:t>
            </w:r>
            <w:r>
              <w:rPr>
                <w:sz w:val="20"/>
              </w:rPr>
              <w:t>]</w:t>
            </w:r>
          </w:p>
        </w:tc>
        <w:tc>
          <w:tcPr>
            <w:tcW w:w="8250" w:type="dxa"/>
            <w:shd w:val="clear" w:color="EAEAEA" w:fill="E7E6E4"/>
          </w:tcPr>
          <w:p w:rsidR="00B16A37" w:rsidRDefault="00B16A37" w:rsidP="00B16A37">
            <w:pPr>
              <w:pStyle w:val="StandardmitAbstandCharChar"/>
              <w:keepNext/>
              <w:keepLines/>
              <w:spacing w:before="20" w:after="20"/>
              <w:jc w:val="left"/>
              <w:rPr>
                <w:sz w:val="20"/>
                <w:szCs w:val="20"/>
              </w:rPr>
            </w:pPr>
            <w:r>
              <w:rPr>
                <w:sz w:val="20"/>
                <w:szCs w:val="20"/>
              </w:rPr>
              <w:t>SdL Anforderungen, SdL Anforderungen.doc, adesso Schweiz AG</w:t>
            </w:r>
          </w:p>
        </w:tc>
      </w:tr>
      <w:tr w:rsidR="00817EC9" w:rsidRPr="00FF0120">
        <w:trPr>
          <w:cantSplit/>
          <w:trHeight w:val="397"/>
        </w:trPr>
        <w:tc>
          <w:tcPr>
            <w:tcW w:w="1664" w:type="dxa"/>
            <w:shd w:val="clear" w:color="EAEAEA" w:fill="E7E6E4"/>
          </w:tcPr>
          <w:p w:rsidR="00817EC9" w:rsidRDefault="00037E23" w:rsidP="00B16A37">
            <w:pPr>
              <w:pStyle w:val="StandardmitAbstandCharChar"/>
              <w:keepNext/>
              <w:keepLines/>
              <w:spacing w:before="20" w:after="20"/>
              <w:jc w:val="left"/>
              <w:rPr>
                <w:sz w:val="20"/>
              </w:rPr>
            </w:pPr>
            <w:r>
              <w:rPr>
                <w:sz w:val="20"/>
              </w:rPr>
              <w:t>[SSPREQ]</w:t>
            </w:r>
          </w:p>
        </w:tc>
        <w:tc>
          <w:tcPr>
            <w:tcW w:w="8250" w:type="dxa"/>
            <w:shd w:val="clear" w:color="EAEAEA" w:fill="E7E6E4"/>
          </w:tcPr>
          <w:p w:rsidR="00817EC9" w:rsidRDefault="00037E23" w:rsidP="00B16A37">
            <w:pPr>
              <w:pStyle w:val="StandardmitAbstandCharChar"/>
              <w:keepNext/>
              <w:keepLines/>
              <w:spacing w:before="20" w:after="20"/>
              <w:jc w:val="left"/>
              <w:rPr>
                <w:sz w:val="20"/>
                <w:szCs w:val="20"/>
              </w:rPr>
            </w:pPr>
            <w:r>
              <w:rPr>
                <w:sz w:val="20"/>
                <w:szCs w:val="20"/>
              </w:rPr>
              <w:t>SSP Anforderungen, SSP Anforderungen.doc, adesso Schweiz AG</w:t>
            </w:r>
          </w:p>
        </w:tc>
      </w:tr>
      <w:tr w:rsidR="00B7345E" w:rsidRPr="00FF0120">
        <w:trPr>
          <w:cantSplit/>
          <w:trHeight w:val="397"/>
        </w:trPr>
        <w:tc>
          <w:tcPr>
            <w:tcW w:w="1664" w:type="dxa"/>
            <w:shd w:val="clear" w:color="EAEAEA" w:fill="E7E6E4"/>
          </w:tcPr>
          <w:p w:rsidR="00B7345E" w:rsidRDefault="00B7345E" w:rsidP="00B16A37">
            <w:pPr>
              <w:pStyle w:val="StandardmitAbstandCharChar"/>
              <w:keepNext/>
              <w:keepLines/>
              <w:spacing w:before="20" w:after="20"/>
              <w:jc w:val="left"/>
              <w:rPr>
                <w:sz w:val="20"/>
              </w:rPr>
            </w:pPr>
            <w:r>
              <w:rPr>
                <w:sz w:val="20"/>
              </w:rPr>
              <w:t>[SBAREQ]</w:t>
            </w:r>
          </w:p>
        </w:tc>
        <w:tc>
          <w:tcPr>
            <w:tcW w:w="8250" w:type="dxa"/>
            <w:shd w:val="clear" w:color="EAEAEA" w:fill="E7E6E4"/>
          </w:tcPr>
          <w:p w:rsidR="00B7345E" w:rsidRDefault="00B7345E" w:rsidP="00B16A37">
            <w:pPr>
              <w:pStyle w:val="StandardmitAbstandCharChar"/>
              <w:keepNext/>
              <w:keepLines/>
              <w:spacing w:before="20" w:after="20"/>
              <w:jc w:val="left"/>
              <w:rPr>
                <w:sz w:val="20"/>
                <w:szCs w:val="20"/>
              </w:rPr>
            </w:pPr>
            <w:r>
              <w:rPr>
                <w:sz w:val="20"/>
                <w:szCs w:val="20"/>
              </w:rPr>
              <w:t>SBA Anforderungen, SBA Anforderungen.doc, adesso Schweiz AG</w:t>
            </w:r>
          </w:p>
        </w:tc>
      </w:tr>
      <w:tr w:rsidR="00C65825" w:rsidRPr="00FF0120">
        <w:trPr>
          <w:cantSplit/>
          <w:trHeight w:val="397"/>
        </w:trPr>
        <w:tc>
          <w:tcPr>
            <w:tcW w:w="1664" w:type="dxa"/>
            <w:shd w:val="clear" w:color="EAEAEA" w:fill="E7E6E4"/>
          </w:tcPr>
          <w:p w:rsidR="00C65825" w:rsidRDefault="00C65825" w:rsidP="00B16A37">
            <w:pPr>
              <w:pStyle w:val="StandardmitAbstandCharChar"/>
              <w:keepNext/>
              <w:keepLines/>
              <w:spacing w:before="20" w:after="20"/>
              <w:jc w:val="left"/>
              <w:rPr>
                <w:sz w:val="20"/>
              </w:rPr>
            </w:pPr>
            <w:r>
              <w:rPr>
                <w:sz w:val="20"/>
              </w:rPr>
              <w:t>[USER_PRINCIPAL]</w:t>
            </w:r>
          </w:p>
        </w:tc>
        <w:tc>
          <w:tcPr>
            <w:tcW w:w="8250" w:type="dxa"/>
            <w:shd w:val="clear" w:color="EAEAEA" w:fill="E7E6E4"/>
          </w:tcPr>
          <w:p w:rsidR="00C65825" w:rsidRDefault="00C65825" w:rsidP="00B16A37">
            <w:pPr>
              <w:pStyle w:val="StandardmitAbstandCharChar"/>
              <w:keepNext/>
              <w:keepLines/>
              <w:spacing w:before="20" w:after="20"/>
              <w:jc w:val="left"/>
              <w:rPr>
                <w:sz w:val="20"/>
                <w:szCs w:val="20"/>
              </w:rPr>
            </w:pPr>
            <w:r>
              <w:rPr>
                <w:sz w:val="20"/>
                <w:szCs w:val="20"/>
              </w:rPr>
              <w:t>Dokumentation und Integration der Klasse „UserPrincipal“ zur Auslesung eines SAML2-Tokens</w:t>
            </w:r>
          </w:p>
          <w:p w:rsidR="00C65825" w:rsidRDefault="00C65825" w:rsidP="00B16A37">
            <w:pPr>
              <w:pStyle w:val="StandardmitAbstandCharChar"/>
              <w:keepNext/>
              <w:keepLines/>
              <w:spacing w:before="20" w:after="20"/>
              <w:jc w:val="left"/>
              <w:rPr>
                <w:sz w:val="20"/>
                <w:szCs w:val="20"/>
              </w:rPr>
            </w:pPr>
          </w:p>
          <w:p w:rsidR="00C65825" w:rsidRDefault="00C65825" w:rsidP="00B16A37">
            <w:pPr>
              <w:pStyle w:val="StandardmitAbstandCharChar"/>
              <w:keepNext/>
              <w:keepLines/>
              <w:spacing w:before="20" w:after="20"/>
              <w:jc w:val="left"/>
              <w:rPr>
                <w:sz w:val="20"/>
                <w:szCs w:val="20"/>
              </w:rPr>
            </w:pPr>
            <w:r>
              <w:rPr>
                <w:sz w:val="20"/>
                <w:szCs w:val="20"/>
              </w:rPr>
              <w:t>Integrationsanleitung der Mapper-Klasse „UserPrincipalMapper“</w:t>
            </w:r>
          </w:p>
        </w:tc>
      </w:tr>
    </w:tbl>
    <w:p w:rsidR="0041162A" w:rsidRPr="00955BE1" w:rsidRDefault="0041162A" w:rsidP="00B16A37">
      <w:pPr>
        <w:pStyle w:val="Beschriftung"/>
        <w:keepNext/>
        <w:keepLines/>
        <w:jc w:val="center"/>
        <w:rPr>
          <w:b/>
          <w:bCs/>
        </w:rPr>
      </w:pPr>
      <w:bookmarkStart w:id="26" w:name="_Toc246842070"/>
      <w:bookmarkStart w:id="27" w:name="_Toc467077508"/>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2</w:t>
      </w:r>
      <w:r w:rsidRPr="000777E3">
        <w:rPr>
          <w:bCs/>
        </w:rPr>
        <w:fldChar w:fldCharType="end"/>
      </w:r>
      <w:r w:rsidRPr="000777E3">
        <w:rPr>
          <w:b/>
          <w:bCs/>
        </w:rPr>
        <w:t xml:space="preserve">: </w:t>
      </w:r>
      <w:r>
        <w:rPr>
          <w:b/>
          <w:bCs/>
        </w:rPr>
        <w:t>Referenzen</w:t>
      </w:r>
      <w:bookmarkEnd w:id="26"/>
      <w:bookmarkEnd w:id="27"/>
    </w:p>
    <w:p w:rsidR="0041162A" w:rsidRDefault="0041162A" w:rsidP="0041162A">
      <w:pPr>
        <w:pStyle w:val="berschrift2"/>
        <w:ind w:left="576" w:hanging="576"/>
        <w:rPr>
          <w:lang w:val="en-GB"/>
        </w:rPr>
      </w:pPr>
      <w:bookmarkStart w:id="28" w:name="_Toc208210211"/>
      <w:bookmarkStart w:id="29" w:name="_Toc467077450"/>
      <w:r>
        <w:rPr>
          <w:lang w:val="en-GB"/>
        </w:rPr>
        <w:t>Übersicht</w:t>
      </w:r>
      <w:bookmarkEnd w:id="28"/>
      <w:bookmarkEnd w:id="29"/>
    </w:p>
    <w:p w:rsidR="0003468D" w:rsidRDefault="0003468D" w:rsidP="0003468D">
      <w:r>
        <w:t xml:space="preserve">Die Applikation </w:t>
      </w:r>
      <w:r w:rsidR="007B54CC">
        <w:t>MEB</w:t>
      </w:r>
      <w:r>
        <w:t xml:space="preserve"> besteht aus folgenden Komponenten (siehe auch [</w:t>
      </w:r>
      <w:r w:rsidR="00425D78">
        <w:t>SYSTEM</w:t>
      </w:r>
      <w:r>
        <w:t>]):</w:t>
      </w:r>
    </w:p>
    <w:p w:rsidR="0003468D" w:rsidRDefault="00BE29C8" w:rsidP="0003468D">
      <w:pPr>
        <w:numPr>
          <w:ilvl w:val="0"/>
          <w:numId w:val="24"/>
        </w:numPr>
        <w:jc w:val="left"/>
      </w:pPr>
      <w:r>
        <w:t>MEB</w:t>
      </w:r>
      <w:r w:rsidR="0003468D">
        <w:t xml:space="preserve"> Datenbank</w:t>
      </w:r>
    </w:p>
    <w:p w:rsidR="00BE29C8" w:rsidRPr="0000254A" w:rsidRDefault="00BE29C8" w:rsidP="0003468D">
      <w:pPr>
        <w:numPr>
          <w:ilvl w:val="0"/>
          <w:numId w:val="24"/>
        </w:numPr>
        <w:jc w:val="left"/>
        <w:rPr>
          <w:lang w:val="en-GB"/>
        </w:rPr>
      </w:pPr>
      <w:r w:rsidRPr="0000254A">
        <w:rPr>
          <w:lang w:val="en-GB"/>
        </w:rPr>
        <w:t>MEB Service-Layer und Präsentations-Layer</w:t>
      </w:r>
    </w:p>
    <w:p w:rsidR="0003468D" w:rsidRPr="005625FA" w:rsidRDefault="00BE29C8" w:rsidP="0003468D">
      <w:pPr>
        <w:numPr>
          <w:ilvl w:val="0"/>
          <w:numId w:val="24"/>
        </w:numPr>
        <w:jc w:val="left"/>
        <w:rPr>
          <w:lang w:val="en-US"/>
        </w:rPr>
      </w:pPr>
      <w:r w:rsidRPr="005625FA">
        <w:rPr>
          <w:lang w:val="en-US"/>
        </w:rPr>
        <w:t>SDL</w:t>
      </w:r>
      <w:r w:rsidR="0003468D" w:rsidRPr="005625FA">
        <w:rPr>
          <w:lang w:val="en-US"/>
        </w:rPr>
        <w:t xml:space="preserve"> Service-Layer</w:t>
      </w:r>
      <w:r w:rsidRPr="005625FA">
        <w:rPr>
          <w:lang w:val="en-US"/>
        </w:rPr>
        <w:t xml:space="preserve"> und Präsentations-Layer</w:t>
      </w:r>
    </w:p>
    <w:p w:rsidR="00BE29C8" w:rsidRPr="005625FA" w:rsidRDefault="00BE29C8" w:rsidP="00BE29C8">
      <w:pPr>
        <w:numPr>
          <w:ilvl w:val="0"/>
          <w:numId w:val="24"/>
        </w:numPr>
        <w:jc w:val="left"/>
        <w:rPr>
          <w:lang w:val="en-US"/>
        </w:rPr>
      </w:pPr>
      <w:r w:rsidRPr="005625FA">
        <w:rPr>
          <w:lang w:val="en-US"/>
        </w:rPr>
        <w:t>SSP Service-Layer und Präsentations-Layer</w:t>
      </w:r>
    </w:p>
    <w:p w:rsidR="00BE29C8" w:rsidRPr="005625FA" w:rsidRDefault="00BE29C8" w:rsidP="00BE29C8">
      <w:pPr>
        <w:numPr>
          <w:ilvl w:val="0"/>
          <w:numId w:val="24"/>
        </w:numPr>
        <w:jc w:val="left"/>
        <w:rPr>
          <w:lang w:val="en-US"/>
        </w:rPr>
      </w:pPr>
      <w:r w:rsidRPr="005625FA">
        <w:rPr>
          <w:lang w:val="en-US"/>
        </w:rPr>
        <w:t>SBA Service-Layer und Präsentations-Layer</w:t>
      </w:r>
    </w:p>
    <w:p w:rsidR="00490E44" w:rsidRDefault="00490E44" w:rsidP="00BE29C8">
      <w:pPr>
        <w:numPr>
          <w:ilvl w:val="0"/>
          <w:numId w:val="24"/>
        </w:numPr>
        <w:jc w:val="left"/>
      </w:pPr>
      <w:r>
        <w:t>SBG Service-Layer und Präsentations-Layer</w:t>
      </w:r>
    </w:p>
    <w:p w:rsidR="0003468D" w:rsidRDefault="0003468D" w:rsidP="0003468D">
      <w:r>
        <w:t xml:space="preserve">Folgende Komponenten werden von </w:t>
      </w:r>
      <w:r w:rsidR="00CD1886">
        <w:t>MEB</w:t>
      </w:r>
      <w:r>
        <w:t xml:space="preserve"> verwendet, sind aber nicht Bestandteil der Applikation sondern Teil der Infrastruktur im BIT.</w:t>
      </w:r>
    </w:p>
    <w:p w:rsidR="0003468D" w:rsidRDefault="0003468D" w:rsidP="0003468D">
      <w:pPr>
        <w:numPr>
          <w:ilvl w:val="0"/>
          <w:numId w:val="25"/>
        </w:numPr>
        <w:jc w:val="left"/>
      </w:pPr>
      <w:r>
        <w:t>Sicherheitsplattform (Login, Authentifizierung)</w:t>
      </w:r>
    </w:p>
    <w:p w:rsidR="0003468D" w:rsidRDefault="0003468D" w:rsidP="0003468D">
      <w:pPr>
        <w:numPr>
          <w:ilvl w:val="0"/>
          <w:numId w:val="25"/>
        </w:numPr>
        <w:jc w:val="left"/>
      </w:pPr>
      <w:r>
        <w:t xml:space="preserve">Benutzerverwaltung </w:t>
      </w:r>
      <w:r w:rsidR="009B7DAE">
        <w:t>Nevis-</w:t>
      </w:r>
      <w:r>
        <w:t>IDM</w:t>
      </w:r>
    </w:p>
    <w:p w:rsidR="00A441F2" w:rsidRDefault="00A441F2" w:rsidP="0003468D">
      <w:pPr>
        <w:numPr>
          <w:ilvl w:val="0"/>
          <w:numId w:val="25"/>
        </w:numPr>
        <w:jc w:val="left"/>
      </w:pPr>
      <w:r>
        <w:t>Verzeichnis der Bildungsinstitutionen BUR</w:t>
      </w:r>
    </w:p>
    <w:p w:rsidR="00CD1886" w:rsidRDefault="00CD1886" w:rsidP="0003468D">
      <w:pPr>
        <w:numPr>
          <w:ilvl w:val="0"/>
          <w:numId w:val="25"/>
        </w:numPr>
        <w:jc w:val="left"/>
      </w:pPr>
      <w:r>
        <w:t>SAS-Server</w:t>
      </w:r>
    </w:p>
    <w:p w:rsidR="00624C3D" w:rsidRDefault="004E0CE0" w:rsidP="000654D1">
      <w:pPr>
        <w:pStyle w:val="berschrift1"/>
        <w:rPr>
          <w:lang w:val="en-US"/>
        </w:rPr>
      </w:pPr>
      <w:bookmarkStart w:id="30" w:name="_Toc246841922"/>
      <w:bookmarkStart w:id="31" w:name="_Toc246841979"/>
      <w:bookmarkStart w:id="32" w:name="_Toc246842035"/>
      <w:bookmarkEnd w:id="15"/>
      <w:bookmarkEnd w:id="30"/>
      <w:bookmarkEnd w:id="31"/>
      <w:bookmarkEnd w:id="32"/>
      <w:r>
        <w:rPr>
          <w:lang w:val="en-US"/>
        </w:rPr>
        <w:br w:type="page"/>
      </w:r>
      <w:bookmarkStart w:id="33" w:name="_Toc467077451"/>
      <w:r w:rsidR="00624C3D">
        <w:rPr>
          <w:lang w:val="en-US"/>
        </w:rPr>
        <w:t>Installation MEB</w:t>
      </w:r>
      <w:bookmarkEnd w:id="33"/>
    </w:p>
    <w:p w:rsidR="00624C3D" w:rsidRDefault="00624C3D" w:rsidP="00624C3D">
      <w:pPr>
        <w:pStyle w:val="berschrift2"/>
        <w:ind w:left="576" w:hanging="576"/>
      </w:pPr>
      <w:bookmarkStart w:id="34" w:name="_Toc467077452"/>
      <w:r>
        <w:t>Lieferumfang</w:t>
      </w:r>
      <w:bookmarkEnd w:id="34"/>
    </w:p>
    <w:p w:rsidR="00624C3D" w:rsidRDefault="00624C3D" w:rsidP="00624C3D">
      <w:r>
        <w:t xml:space="preserve">Das aufgeführte Lieferpaket wird vor der Installation über </w:t>
      </w:r>
      <w:hyperlink r:id="rId15" w:history="1">
        <w:r w:rsidRPr="00864E5A">
          <w:rPr>
            <w:rStyle w:val="Hyperlink"/>
          </w:rPr>
          <w:t>https://www.webftp.admin.ch</w:t>
        </w:r>
      </w:hyperlink>
      <w:r>
        <w:t xml:space="preserve"> an die Adressen </w:t>
      </w:r>
      <w:r w:rsidR="000B15C8" w:rsidRPr="000B15C8">
        <w:t>MWXEntrypoint@bit.admin.ch</w:t>
      </w:r>
      <w:r>
        <w:t xml:space="preserve"> oder an eine ande</w:t>
      </w:r>
      <w:r w:rsidR="000B15C8">
        <w:t xml:space="preserve">re bilateral bestimmte Adresse </w:t>
      </w:r>
      <w:r>
        <w:t>hochgeladen.</w:t>
      </w:r>
    </w:p>
    <w:tbl>
      <w:tblPr>
        <w:tblW w:w="969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2654"/>
        <w:gridCol w:w="3520"/>
        <w:gridCol w:w="3520"/>
      </w:tblGrid>
      <w:tr w:rsidR="00624C3D" w:rsidRPr="00FF0120">
        <w:trPr>
          <w:cantSplit/>
          <w:trHeight w:val="397"/>
        </w:trPr>
        <w:tc>
          <w:tcPr>
            <w:tcW w:w="2654" w:type="dxa"/>
            <w:tcBorders>
              <w:bottom w:val="single" w:sz="12" w:space="0" w:color="FFFFFF"/>
            </w:tcBorders>
            <w:shd w:val="clear" w:color="1750AC" w:fill="888279"/>
          </w:tcPr>
          <w:p w:rsidR="00624C3D" w:rsidRPr="00FF0120" w:rsidRDefault="00624C3D" w:rsidP="00A155CC">
            <w:pPr>
              <w:pStyle w:val="Tabellenkopf-adesso"/>
              <w:rPr>
                <w:sz w:val="20"/>
                <w:szCs w:val="20"/>
              </w:rPr>
            </w:pPr>
            <w:r>
              <w:rPr>
                <w:sz w:val="20"/>
                <w:szCs w:val="20"/>
              </w:rPr>
              <w:t>Lieferpaket</w:t>
            </w:r>
          </w:p>
        </w:tc>
        <w:tc>
          <w:tcPr>
            <w:tcW w:w="3520" w:type="dxa"/>
            <w:tcBorders>
              <w:bottom w:val="single" w:sz="12" w:space="0" w:color="FFFFFF"/>
            </w:tcBorders>
            <w:shd w:val="clear" w:color="1750AC" w:fill="888279"/>
          </w:tcPr>
          <w:p w:rsidR="00624C3D" w:rsidRPr="00FF0120" w:rsidRDefault="00624C3D" w:rsidP="00A155CC">
            <w:pPr>
              <w:pStyle w:val="Tabellenkopf-adesso"/>
              <w:rPr>
                <w:sz w:val="20"/>
                <w:szCs w:val="20"/>
              </w:rPr>
            </w:pPr>
            <w:r>
              <w:rPr>
                <w:sz w:val="20"/>
                <w:szCs w:val="20"/>
              </w:rPr>
              <w:t>Files</w:t>
            </w:r>
          </w:p>
        </w:tc>
        <w:tc>
          <w:tcPr>
            <w:tcW w:w="3520" w:type="dxa"/>
            <w:tcBorders>
              <w:bottom w:val="single" w:sz="12" w:space="0" w:color="FFFFFF"/>
            </w:tcBorders>
            <w:shd w:val="clear" w:color="1750AC" w:fill="888279"/>
          </w:tcPr>
          <w:p w:rsidR="00624C3D" w:rsidRPr="00FF0120" w:rsidRDefault="00624C3D" w:rsidP="00A155CC">
            <w:pPr>
              <w:pStyle w:val="Tabellenkopf-adesso"/>
              <w:rPr>
                <w:sz w:val="20"/>
                <w:szCs w:val="20"/>
              </w:rPr>
            </w:pPr>
            <w:r>
              <w:rPr>
                <w:sz w:val="20"/>
                <w:szCs w:val="20"/>
              </w:rPr>
              <w:t>Beschreibung</w:t>
            </w:r>
          </w:p>
        </w:tc>
      </w:tr>
      <w:tr w:rsidR="00624C3D" w:rsidRPr="00FF0120">
        <w:trPr>
          <w:cantSplit/>
          <w:trHeight w:val="397"/>
        </w:trPr>
        <w:tc>
          <w:tcPr>
            <w:tcW w:w="2654" w:type="dxa"/>
            <w:shd w:val="clear" w:color="EAEAEA" w:fill="E7E6E4"/>
          </w:tcPr>
          <w:p w:rsidR="00624C3D" w:rsidRPr="0030433A" w:rsidRDefault="00624C3D" w:rsidP="00084EE1">
            <w:pPr>
              <w:pStyle w:val="FormatvorlageTabellenkrper-adesso10pt"/>
              <w:rPr>
                <w:lang w:val="en-US"/>
              </w:rPr>
            </w:pPr>
            <w:r>
              <w:rPr>
                <w:noProof/>
                <w:lang w:val="en-GB"/>
              </w:rPr>
              <w:t>MEB</w:t>
            </w:r>
            <w:r w:rsidRPr="002A195A">
              <w:rPr>
                <w:noProof/>
                <w:lang w:val="en-GB"/>
              </w:rPr>
              <w:t>_&lt;</w:t>
            </w:r>
            <w:r w:rsidR="008E0E45">
              <w:rPr>
                <w:noProof/>
                <w:lang w:val="en-GB"/>
              </w:rPr>
              <w:t>Buildnr</w:t>
            </w:r>
            <w:r w:rsidRPr="002A195A">
              <w:rPr>
                <w:noProof/>
                <w:lang w:val="en-GB"/>
              </w:rPr>
              <w:t>&gt;_&lt;</w:t>
            </w:r>
            <w:r w:rsidR="008E0E45">
              <w:rPr>
                <w:noProof/>
                <w:lang w:val="en-GB"/>
              </w:rPr>
              <w:t>Date</w:t>
            </w:r>
            <w:r w:rsidRPr="002A195A">
              <w:rPr>
                <w:noProof/>
                <w:lang w:val="en-GB"/>
              </w:rPr>
              <w:t>&gt;.zi</w:t>
            </w:r>
            <w:r>
              <w:rPr>
                <w:noProof/>
                <w:lang w:val="en-GB"/>
              </w:rPr>
              <w:t>p</w:t>
            </w:r>
          </w:p>
        </w:tc>
        <w:tc>
          <w:tcPr>
            <w:tcW w:w="3520" w:type="dxa"/>
            <w:shd w:val="clear" w:color="EAEAEA" w:fill="E7E6E4"/>
          </w:tcPr>
          <w:p w:rsidR="00624C3D" w:rsidRDefault="00624C3D" w:rsidP="00084EE1">
            <w:pPr>
              <w:pStyle w:val="FormatvorlageTabellenkrper-adesso10pt"/>
            </w:pPr>
          </w:p>
        </w:tc>
        <w:tc>
          <w:tcPr>
            <w:tcW w:w="3520" w:type="dxa"/>
            <w:shd w:val="clear" w:color="EAEAEA" w:fill="E7E6E4"/>
          </w:tcPr>
          <w:p w:rsidR="00624C3D" w:rsidRPr="00FF0120" w:rsidRDefault="00624C3D" w:rsidP="00084EE1">
            <w:pPr>
              <w:pStyle w:val="FormatvorlageTabellenkrper-adesso10pt"/>
            </w:pPr>
            <w:r>
              <w:t xml:space="preserve">Alle Files für die Installation </w:t>
            </w:r>
            <w:r w:rsidR="00F67F27">
              <w:t>der DB und der Applikationen</w:t>
            </w:r>
          </w:p>
        </w:tc>
      </w:tr>
      <w:tr w:rsidR="004C7D1E" w:rsidRPr="00FF0120">
        <w:trPr>
          <w:cantSplit/>
          <w:trHeight w:val="397"/>
        </w:trPr>
        <w:tc>
          <w:tcPr>
            <w:tcW w:w="2654" w:type="dxa"/>
            <w:shd w:val="clear" w:color="EAEAEA" w:fill="E7E6E4"/>
          </w:tcPr>
          <w:p w:rsidR="004C7D1E" w:rsidRPr="0000254A" w:rsidRDefault="004C7D1E" w:rsidP="00084EE1">
            <w:pPr>
              <w:pStyle w:val="FormatvorlageTabellenkrper-adesso10pt"/>
              <w:rPr>
                <w:noProof/>
              </w:rPr>
            </w:pPr>
          </w:p>
        </w:tc>
        <w:tc>
          <w:tcPr>
            <w:tcW w:w="3520" w:type="dxa"/>
            <w:shd w:val="clear" w:color="EAEAEA" w:fill="E7E6E4"/>
          </w:tcPr>
          <w:p w:rsidR="004C7D1E" w:rsidRDefault="004C7D1E" w:rsidP="00084EE1">
            <w:pPr>
              <w:pStyle w:val="FormatvorlageTabellenkrper-adesso10pt"/>
            </w:pPr>
            <w:r>
              <w:t>README.txt</w:t>
            </w:r>
          </w:p>
        </w:tc>
        <w:tc>
          <w:tcPr>
            <w:tcW w:w="3520" w:type="dxa"/>
            <w:shd w:val="clear" w:color="EAEAEA" w:fill="E7E6E4"/>
          </w:tcPr>
          <w:p w:rsidR="004C7D1E" w:rsidRDefault="004C7D1E" w:rsidP="00084EE1">
            <w:pPr>
              <w:pStyle w:val="FormatvorlageTabellenkrper-adesso10pt"/>
            </w:pPr>
            <w:r>
              <w:t>Information</w:t>
            </w:r>
            <w:r w:rsidR="00AA1F03">
              <w:t>,</w:t>
            </w:r>
            <w:r>
              <w:t xml:space="preserve"> welche Teile der Applikation aktualisiert werden müssen</w:t>
            </w:r>
          </w:p>
        </w:tc>
      </w:tr>
      <w:tr w:rsidR="00624C3D" w:rsidRPr="00FF0120">
        <w:trPr>
          <w:cantSplit/>
          <w:trHeight w:val="397"/>
        </w:trPr>
        <w:tc>
          <w:tcPr>
            <w:tcW w:w="2654" w:type="dxa"/>
            <w:shd w:val="clear" w:color="EAEAEA" w:fill="E7E6E4"/>
          </w:tcPr>
          <w:p w:rsidR="00624C3D" w:rsidRPr="0000254A" w:rsidRDefault="00624C3D" w:rsidP="00084EE1">
            <w:pPr>
              <w:pStyle w:val="FormatvorlageTabellenkrper-adesso10pt"/>
              <w:rPr>
                <w:noProof/>
              </w:rPr>
            </w:pPr>
          </w:p>
        </w:tc>
        <w:tc>
          <w:tcPr>
            <w:tcW w:w="3520" w:type="dxa"/>
            <w:shd w:val="clear" w:color="EAEAEA" w:fill="E7E6E4"/>
          </w:tcPr>
          <w:p w:rsidR="00624C3D" w:rsidRDefault="00F67F27" w:rsidP="00084EE1">
            <w:pPr>
              <w:pStyle w:val="FormatvorlageTabellenkrper-adesso10pt"/>
            </w:pPr>
            <w:r>
              <w:t>MEB Installationshandbuch.doc</w:t>
            </w:r>
          </w:p>
        </w:tc>
        <w:tc>
          <w:tcPr>
            <w:tcW w:w="3520" w:type="dxa"/>
            <w:shd w:val="clear" w:color="EAEAEA" w:fill="E7E6E4"/>
          </w:tcPr>
          <w:p w:rsidR="00624C3D" w:rsidRDefault="00F67F27" w:rsidP="00084EE1">
            <w:pPr>
              <w:pStyle w:val="FormatvorlageTabellenkrper-adesso10pt"/>
            </w:pPr>
            <w:r>
              <w:t>A</w:t>
            </w:r>
            <w:r w:rsidR="00624C3D">
              <w:t>nleitung für die Installation</w:t>
            </w:r>
          </w:p>
        </w:tc>
      </w:tr>
      <w:tr w:rsidR="00624C3D" w:rsidRPr="00FF0120">
        <w:trPr>
          <w:cantSplit/>
          <w:trHeight w:val="397"/>
        </w:trPr>
        <w:tc>
          <w:tcPr>
            <w:tcW w:w="2654" w:type="dxa"/>
            <w:shd w:val="clear" w:color="EAEAEA" w:fill="E7E6E4"/>
          </w:tcPr>
          <w:p w:rsidR="00624C3D" w:rsidRDefault="00624C3D" w:rsidP="00084EE1">
            <w:pPr>
              <w:pStyle w:val="FormatvorlageTabellenkrper-adesso10pt"/>
              <w:rPr>
                <w:noProof/>
                <w:lang w:val="en-GB"/>
              </w:rPr>
            </w:pPr>
          </w:p>
        </w:tc>
        <w:tc>
          <w:tcPr>
            <w:tcW w:w="3520" w:type="dxa"/>
            <w:shd w:val="clear" w:color="EAEAEA" w:fill="E7E6E4"/>
          </w:tcPr>
          <w:p w:rsidR="00624C3D" w:rsidRDefault="00F67F27" w:rsidP="00084EE1">
            <w:pPr>
              <w:pStyle w:val="FormatvorlageTabellenkrper-adesso10pt"/>
            </w:pPr>
            <w:r>
              <w:t>MEB Systemhandbuch.doc</w:t>
            </w:r>
          </w:p>
        </w:tc>
        <w:tc>
          <w:tcPr>
            <w:tcW w:w="3520" w:type="dxa"/>
            <w:shd w:val="clear" w:color="EAEAEA" w:fill="E7E6E4"/>
          </w:tcPr>
          <w:p w:rsidR="00624C3D" w:rsidRDefault="00F67F27" w:rsidP="00084EE1">
            <w:pPr>
              <w:pStyle w:val="FormatvorlageTabellenkrper-adesso10pt"/>
            </w:pPr>
            <w:r>
              <w:t>Informationen zu Architektur und Aufbau von MEB</w:t>
            </w:r>
          </w:p>
        </w:tc>
      </w:tr>
      <w:tr w:rsidR="00F67F27" w:rsidRPr="00FF0120">
        <w:trPr>
          <w:cantSplit/>
          <w:trHeight w:val="397"/>
        </w:trPr>
        <w:tc>
          <w:tcPr>
            <w:tcW w:w="2654" w:type="dxa"/>
            <w:shd w:val="clear" w:color="EAEAEA" w:fill="E7E6E4"/>
          </w:tcPr>
          <w:p w:rsidR="00F67F27" w:rsidRPr="0000254A" w:rsidRDefault="00F67F27" w:rsidP="00084EE1">
            <w:pPr>
              <w:pStyle w:val="FormatvorlageTabellenkrper-adesso10pt"/>
              <w:rPr>
                <w:noProof/>
              </w:rPr>
            </w:pPr>
          </w:p>
        </w:tc>
        <w:tc>
          <w:tcPr>
            <w:tcW w:w="3520" w:type="dxa"/>
            <w:shd w:val="clear" w:color="EAEAEA" w:fill="E7E6E4"/>
          </w:tcPr>
          <w:p w:rsidR="00F67F27" w:rsidRPr="0000254A" w:rsidRDefault="00F67F27" w:rsidP="00084EE1">
            <w:pPr>
              <w:pStyle w:val="FormatvorlageTabellenkrper-adesso10pt"/>
              <w:rPr>
                <w:lang w:val="en-GB"/>
              </w:rPr>
            </w:pPr>
            <w:r>
              <w:rPr>
                <w:noProof/>
                <w:lang w:val="en-GB"/>
              </w:rPr>
              <w:t>MEB</w:t>
            </w:r>
            <w:r w:rsidRPr="002A195A">
              <w:rPr>
                <w:noProof/>
                <w:lang w:val="en-GB"/>
              </w:rPr>
              <w:t>_DB_&lt;Release&gt;_&lt;Update&gt;.zi</w:t>
            </w:r>
            <w:r>
              <w:rPr>
                <w:noProof/>
                <w:lang w:val="en-GB"/>
              </w:rPr>
              <w:t>p</w:t>
            </w:r>
          </w:p>
        </w:tc>
        <w:tc>
          <w:tcPr>
            <w:tcW w:w="3520" w:type="dxa"/>
            <w:shd w:val="clear" w:color="EAEAEA" w:fill="E7E6E4"/>
          </w:tcPr>
          <w:p w:rsidR="00F67F27" w:rsidRDefault="00F67F27" w:rsidP="00084EE1">
            <w:pPr>
              <w:pStyle w:val="FormatvorlageTabellenkrper-adesso10pt"/>
            </w:pPr>
            <w:r>
              <w:t>Installationspaket MEB Datenbank</w:t>
            </w:r>
          </w:p>
        </w:tc>
      </w:tr>
      <w:tr w:rsidR="00F67F27" w:rsidRPr="00FF0120">
        <w:trPr>
          <w:cantSplit/>
          <w:trHeight w:val="397"/>
        </w:trPr>
        <w:tc>
          <w:tcPr>
            <w:tcW w:w="2654" w:type="dxa"/>
            <w:shd w:val="clear" w:color="EAEAEA" w:fill="E7E6E4"/>
          </w:tcPr>
          <w:p w:rsidR="00F67F27" w:rsidRDefault="00F67F27" w:rsidP="00084EE1">
            <w:pPr>
              <w:pStyle w:val="FormatvorlageTabellenkrper-adesso10pt"/>
              <w:rPr>
                <w:noProof/>
                <w:lang w:val="en-GB"/>
              </w:rPr>
            </w:pPr>
          </w:p>
        </w:tc>
        <w:tc>
          <w:tcPr>
            <w:tcW w:w="3520" w:type="dxa"/>
            <w:shd w:val="clear" w:color="EAEAEA" w:fill="E7E6E4"/>
          </w:tcPr>
          <w:p w:rsidR="00F67F27" w:rsidRPr="0000254A" w:rsidRDefault="00F67F27" w:rsidP="00084EE1">
            <w:pPr>
              <w:pStyle w:val="FormatvorlageTabellenkrper-adesso10pt"/>
              <w:rPr>
                <w:lang w:val="en-GB"/>
              </w:rPr>
            </w:pPr>
            <w:r>
              <w:rPr>
                <w:noProof/>
                <w:lang w:val="en-GB"/>
              </w:rPr>
              <w:t>MEB_APP</w:t>
            </w:r>
            <w:r w:rsidRPr="002A195A">
              <w:rPr>
                <w:noProof/>
                <w:lang w:val="en-GB"/>
              </w:rPr>
              <w:t>_&lt;Release&gt;_&lt;Update&gt;.zi</w:t>
            </w:r>
            <w:r>
              <w:rPr>
                <w:noProof/>
                <w:lang w:val="en-GB"/>
              </w:rPr>
              <w:t>p</w:t>
            </w:r>
          </w:p>
        </w:tc>
        <w:tc>
          <w:tcPr>
            <w:tcW w:w="3520" w:type="dxa"/>
            <w:shd w:val="clear" w:color="EAEAEA" w:fill="E7E6E4"/>
          </w:tcPr>
          <w:p w:rsidR="00F67F27" w:rsidRDefault="00F67F27" w:rsidP="00084EE1">
            <w:pPr>
              <w:pStyle w:val="FormatvorlageTabellenkrper-adesso10pt"/>
            </w:pPr>
            <w:r>
              <w:t>Installationspaket MEB Applikation</w:t>
            </w:r>
          </w:p>
        </w:tc>
      </w:tr>
      <w:tr w:rsidR="00F67F27" w:rsidRPr="00FF0120">
        <w:trPr>
          <w:cantSplit/>
          <w:trHeight w:val="397"/>
        </w:trPr>
        <w:tc>
          <w:tcPr>
            <w:tcW w:w="2654" w:type="dxa"/>
            <w:shd w:val="clear" w:color="EAEAEA" w:fill="E7E6E4"/>
          </w:tcPr>
          <w:p w:rsidR="00F67F27" w:rsidRDefault="00F67F27" w:rsidP="00084EE1">
            <w:pPr>
              <w:pStyle w:val="FormatvorlageTabellenkrper-adesso10pt"/>
              <w:rPr>
                <w:noProof/>
                <w:lang w:val="en-GB"/>
              </w:rPr>
            </w:pPr>
          </w:p>
        </w:tc>
        <w:tc>
          <w:tcPr>
            <w:tcW w:w="3520" w:type="dxa"/>
            <w:shd w:val="clear" w:color="EAEAEA" w:fill="E7E6E4"/>
          </w:tcPr>
          <w:p w:rsidR="00F67F27" w:rsidRDefault="00F67F27" w:rsidP="00084EE1">
            <w:pPr>
              <w:pStyle w:val="FormatvorlageTabellenkrper-adesso10pt"/>
              <w:rPr>
                <w:noProof/>
                <w:lang w:val="en-GB"/>
              </w:rPr>
            </w:pPr>
            <w:r>
              <w:rPr>
                <w:noProof/>
                <w:lang w:val="en-GB"/>
              </w:rPr>
              <w:t>SDL_APP</w:t>
            </w:r>
            <w:r w:rsidRPr="002A195A">
              <w:rPr>
                <w:noProof/>
                <w:lang w:val="en-GB"/>
              </w:rPr>
              <w:t>_&lt;Release&gt;_&lt;Update&gt;.zi</w:t>
            </w:r>
            <w:r>
              <w:rPr>
                <w:noProof/>
                <w:lang w:val="en-GB"/>
              </w:rPr>
              <w:t>p</w:t>
            </w:r>
          </w:p>
        </w:tc>
        <w:tc>
          <w:tcPr>
            <w:tcW w:w="3520" w:type="dxa"/>
            <w:shd w:val="clear" w:color="EAEAEA" w:fill="E7E6E4"/>
          </w:tcPr>
          <w:p w:rsidR="00F67F27" w:rsidRDefault="00F67F27" w:rsidP="00084EE1">
            <w:pPr>
              <w:pStyle w:val="FormatvorlageTabellenkrper-adesso10pt"/>
            </w:pPr>
            <w:r>
              <w:t>Installationspaket SDL Applikation</w:t>
            </w:r>
          </w:p>
        </w:tc>
      </w:tr>
      <w:tr w:rsidR="00F67F27" w:rsidRPr="00FF0120">
        <w:trPr>
          <w:cantSplit/>
          <w:trHeight w:val="397"/>
        </w:trPr>
        <w:tc>
          <w:tcPr>
            <w:tcW w:w="2654" w:type="dxa"/>
            <w:shd w:val="clear" w:color="EAEAEA" w:fill="E7E6E4"/>
          </w:tcPr>
          <w:p w:rsidR="00F67F27" w:rsidRDefault="00F67F27" w:rsidP="00084EE1">
            <w:pPr>
              <w:pStyle w:val="FormatvorlageTabellenkrper-adesso10pt"/>
              <w:rPr>
                <w:noProof/>
                <w:lang w:val="en-GB"/>
              </w:rPr>
            </w:pPr>
          </w:p>
        </w:tc>
        <w:tc>
          <w:tcPr>
            <w:tcW w:w="3520" w:type="dxa"/>
            <w:shd w:val="clear" w:color="EAEAEA" w:fill="E7E6E4"/>
          </w:tcPr>
          <w:p w:rsidR="00F67F27" w:rsidRPr="0000254A" w:rsidRDefault="00F67F27" w:rsidP="00084EE1">
            <w:pPr>
              <w:pStyle w:val="FormatvorlageTabellenkrper-adesso10pt"/>
              <w:rPr>
                <w:lang w:val="en-GB"/>
              </w:rPr>
            </w:pPr>
            <w:r>
              <w:rPr>
                <w:noProof/>
                <w:lang w:val="en-GB"/>
              </w:rPr>
              <w:t>SSP_APP</w:t>
            </w:r>
            <w:r w:rsidRPr="002A195A">
              <w:rPr>
                <w:noProof/>
                <w:lang w:val="en-GB"/>
              </w:rPr>
              <w:t>_&lt;Release&gt;_&lt;Update&gt;.zi</w:t>
            </w:r>
            <w:r>
              <w:rPr>
                <w:noProof/>
                <w:lang w:val="en-GB"/>
              </w:rPr>
              <w:t>p</w:t>
            </w:r>
          </w:p>
        </w:tc>
        <w:tc>
          <w:tcPr>
            <w:tcW w:w="3520" w:type="dxa"/>
            <w:shd w:val="clear" w:color="EAEAEA" w:fill="E7E6E4"/>
          </w:tcPr>
          <w:p w:rsidR="00F67F27" w:rsidRDefault="00F67F27" w:rsidP="00084EE1">
            <w:pPr>
              <w:pStyle w:val="FormatvorlageTabellenkrper-adesso10pt"/>
            </w:pPr>
            <w:r>
              <w:t>Installationspaket SSP Applikation</w:t>
            </w:r>
          </w:p>
        </w:tc>
      </w:tr>
      <w:tr w:rsidR="00F67F27" w:rsidRPr="00FF0120">
        <w:trPr>
          <w:cantSplit/>
          <w:trHeight w:val="397"/>
        </w:trPr>
        <w:tc>
          <w:tcPr>
            <w:tcW w:w="2654" w:type="dxa"/>
            <w:shd w:val="clear" w:color="EAEAEA" w:fill="E7E6E4"/>
          </w:tcPr>
          <w:p w:rsidR="00F67F27" w:rsidRDefault="00F67F27" w:rsidP="00084EE1">
            <w:pPr>
              <w:pStyle w:val="FormatvorlageTabellenkrper-adesso10pt"/>
              <w:rPr>
                <w:noProof/>
                <w:lang w:val="en-GB"/>
              </w:rPr>
            </w:pPr>
          </w:p>
        </w:tc>
        <w:tc>
          <w:tcPr>
            <w:tcW w:w="3520" w:type="dxa"/>
            <w:shd w:val="clear" w:color="EAEAEA" w:fill="E7E6E4"/>
          </w:tcPr>
          <w:p w:rsidR="00F67F27" w:rsidRPr="0000254A" w:rsidRDefault="00F67F27" w:rsidP="00084EE1">
            <w:pPr>
              <w:pStyle w:val="FormatvorlageTabellenkrper-adesso10pt"/>
              <w:rPr>
                <w:lang w:val="en-GB"/>
              </w:rPr>
            </w:pPr>
            <w:r>
              <w:rPr>
                <w:noProof/>
                <w:lang w:val="en-GB"/>
              </w:rPr>
              <w:t>SBA_APP</w:t>
            </w:r>
            <w:r w:rsidRPr="002A195A">
              <w:rPr>
                <w:noProof/>
                <w:lang w:val="en-GB"/>
              </w:rPr>
              <w:t>_&lt;Release&gt;_&lt;Update&gt;.zi</w:t>
            </w:r>
            <w:r>
              <w:rPr>
                <w:noProof/>
                <w:lang w:val="en-GB"/>
              </w:rPr>
              <w:t>p</w:t>
            </w:r>
          </w:p>
        </w:tc>
        <w:tc>
          <w:tcPr>
            <w:tcW w:w="3520" w:type="dxa"/>
            <w:shd w:val="clear" w:color="EAEAEA" w:fill="E7E6E4"/>
          </w:tcPr>
          <w:p w:rsidR="00F67F27" w:rsidRDefault="00F67F27" w:rsidP="00084EE1">
            <w:pPr>
              <w:pStyle w:val="FormatvorlageTabellenkrper-adesso10pt"/>
            </w:pPr>
            <w:r>
              <w:t>Installationspaket SBA Applikation</w:t>
            </w:r>
          </w:p>
        </w:tc>
      </w:tr>
      <w:tr w:rsidR="00466BC1" w:rsidRPr="00FF0120">
        <w:trPr>
          <w:cantSplit/>
          <w:trHeight w:val="397"/>
        </w:trPr>
        <w:tc>
          <w:tcPr>
            <w:tcW w:w="2654" w:type="dxa"/>
            <w:shd w:val="clear" w:color="EAEAEA" w:fill="E7E6E4"/>
          </w:tcPr>
          <w:p w:rsidR="00466BC1" w:rsidRDefault="00466BC1" w:rsidP="00084EE1">
            <w:pPr>
              <w:pStyle w:val="FormatvorlageTabellenkrper-adesso10pt"/>
              <w:rPr>
                <w:noProof/>
                <w:lang w:val="en-GB"/>
              </w:rPr>
            </w:pPr>
          </w:p>
        </w:tc>
        <w:tc>
          <w:tcPr>
            <w:tcW w:w="3520" w:type="dxa"/>
            <w:shd w:val="clear" w:color="EAEAEA" w:fill="E7E6E4"/>
          </w:tcPr>
          <w:p w:rsidR="00466BC1" w:rsidRPr="0000254A" w:rsidRDefault="00466BC1" w:rsidP="00084EE1">
            <w:pPr>
              <w:pStyle w:val="FormatvorlageTabellenkrper-adesso10pt"/>
              <w:rPr>
                <w:lang w:val="en-GB"/>
              </w:rPr>
            </w:pPr>
            <w:r>
              <w:rPr>
                <w:noProof/>
                <w:lang w:val="en-GB"/>
              </w:rPr>
              <w:t>SBG_APP</w:t>
            </w:r>
            <w:r w:rsidRPr="002A195A">
              <w:rPr>
                <w:noProof/>
                <w:lang w:val="en-GB"/>
              </w:rPr>
              <w:t>_&lt;Release&gt;_&lt;Update&gt;.zi</w:t>
            </w:r>
            <w:r>
              <w:rPr>
                <w:noProof/>
                <w:lang w:val="en-GB"/>
              </w:rPr>
              <w:t>p</w:t>
            </w:r>
          </w:p>
        </w:tc>
        <w:tc>
          <w:tcPr>
            <w:tcW w:w="3520" w:type="dxa"/>
            <w:shd w:val="clear" w:color="EAEAEA" w:fill="E7E6E4"/>
          </w:tcPr>
          <w:p w:rsidR="00466BC1" w:rsidRDefault="00466BC1" w:rsidP="00084EE1">
            <w:pPr>
              <w:pStyle w:val="FormatvorlageTabellenkrper-adesso10pt"/>
            </w:pPr>
            <w:r>
              <w:t>Installationspaket SBG Applikation</w:t>
            </w:r>
          </w:p>
        </w:tc>
      </w:tr>
    </w:tbl>
    <w:p w:rsidR="00624C3D" w:rsidRPr="00955BE1" w:rsidRDefault="00624C3D" w:rsidP="00624C3D">
      <w:pPr>
        <w:pStyle w:val="Beschriftung"/>
        <w:jc w:val="center"/>
        <w:rPr>
          <w:b/>
          <w:bCs/>
        </w:rPr>
      </w:pPr>
      <w:bookmarkStart w:id="35" w:name="_Toc467077509"/>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3</w:t>
      </w:r>
      <w:r w:rsidRPr="000777E3">
        <w:rPr>
          <w:bCs/>
        </w:rPr>
        <w:fldChar w:fldCharType="end"/>
      </w:r>
      <w:r w:rsidRPr="000777E3">
        <w:rPr>
          <w:b/>
          <w:bCs/>
        </w:rPr>
        <w:t xml:space="preserve">: </w:t>
      </w:r>
      <w:r w:rsidR="00F67F27">
        <w:rPr>
          <w:b/>
          <w:bCs/>
        </w:rPr>
        <w:t>Lieferumfang MEB</w:t>
      </w:r>
      <w:bookmarkEnd w:id="35"/>
    </w:p>
    <w:p w:rsidR="00624C3D" w:rsidRDefault="00624C3D" w:rsidP="00624C3D">
      <w:pPr>
        <w:spacing w:before="240"/>
      </w:pPr>
      <w:r>
        <w:t>Es wird eine Mitteilung an die Empfänger geschickt mit der Angabe der Dateien, des Verzeichnisses, der MEB-Version und des Installationszeitpunktes sowie der betroffenen Umgebungen.</w:t>
      </w:r>
    </w:p>
    <w:p w:rsidR="001706D7" w:rsidRDefault="001706D7" w:rsidP="00624C3D">
      <w:pPr>
        <w:spacing w:before="240"/>
      </w:pPr>
      <w:r>
        <w:t xml:space="preserve">Die Installation der Datenbank wird im Kapitel </w:t>
      </w:r>
      <w:hyperlink w:anchor="_Installation_MEB_Datenbank" w:history="1">
        <w:r w:rsidRPr="001706D7">
          <w:rPr>
            <w:rStyle w:val="Hyperlink"/>
          </w:rPr>
          <w:t>Installation MEB Datenbank</w:t>
        </w:r>
      </w:hyperlink>
      <w:r>
        <w:t xml:space="preserve"> beschrieben, die Installation der Applikationen im Kapitel </w:t>
      </w:r>
      <w:hyperlink w:anchor="_Installation_der_MEB-Applikationen" w:history="1">
        <w:r w:rsidRPr="001706D7">
          <w:rPr>
            <w:rStyle w:val="Hyperlink"/>
          </w:rPr>
          <w:t>Installation der MEB-Applikationen</w:t>
        </w:r>
      </w:hyperlink>
      <w:r>
        <w:t>.</w:t>
      </w:r>
    </w:p>
    <w:p w:rsidR="00110C9E" w:rsidRDefault="00624C3D" w:rsidP="000654D1">
      <w:pPr>
        <w:pStyle w:val="berschrift1"/>
        <w:rPr>
          <w:lang w:val="en-US"/>
        </w:rPr>
      </w:pPr>
      <w:bookmarkStart w:id="36" w:name="_Installation_MEB_Datenbank"/>
      <w:bookmarkEnd w:id="36"/>
      <w:r w:rsidRPr="007A0DFA">
        <w:br w:type="page"/>
      </w:r>
      <w:bookmarkStart w:id="37" w:name="_Toc467077453"/>
      <w:r w:rsidR="001D7668">
        <w:rPr>
          <w:lang w:val="en-US"/>
        </w:rPr>
        <w:t>Installation MEB Datenbank</w:t>
      </w:r>
      <w:bookmarkEnd w:id="37"/>
    </w:p>
    <w:p w:rsidR="001D7668" w:rsidRDefault="001D7668" w:rsidP="001D7668">
      <w:pPr>
        <w:pStyle w:val="berschrift2"/>
        <w:ind w:left="576" w:hanging="576"/>
      </w:pPr>
      <w:bookmarkStart w:id="38" w:name="_Toc181433518"/>
      <w:bookmarkStart w:id="39" w:name="_Toc467077454"/>
      <w:r>
        <w:t>Voraussetzungen</w:t>
      </w:r>
      <w:bookmarkEnd w:id="38"/>
      <w:bookmarkEnd w:id="39"/>
    </w:p>
    <w:p w:rsidR="001D7668" w:rsidRDefault="001D7668" w:rsidP="001D7668">
      <w:pPr>
        <w:pStyle w:val="berschrift3"/>
        <w:keepNext w:val="0"/>
        <w:tabs>
          <w:tab w:val="clear" w:pos="830"/>
          <w:tab w:val="num" w:pos="720"/>
        </w:tabs>
      </w:pPr>
      <w:bookmarkStart w:id="40" w:name="_Toc181433519"/>
      <w:bookmarkStart w:id="41" w:name="_Toc467077455"/>
      <w:r>
        <w:t>Hardware-Umgebung</w:t>
      </w:r>
      <w:bookmarkEnd w:id="40"/>
      <w:bookmarkEnd w:id="41"/>
    </w:p>
    <w:p w:rsidR="001D7668" w:rsidRDefault="001D7668" w:rsidP="001D7668">
      <w:r>
        <w:t>Minimale Anforderungen:</w:t>
      </w:r>
    </w:p>
    <w:p w:rsidR="001D7668" w:rsidRDefault="001D7668" w:rsidP="001D7668">
      <w:pPr>
        <w:pStyle w:val="AufzhlungKstchen-adesso"/>
        <w:numPr>
          <w:ilvl w:val="0"/>
          <w:numId w:val="26"/>
        </w:numPr>
        <w:jc w:val="left"/>
      </w:pPr>
      <w:r>
        <w:t>Netzwerk: BV-Netz</w:t>
      </w:r>
    </w:p>
    <w:p w:rsidR="001D7668" w:rsidRDefault="001D7668" w:rsidP="001D7668">
      <w:pPr>
        <w:pStyle w:val="berschrift3"/>
        <w:keepNext w:val="0"/>
        <w:tabs>
          <w:tab w:val="clear" w:pos="830"/>
          <w:tab w:val="num" w:pos="720"/>
        </w:tabs>
      </w:pPr>
      <w:bookmarkStart w:id="42" w:name="_Toc181433520"/>
      <w:bookmarkStart w:id="43" w:name="_Toc467077456"/>
      <w:r>
        <w:t>Software</w:t>
      </w:r>
      <w:bookmarkEnd w:id="42"/>
      <w:bookmarkEnd w:id="43"/>
    </w:p>
    <w:p w:rsidR="001D7668" w:rsidRDefault="001D7668" w:rsidP="001D7668">
      <w:r>
        <w:t>Folgende Softwarekomponenten müssen installiert sein:</w:t>
      </w:r>
    </w:p>
    <w:p w:rsidR="001D7668" w:rsidRDefault="001D7668" w:rsidP="001D7668">
      <w:pPr>
        <w:numPr>
          <w:ilvl w:val="0"/>
          <w:numId w:val="26"/>
        </w:numPr>
        <w:jc w:val="left"/>
      </w:pPr>
      <w:r>
        <w:t>Oracle-Datenbank Version 11.0 oder höher</w:t>
      </w:r>
    </w:p>
    <w:p w:rsidR="001D7668" w:rsidRDefault="001D7668" w:rsidP="001D7668">
      <w:pPr>
        <w:pStyle w:val="berschrift3"/>
        <w:tabs>
          <w:tab w:val="clear" w:pos="830"/>
          <w:tab w:val="num" w:pos="720"/>
        </w:tabs>
      </w:pPr>
      <w:bookmarkStart w:id="44" w:name="_Toc181433521"/>
      <w:bookmarkStart w:id="45" w:name="_Toc467077457"/>
      <w:r>
        <w:t>Vorbereitung der Datenbank</w:t>
      </w:r>
      <w:bookmarkEnd w:id="44"/>
      <w:bookmarkEnd w:id="45"/>
    </w:p>
    <w:p w:rsidR="001D7668" w:rsidRPr="00290E02" w:rsidRDefault="001D7668" w:rsidP="001D7668">
      <w:r>
        <w:t xml:space="preserve">Folgende Punkte sind vor der </w:t>
      </w:r>
      <w:r w:rsidR="00A61FFB">
        <w:t>Ausführung der gelieferten Scripts</w:t>
      </w:r>
      <w:r>
        <w:t xml:space="preserve"> in der DB vorzubereiten:</w:t>
      </w:r>
    </w:p>
    <w:p w:rsidR="001D7668" w:rsidRDefault="001D7668" w:rsidP="001D7668">
      <w:pPr>
        <w:numPr>
          <w:ilvl w:val="0"/>
          <w:numId w:val="26"/>
        </w:numPr>
        <w:jc w:val="left"/>
      </w:pPr>
      <w:r>
        <w:t xml:space="preserve">In dieser Datenbank muss ein TABLESPACE für </w:t>
      </w:r>
      <w:r w:rsidR="00AF3448">
        <w:t>MEB</w:t>
      </w:r>
      <w:r>
        <w:t xml:space="preserve"> und ein Schema-User mit allen Rechten für diesen Tablespace eingerichtet worden sein</w:t>
      </w:r>
      <w:r w:rsidR="004E7CA0">
        <w:t xml:space="preserve"> (z.B. User M_MEB)</w:t>
      </w:r>
    </w:p>
    <w:p w:rsidR="001D7668" w:rsidRDefault="001D7668" w:rsidP="001D7668">
      <w:pPr>
        <w:numPr>
          <w:ilvl w:val="0"/>
          <w:numId w:val="26"/>
        </w:numPr>
        <w:jc w:val="left"/>
      </w:pPr>
      <w:r>
        <w:rPr>
          <w:highlight w:val="white"/>
        </w:rPr>
        <w:t xml:space="preserve">Ein </w:t>
      </w:r>
      <w:r w:rsidR="00AF3448">
        <w:rPr>
          <w:highlight w:val="white"/>
        </w:rPr>
        <w:t>MEB</w:t>
      </w:r>
      <w:r w:rsidRPr="00290E02">
        <w:rPr>
          <w:highlight w:val="white"/>
        </w:rPr>
        <w:t xml:space="preserve">-User </w:t>
      </w:r>
      <w:r>
        <w:rPr>
          <w:highlight w:val="white"/>
        </w:rPr>
        <w:t xml:space="preserve">mit entsprechender </w:t>
      </w:r>
      <w:r w:rsidRPr="00290E02">
        <w:rPr>
          <w:highlight w:val="white"/>
        </w:rPr>
        <w:t>Rolle (</w:t>
      </w:r>
      <w:r w:rsidR="00AF3448">
        <w:rPr>
          <w:highlight w:val="white"/>
        </w:rPr>
        <w:t>MEB</w:t>
      </w:r>
      <w:r w:rsidRPr="00290E02">
        <w:rPr>
          <w:highlight w:val="white"/>
        </w:rPr>
        <w:t xml:space="preserve">_APPL_ROL) </w:t>
      </w:r>
      <w:r>
        <w:rPr>
          <w:highlight w:val="white"/>
        </w:rPr>
        <w:t xml:space="preserve">ist </w:t>
      </w:r>
      <w:r w:rsidRPr="00290E02">
        <w:rPr>
          <w:highlight w:val="white"/>
        </w:rPr>
        <w:t>angelegt</w:t>
      </w:r>
      <w:r>
        <w:t xml:space="preserve"> worden</w:t>
      </w:r>
      <w:r w:rsidR="004E7CA0">
        <w:t xml:space="preserve"> (z.B. User U_MEB)</w:t>
      </w:r>
      <w:r w:rsidR="009D59D2">
        <w:t>. Die Berechtigungen für diese Rolle werden durch ein von adesso geliefertes Script erteilt.</w:t>
      </w:r>
    </w:p>
    <w:p w:rsidR="00AF3448" w:rsidRPr="00677D92" w:rsidRDefault="00AF3448" w:rsidP="00AF3448">
      <w:pPr>
        <w:numPr>
          <w:ilvl w:val="0"/>
          <w:numId w:val="26"/>
        </w:numPr>
        <w:jc w:val="left"/>
        <w:rPr>
          <w:rFonts w:cs="Arial"/>
          <w:szCs w:val="22"/>
        </w:rPr>
      </w:pPr>
      <w:r>
        <w:rPr>
          <w:highlight w:val="white"/>
        </w:rPr>
        <w:t xml:space="preserve">Die </w:t>
      </w:r>
      <w:r w:rsidRPr="00290E02">
        <w:rPr>
          <w:highlight w:val="white"/>
        </w:rPr>
        <w:t xml:space="preserve">Remote Table </w:t>
      </w:r>
      <w:r>
        <w:rPr>
          <w:highlight w:val="white"/>
        </w:rPr>
        <w:t>V_SCHUL</w:t>
      </w:r>
      <w:r w:rsidRPr="00290E02">
        <w:rPr>
          <w:highlight w:val="white"/>
        </w:rPr>
        <w:t xml:space="preserve"> (Link zu </w:t>
      </w:r>
      <w:r>
        <w:rPr>
          <w:highlight w:val="white"/>
        </w:rPr>
        <w:t>BUR</w:t>
      </w:r>
      <w:r w:rsidR="00A61FFB">
        <w:rPr>
          <w:highlight w:val="white"/>
        </w:rPr>
        <w:t>-Tabelle V_SCHUL</w:t>
      </w:r>
      <w:r w:rsidRPr="00290E02">
        <w:rPr>
          <w:highlight w:val="white"/>
        </w:rPr>
        <w:t xml:space="preserve">) </w:t>
      </w:r>
      <w:r>
        <w:rPr>
          <w:highlight w:val="white"/>
        </w:rPr>
        <w:t xml:space="preserve">ist </w:t>
      </w:r>
      <w:r w:rsidR="00D64C18">
        <w:rPr>
          <w:highlight w:val="white"/>
        </w:rPr>
        <w:t xml:space="preserve">für den User M_MEB </w:t>
      </w:r>
      <w:r w:rsidRPr="00290E02">
        <w:rPr>
          <w:highlight w:val="white"/>
        </w:rPr>
        <w:t>angelegt</w:t>
      </w:r>
      <w:r>
        <w:t xml:space="preserve"> worden</w:t>
      </w:r>
      <w:r w:rsidR="00677D92">
        <w:t xml:space="preserve"> </w:t>
      </w:r>
      <w:r w:rsidR="00677D92" w:rsidRPr="00677D92">
        <w:rPr>
          <w:szCs w:val="22"/>
        </w:rPr>
        <w:t>(</w:t>
      </w:r>
      <w:r w:rsidR="008B32D0">
        <w:rPr>
          <w:szCs w:val="22"/>
        </w:rPr>
        <w:t xml:space="preserve">DB-URL für </w:t>
      </w:r>
      <w:r w:rsidR="00677D92" w:rsidRPr="00677D92">
        <w:rPr>
          <w:szCs w:val="22"/>
        </w:rPr>
        <w:t xml:space="preserve">Referenz und Abnahme: </w:t>
      </w:r>
      <w:r w:rsidR="00677D92" w:rsidRPr="00677D92">
        <w:rPr>
          <w:rFonts w:ascii="Courier New" w:hAnsi="Courier New" w:cs="Courier New"/>
          <w:sz w:val="20"/>
          <w:szCs w:val="20"/>
        </w:rPr>
        <w:t>bfs01psu.bfs.admin.ch:1538/tbu2</w:t>
      </w:r>
      <w:r w:rsidR="00677D92" w:rsidRPr="00677D92">
        <w:rPr>
          <w:rFonts w:cs="Arial"/>
          <w:szCs w:val="22"/>
        </w:rPr>
        <w:t xml:space="preserve">; Produktion: </w:t>
      </w:r>
      <w:r w:rsidR="008B32D0" w:rsidRPr="008B32D0">
        <w:rPr>
          <w:rFonts w:ascii="Courier New" w:hAnsi="Courier New" w:cs="Courier New"/>
          <w:sz w:val="20"/>
          <w:szCs w:val="20"/>
        </w:rPr>
        <w:t>bfs01psu.bfs.admin.ch:1538/pbu2</w:t>
      </w:r>
      <w:r w:rsidR="00677D92" w:rsidRPr="00677D92">
        <w:rPr>
          <w:rFonts w:cs="Arial"/>
          <w:szCs w:val="22"/>
        </w:rPr>
        <w:t>)</w:t>
      </w:r>
      <w:r w:rsidR="00677D92">
        <w:br/>
        <w:t xml:space="preserve">Die View </w:t>
      </w:r>
      <w:r w:rsidR="008B32D0">
        <w:rPr>
          <w:szCs w:val="22"/>
        </w:rPr>
        <w:t>in MEB wird folgendermassen angelegt</w:t>
      </w:r>
      <w:r w:rsidR="00677D92" w:rsidRPr="00677D92">
        <w:rPr>
          <w:szCs w:val="22"/>
        </w:rPr>
        <w:t xml:space="preserve"> (</w:t>
      </w:r>
      <w:r w:rsidR="008B32D0">
        <w:rPr>
          <w:szCs w:val="22"/>
        </w:rPr>
        <w:t xml:space="preserve">View-Name </w:t>
      </w:r>
      <w:r w:rsidR="00677D92" w:rsidRPr="00677D92">
        <w:rPr>
          <w:szCs w:val="22"/>
        </w:rPr>
        <w:t xml:space="preserve">Referenz: </w:t>
      </w:r>
      <w:hyperlink r:id="rId16" w:history="1">
        <w:r w:rsidR="00677D92" w:rsidRPr="00677D92">
          <w:rPr>
            <w:rStyle w:val="Hyperlink"/>
            <w:rFonts w:cs="Arial"/>
            <w:szCs w:val="22"/>
          </w:rPr>
          <w:t>V_SCHUL@TBU2.BFS.ADMIN.CH</w:t>
        </w:r>
      </w:hyperlink>
      <w:r w:rsidR="00677D92" w:rsidRPr="00677D92">
        <w:rPr>
          <w:rFonts w:cs="Arial"/>
          <w:szCs w:val="22"/>
        </w:rPr>
        <w:t xml:space="preserve">; </w:t>
      </w:r>
      <w:r w:rsidR="00360530">
        <w:rPr>
          <w:rFonts w:cs="Arial"/>
          <w:szCs w:val="22"/>
        </w:rPr>
        <w:t xml:space="preserve">Abnahme und </w:t>
      </w:r>
      <w:r w:rsidR="00677D92" w:rsidRPr="00677D92">
        <w:rPr>
          <w:rFonts w:cs="Arial"/>
          <w:szCs w:val="22"/>
        </w:rPr>
        <w:t xml:space="preserve">Produktion: </w:t>
      </w:r>
      <w:hyperlink r:id="rId17" w:history="1">
        <w:r w:rsidR="008B32D0" w:rsidRPr="00314D3F">
          <w:rPr>
            <w:rStyle w:val="Hyperlink"/>
            <w:rFonts w:cs="Arial"/>
            <w:szCs w:val="22"/>
          </w:rPr>
          <w:t>V_SCHUL@PBU2.BFS.ADMIN.CH</w:t>
        </w:r>
      </w:hyperlink>
      <w:r w:rsidR="00677D92" w:rsidRPr="00677D92">
        <w:rPr>
          <w:rFonts w:cs="Arial"/>
          <w:szCs w:val="22"/>
        </w:rPr>
        <w:t xml:space="preserve">) </w:t>
      </w:r>
      <w:r w:rsidR="008B32D0">
        <w:rPr>
          <w:rFonts w:cs="Arial"/>
          <w:szCs w:val="22"/>
        </w:rPr>
        <w:t>:</w:t>
      </w:r>
    </w:p>
    <w:tbl>
      <w:tblPr>
        <w:tblW w:w="8910" w:type="dxa"/>
        <w:tblInd w:w="84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8910"/>
      </w:tblGrid>
      <w:tr w:rsidR="00353BA5" w:rsidRPr="00FF0120" w:rsidTr="00353BA5">
        <w:trPr>
          <w:cantSplit/>
          <w:trHeight w:val="397"/>
        </w:trPr>
        <w:tc>
          <w:tcPr>
            <w:tcW w:w="8910" w:type="dxa"/>
            <w:tcBorders>
              <w:bottom w:val="single" w:sz="12" w:space="0" w:color="FFFFFF"/>
            </w:tcBorders>
            <w:shd w:val="clear" w:color="1750AC" w:fill="888279"/>
          </w:tcPr>
          <w:p w:rsidR="00353BA5" w:rsidRPr="00FF0120" w:rsidRDefault="00353BA5" w:rsidP="003F1502">
            <w:pPr>
              <w:pStyle w:val="Tabellenkopf-adesso"/>
              <w:rPr>
                <w:sz w:val="20"/>
                <w:szCs w:val="20"/>
              </w:rPr>
            </w:pPr>
            <w:r>
              <w:rPr>
                <w:sz w:val="20"/>
                <w:szCs w:val="20"/>
              </w:rPr>
              <w:t>BUR-VIEW</w:t>
            </w:r>
          </w:p>
        </w:tc>
      </w:tr>
      <w:tr w:rsidR="00353BA5" w:rsidRPr="007417F5" w:rsidTr="00353BA5">
        <w:trPr>
          <w:cantSplit/>
          <w:trHeight w:val="397"/>
        </w:trPr>
        <w:tc>
          <w:tcPr>
            <w:tcW w:w="8910" w:type="dxa"/>
            <w:shd w:val="clear" w:color="EAEAEA" w:fill="E7E6E4"/>
          </w:tcPr>
          <w:p w:rsidR="00E76259" w:rsidRDefault="00E76259" w:rsidP="00084EE1">
            <w:pPr>
              <w:pStyle w:val="FormatvorlageTabellenkrper-adesso10pt"/>
              <w:rPr>
                <w:lang w:val="en-GB"/>
              </w:rPr>
            </w:pPr>
            <w:r w:rsidRPr="00E76259">
              <w:rPr>
                <w:lang w:val="en-GB"/>
              </w:rPr>
              <w:t>create or replace view v_schul</w:t>
            </w:r>
          </w:p>
          <w:p w:rsidR="00E76259" w:rsidRPr="00E76259" w:rsidRDefault="00E76259" w:rsidP="00084EE1">
            <w:pPr>
              <w:pStyle w:val="FormatvorlageTabellenkrper-adesso10pt"/>
              <w:rPr>
                <w:lang w:val="en-GB"/>
              </w:rPr>
            </w:pPr>
            <w:r w:rsidRPr="00E76259">
              <w:rPr>
                <w:lang w:val="en-GB"/>
              </w:rPr>
              <w:t xml:space="preserve">as select "LOCAL_ID","ENT_UNIT_OID","NAME1_TX","MUNICIPALITY_CD",     "CANTON_CD","UNIT_STATUS_CD","ACTIVITY_TYPE_CD","NACE2008_CD",        "NAME_TX","ADMIN_FICTIV_FLG","STAT_ACT_SDL_FLG","STAT_ACT_SSP_FLG", "STAT_ACT_MATU_FLG","STAT_ACT_SDL_SSP_FROM","STAT_ACT_SDL_SSP_TO", "STAT_ACT_MATU_FROM","STAT_ACT_MATU_TO","SDL_CANTONAL_ID", "SSP_CANTONAL_ID","MATU_CANTONAL_ID","INST_TYP_PRE_PRIM_FLG", "INST_TYP_PRIM_FLG","INST_TYP_LOW_SEC_FLG","INST_TYP_BLP_FLG", "INST_TYP_UP_SEC_MATU_FLG","INST_TYP_UP_SEC_VOC_FLG", "INST_TYP_UP_SEC_FMS_FLG","INST_TYP_POST_SEC_NO_TERT_FLG", "INST_TYP_UNI_FLG","INST_TYP_HIGH_EDUC_FLG","INST_TYP_HIGH_VOC_FLG", "LANG_GE_FLG","LANG_FR_FLG","LANG_IT_FLG","LANG_RR_FLG","LANG_EN_FLG", "LANG_OTHER_FLG","CHAR_PUBL_FLG","CHAR_PRIV_SUB_FLG", "CHAR_PRIV_NO_SUB_FLG","DEF_LEVEL_INST_ADMIN_FLG", "DEF_LEVEL_INST_SITE_FLG","CHIEF_LOCAL_ID","ADMIN_NOGA_FLG",          "LOCAL_LAST_UPDATE","SCHUL_LAST_UPDATE","NACE_LAST_UPDATE" </w:t>
            </w:r>
            <w:r>
              <w:rPr>
                <w:lang w:val="en-GB"/>
              </w:rPr>
              <w:t xml:space="preserve">            </w:t>
            </w:r>
            <w:r w:rsidRPr="00E76259">
              <w:rPr>
                <w:lang w:val="en-GB"/>
              </w:rPr>
              <w:t>from BUR2000.V_SCHUL@PBU2.BFS.ADMIN.CH school</w:t>
            </w:r>
          </w:p>
          <w:p w:rsidR="00E76259" w:rsidRPr="00E76259" w:rsidRDefault="00E76259" w:rsidP="00084EE1">
            <w:pPr>
              <w:pStyle w:val="FormatvorlageTabellenkrper-adesso10pt"/>
              <w:rPr>
                <w:lang w:val="en-GB"/>
              </w:rPr>
            </w:pPr>
            <w:r w:rsidRPr="00E76259">
              <w:rPr>
                <w:lang w:val="en-GB"/>
              </w:rPr>
              <w:t>where (stat_act_sdl_flg = 1 or stat_act_ssp_flg = 1 or STAT_ACT_MATU_FLG = 1) and</w:t>
            </w:r>
          </w:p>
          <w:p w:rsidR="00353BA5" w:rsidRPr="00E76259" w:rsidRDefault="00E76259" w:rsidP="00084EE1">
            <w:pPr>
              <w:pStyle w:val="FormatvorlageTabellenkrper-adesso10pt"/>
              <w:rPr>
                <w:sz w:val="18"/>
                <w:szCs w:val="18"/>
                <w:lang w:val="en-GB"/>
              </w:rPr>
            </w:pPr>
            <w:r w:rsidRPr="00E76259">
              <w:rPr>
                <w:lang w:val="en-GB"/>
              </w:rPr>
              <w:t>((select count(*) from BUR2000.V_SCHUL@PBU2.BFS.ADMIN.CH where local_id = school.local_id and unit_status_cd in (1,4,5)) = 1 and school.unit_status_cd in (1,4,5))</w:t>
            </w:r>
          </w:p>
        </w:tc>
      </w:tr>
    </w:tbl>
    <w:p w:rsidR="00677D92" w:rsidRPr="00677D92" w:rsidRDefault="00677D92" w:rsidP="00677D92">
      <w:pPr>
        <w:pStyle w:val="Beschriftung"/>
        <w:jc w:val="center"/>
      </w:pPr>
      <w:bookmarkStart w:id="46" w:name="_Toc467077510"/>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4</w:t>
      </w:r>
      <w:r w:rsidRPr="000777E3">
        <w:rPr>
          <w:bCs/>
        </w:rPr>
        <w:fldChar w:fldCharType="end"/>
      </w:r>
      <w:r w:rsidRPr="000777E3">
        <w:rPr>
          <w:b/>
          <w:bCs/>
        </w:rPr>
        <w:t xml:space="preserve">: </w:t>
      </w:r>
      <w:r>
        <w:rPr>
          <w:b/>
          <w:bCs/>
        </w:rPr>
        <w:t>BUR-View</w:t>
      </w:r>
      <w:r w:rsidR="008B32D0">
        <w:rPr>
          <w:b/>
          <w:bCs/>
        </w:rPr>
        <w:t xml:space="preserve"> V_SCHUL für M_MEB erzeugen</w:t>
      </w:r>
      <w:bookmarkEnd w:id="46"/>
    </w:p>
    <w:p w:rsidR="001D7668" w:rsidRDefault="001D7668" w:rsidP="00794EE5">
      <w:pPr>
        <w:numPr>
          <w:ilvl w:val="0"/>
          <w:numId w:val="26"/>
        </w:numPr>
        <w:spacing w:before="240"/>
        <w:ind w:left="714" w:hanging="357"/>
        <w:jc w:val="left"/>
      </w:pPr>
      <w:r>
        <w:rPr>
          <w:highlight w:val="white"/>
        </w:rPr>
        <w:t xml:space="preserve">Der </w:t>
      </w:r>
      <w:r w:rsidRPr="00290E02">
        <w:rPr>
          <w:highlight w:val="white"/>
        </w:rPr>
        <w:t xml:space="preserve">Bfs-User </w:t>
      </w:r>
      <w:r>
        <w:rPr>
          <w:highlight w:val="white"/>
        </w:rPr>
        <w:t>mit entsprechender</w:t>
      </w:r>
      <w:r w:rsidRPr="00290E02">
        <w:rPr>
          <w:highlight w:val="white"/>
        </w:rPr>
        <w:t xml:space="preserve"> Rolle (BFS_ADMIN_ROLE)</w:t>
      </w:r>
      <w:r>
        <w:rPr>
          <w:highlight w:val="white"/>
        </w:rPr>
        <w:t xml:space="preserve"> ist</w:t>
      </w:r>
      <w:r w:rsidRPr="00290E02">
        <w:rPr>
          <w:highlight w:val="white"/>
        </w:rPr>
        <w:t xml:space="preserve"> angelegt</w:t>
      </w:r>
      <w:r>
        <w:t xml:space="preserve"> worden</w:t>
      </w:r>
      <w:r w:rsidR="004E7CA0">
        <w:t xml:space="preserve"> (z.B. User BFS_ADMIN)</w:t>
      </w:r>
      <w:r w:rsidR="009D59D2">
        <w:t>. Die Berechtigungen für diese Rolle werden durch ein von adesso geliefertes Script erteilt.</w:t>
      </w:r>
    </w:p>
    <w:p w:rsidR="00E02D4E" w:rsidRDefault="00E02D4E" w:rsidP="00794EE5">
      <w:pPr>
        <w:numPr>
          <w:ilvl w:val="0"/>
          <w:numId w:val="26"/>
        </w:numPr>
        <w:spacing w:before="240"/>
        <w:ind w:left="714" w:hanging="357"/>
        <w:jc w:val="left"/>
      </w:pPr>
      <w:r w:rsidRPr="00E02D4E">
        <w:t xml:space="preserve">Der UNDO-Tablespace muss auf mindestens </w:t>
      </w:r>
      <w:r w:rsidR="001B7E81">
        <w:t xml:space="preserve">1 GB </w:t>
      </w:r>
      <w:r>
        <w:t>erweitert werden können</w:t>
      </w:r>
    </w:p>
    <w:p w:rsidR="00D36865" w:rsidRDefault="00D36865" w:rsidP="00D36865">
      <w:pPr>
        <w:numPr>
          <w:ilvl w:val="0"/>
          <w:numId w:val="26"/>
        </w:numPr>
        <w:jc w:val="left"/>
      </w:pPr>
      <w:r>
        <w:rPr>
          <w:highlight w:val="white"/>
        </w:rPr>
        <w:t xml:space="preserve">Ein </w:t>
      </w:r>
      <w:r w:rsidRPr="00290E02">
        <w:rPr>
          <w:highlight w:val="white"/>
        </w:rPr>
        <w:t xml:space="preserve">Sbg-User </w:t>
      </w:r>
      <w:r>
        <w:rPr>
          <w:highlight w:val="white"/>
        </w:rPr>
        <w:t xml:space="preserve">mit entsprechender </w:t>
      </w:r>
      <w:r w:rsidRPr="00290E02">
        <w:rPr>
          <w:highlight w:val="white"/>
        </w:rPr>
        <w:t xml:space="preserve">Rolle (SBG_APPL_ROL) </w:t>
      </w:r>
      <w:r>
        <w:rPr>
          <w:highlight w:val="white"/>
        </w:rPr>
        <w:t xml:space="preserve">ist </w:t>
      </w:r>
      <w:r w:rsidRPr="00290E02">
        <w:rPr>
          <w:highlight w:val="white"/>
        </w:rPr>
        <w:t>angelegt</w:t>
      </w:r>
      <w:r>
        <w:t xml:space="preserve"> worden</w:t>
      </w:r>
    </w:p>
    <w:p w:rsidR="00D36865" w:rsidRDefault="00D36865" w:rsidP="00D36865">
      <w:pPr>
        <w:numPr>
          <w:ilvl w:val="0"/>
          <w:numId w:val="26"/>
        </w:numPr>
        <w:jc w:val="left"/>
      </w:pPr>
      <w:r>
        <w:rPr>
          <w:highlight w:val="white"/>
        </w:rPr>
        <w:t xml:space="preserve">Ein </w:t>
      </w:r>
      <w:r w:rsidRPr="00290E02">
        <w:rPr>
          <w:highlight w:val="white"/>
        </w:rPr>
        <w:t xml:space="preserve">Binom Replication User SBG_SCHULBINOM_SS </w:t>
      </w:r>
      <w:r>
        <w:rPr>
          <w:highlight w:val="white"/>
        </w:rPr>
        <w:t xml:space="preserve">ist </w:t>
      </w:r>
      <w:r w:rsidRPr="00290E02">
        <w:rPr>
          <w:highlight w:val="white"/>
        </w:rPr>
        <w:t>angelegt</w:t>
      </w:r>
      <w:r>
        <w:t xml:space="preserve"> worden</w:t>
      </w:r>
    </w:p>
    <w:p w:rsidR="00D36865" w:rsidRDefault="00D36865" w:rsidP="00D36865">
      <w:pPr>
        <w:numPr>
          <w:ilvl w:val="0"/>
          <w:numId w:val="26"/>
        </w:numPr>
        <w:jc w:val="left"/>
      </w:pPr>
      <w:r>
        <w:rPr>
          <w:highlight w:val="white"/>
        </w:rPr>
        <w:t xml:space="preserve">Die </w:t>
      </w:r>
      <w:r w:rsidRPr="00290E02">
        <w:rPr>
          <w:highlight w:val="white"/>
        </w:rPr>
        <w:t xml:space="preserve">Remote Table TCA (Link zu Binom) </w:t>
      </w:r>
      <w:r>
        <w:rPr>
          <w:highlight w:val="white"/>
        </w:rPr>
        <w:t xml:space="preserve">ist </w:t>
      </w:r>
      <w:r w:rsidRPr="00290E02">
        <w:rPr>
          <w:highlight w:val="white"/>
        </w:rPr>
        <w:t>angelegt</w:t>
      </w:r>
      <w:r>
        <w:t xml:space="preserve"> worden</w:t>
      </w:r>
    </w:p>
    <w:p w:rsidR="001D7668" w:rsidRDefault="001D7668" w:rsidP="001D7668">
      <w:pPr>
        <w:pStyle w:val="berschrift2"/>
        <w:ind w:left="576" w:hanging="576"/>
      </w:pPr>
      <w:bookmarkStart w:id="47" w:name="_Toc181433522"/>
      <w:bookmarkStart w:id="48" w:name="_Toc467077458"/>
      <w:r>
        <w:t>Lieferumfang</w:t>
      </w:r>
      <w:bookmarkEnd w:id="47"/>
      <w:bookmarkEnd w:id="48"/>
    </w:p>
    <w:p w:rsidR="001D7668" w:rsidRDefault="001D7668" w:rsidP="001D7668">
      <w:r>
        <w:t>D</w:t>
      </w:r>
      <w:r w:rsidR="00CF751B">
        <w:t>as Lieferpaket für die Datenbank hat folgenden Inhalt:</w:t>
      </w:r>
    </w:p>
    <w:tbl>
      <w:tblPr>
        <w:tblW w:w="969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3534"/>
        <w:gridCol w:w="2200"/>
        <w:gridCol w:w="3960"/>
      </w:tblGrid>
      <w:tr w:rsidR="00BC3BE7" w:rsidRPr="00FF0120">
        <w:trPr>
          <w:cantSplit/>
          <w:trHeight w:val="397"/>
        </w:trPr>
        <w:tc>
          <w:tcPr>
            <w:tcW w:w="3534" w:type="dxa"/>
            <w:tcBorders>
              <w:bottom w:val="single" w:sz="12" w:space="0" w:color="FFFFFF"/>
            </w:tcBorders>
            <w:shd w:val="clear" w:color="1750AC" w:fill="888279"/>
          </w:tcPr>
          <w:p w:rsidR="00BC3BE7" w:rsidRPr="00FF0120" w:rsidRDefault="00BC3BE7" w:rsidP="00E238A1">
            <w:pPr>
              <w:pStyle w:val="Tabellenkopf-adesso"/>
              <w:rPr>
                <w:sz w:val="20"/>
                <w:szCs w:val="20"/>
              </w:rPr>
            </w:pPr>
            <w:r>
              <w:rPr>
                <w:sz w:val="20"/>
                <w:szCs w:val="20"/>
              </w:rPr>
              <w:t>Liefer</w:t>
            </w:r>
            <w:r w:rsidR="00BD5C02">
              <w:rPr>
                <w:sz w:val="20"/>
                <w:szCs w:val="20"/>
              </w:rPr>
              <w:t>paket</w:t>
            </w:r>
          </w:p>
        </w:tc>
        <w:tc>
          <w:tcPr>
            <w:tcW w:w="2200" w:type="dxa"/>
            <w:tcBorders>
              <w:bottom w:val="single" w:sz="12" w:space="0" w:color="FFFFFF"/>
            </w:tcBorders>
            <w:shd w:val="clear" w:color="1750AC" w:fill="888279"/>
          </w:tcPr>
          <w:p w:rsidR="00BC3BE7" w:rsidRPr="00FF0120" w:rsidRDefault="00BD5C02" w:rsidP="00E238A1">
            <w:pPr>
              <w:pStyle w:val="Tabellenkopf-adesso"/>
              <w:rPr>
                <w:sz w:val="20"/>
                <w:szCs w:val="20"/>
              </w:rPr>
            </w:pPr>
            <w:r>
              <w:rPr>
                <w:sz w:val="20"/>
                <w:szCs w:val="20"/>
              </w:rPr>
              <w:t>Files</w:t>
            </w:r>
          </w:p>
        </w:tc>
        <w:tc>
          <w:tcPr>
            <w:tcW w:w="3960" w:type="dxa"/>
            <w:tcBorders>
              <w:bottom w:val="single" w:sz="12" w:space="0" w:color="FFFFFF"/>
            </w:tcBorders>
            <w:shd w:val="clear" w:color="1750AC" w:fill="888279"/>
          </w:tcPr>
          <w:p w:rsidR="00BC3BE7" w:rsidRPr="00FF0120" w:rsidRDefault="00BC3BE7" w:rsidP="00E238A1">
            <w:pPr>
              <w:pStyle w:val="Tabellenkopf-adesso"/>
              <w:rPr>
                <w:sz w:val="20"/>
                <w:szCs w:val="20"/>
              </w:rPr>
            </w:pPr>
            <w:r>
              <w:rPr>
                <w:sz w:val="20"/>
                <w:szCs w:val="20"/>
              </w:rPr>
              <w:t>Beschreibung</w:t>
            </w:r>
          </w:p>
        </w:tc>
      </w:tr>
      <w:tr w:rsidR="00BC3BE7" w:rsidRPr="00FF0120">
        <w:trPr>
          <w:cantSplit/>
          <w:trHeight w:val="397"/>
        </w:trPr>
        <w:tc>
          <w:tcPr>
            <w:tcW w:w="3534" w:type="dxa"/>
            <w:shd w:val="clear" w:color="EAEAEA" w:fill="E7E6E4"/>
          </w:tcPr>
          <w:p w:rsidR="00BC3BE7" w:rsidRPr="0030433A" w:rsidRDefault="00BC3BE7" w:rsidP="00084EE1">
            <w:pPr>
              <w:pStyle w:val="FormatvorlageTabellenkrper-adesso10pt"/>
              <w:rPr>
                <w:lang w:val="en-US"/>
              </w:rPr>
            </w:pPr>
            <w:r>
              <w:rPr>
                <w:noProof/>
                <w:lang w:val="en-GB"/>
              </w:rPr>
              <w:t>MEB</w:t>
            </w:r>
            <w:r w:rsidRPr="002A195A">
              <w:rPr>
                <w:noProof/>
                <w:lang w:val="en-GB"/>
              </w:rPr>
              <w:t>_DB_&lt;Release&gt;_&lt;Update&gt;.zi</w:t>
            </w:r>
            <w:r>
              <w:rPr>
                <w:noProof/>
                <w:lang w:val="en-GB"/>
              </w:rPr>
              <w:t>p</w:t>
            </w:r>
          </w:p>
        </w:tc>
        <w:tc>
          <w:tcPr>
            <w:tcW w:w="2200" w:type="dxa"/>
            <w:shd w:val="clear" w:color="EAEAEA" w:fill="E7E6E4"/>
          </w:tcPr>
          <w:p w:rsidR="00BC3BE7" w:rsidRPr="0000254A" w:rsidRDefault="00BC3BE7" w:rsidP="00084EE1">
            <w:pPr>
              <w:pStyle w:val="FormatvorlageTabellenkrper-adesso10pt"/>
              <w:rPr>
                <w:lang w:val="en-GB"/>
              </w:rPr>
            </w:pPr>
          </w:p>
        </w:tc>
        <w:tc>
          <w:tcPr>
            <w:tcW w:w="3960" w:type="dxa"/>
            <w:shd w:val="clear" w:color="EAEAEA" w:fill="E7E6E4"/>
          </w:tcPr>
          <w:p w:rsidR="00BC3BE7" w:rsidRPr="00FF0120" w:rsidRDefault="00BC3BE7" w:rsidP="00084EE1">
            <w:pPr>
              <w:pStyle w:val="FormatvorlageTabellenkrper-adesso10pt"/>
            </w:pPr>
            <w:r>
              <w:t xml:space="preserve">Alle Files für die DB-Installation </w:t>
            </w:r>
          </w:p>
        </w:tc>
      </w:tr>
      <w:tr w:rsidR="00BC3BE7" w:rsidRPr="00FF0120">
        <w:trPr>
          <w:cantSplit/>
          <w:trHeight w:val="397"/>
        </w:trPr>
        <w:tc>
          <w:tcPr>
            <w:tcW w:w="3534" w:type="dxa"/>
            <w:shd w:val="clear" w:color="EAEAEA" w:fill="E7E6E4"/>
          </w:tcPr>
          <w:p w:rsidR="00BC3BE7" w:rsidRPr="0000254A" w:rsidRDefault="00BC3BE7" w:rsidP="00084EE1">
            <w:pPr>
              <w:pStyle w:val="FormatvorlageTabellenkrper-adesso10pt"/>
              <w:rPr>
                <w:noProof/>
              </w:rPr>
            </w:pPr>
          </w:p>
        </w:tc>
        <w:tc>
          <w:tcPr>
            <w:tcW w:w="2200" w:type="dxa"/>
            <w:shd w:val="clear" w:color="EAEAEA" w:fill="E7E6E4"/>
          </w:tcPr>
          <w:p w:rsidR="00BC3BE7" w:rsidRDefault="00BC3BE7" w:rsidP="00084EE1">
            <w:pPr>
              <w:pStyle w:val="FormatvorlageTabellenkrper-adesso10pt"/>
            </w:pPr>
            <w:r>
              <w:t>README.txt</w:t>
            </w:r>
          </w:p>
        </w:tc>
        <w:tc>
          <w:tcPr>
            <w:tcW w:w="3960" w:type="dxa"/>
            <w:shd w:val="clear" w:color="EAEAEA" w:fill="E7E6E4"/>
          </w:tcPr>
          <w:p w:rsidR="00BC3BE7" w:rsidRDefault="00BC3BE7" w:rsidP="00084EE1">
            <w:pPr>
              <w:pStyle w:val="FormatvorlageTabellenkrper-adesso10pt"/>
            </w:pPr>
            <w:r>
              <w:t>Kurzanleitung für die Installation</w:t>
            </w:r>
          </w:p>
        </w:tc>
      </w:tr>
      <w:tr w:rsidR="00BC3BE7" w:rsidRPr="00FF0120">
        <w:trPr>
          <w:cantSplit/>
          <w:trHeight w:val="397"/>
        </w:trPr>
        <w:tc>
          <w:tcPr>
            <w:tcW w:w="3534" w:type="dxa"/>
            <w:shd w:val="clear" w:color="EAEAEA" w:fill="E7E6E4"/>
          </w:tcPr>
          <w:p w:rsidR="00BC3BE7" w:rsidRDefault="00BC3BE7" w:rsidP="00084EE1">
            <w:pPr>
              <w:pStyle w:val="FormatvorlageTabellenkrper-adesso10pt"/>
              <w:rPr>
                <w:noProof/>
                <w:lang w:val="en-GB"/>
              </w:rPr>
            </w:pPr>
          </w:p>
        </w:tc>
        <w:tc>
          <w:tcPr>
            <w:tcW w:w="2200" w:type="dxa"/>
            <w:shd w:val="clear" w:color="EAEAEA" w:fill="E7E6E4"/>
          </w:tcPr>
          <w:p w:rsidR="00BC3BE7" w:rsidRDefault="00F060BD" w:rsidP="00084EE1">
            <w:pPr>
              <w:pStyle w:val="FormatvorlageTabellenkrper-adesso10pt"/>
            </w:pPr>
            <w:r>
              <w:t>S</w:t>
            </w:r>
            <w:r w:rsidR="00BC3BE7">
              <w:t>cripts</w:t>
            </w:r>
            <w:r>
              <w:t>/M_MEB/*.sql</w:t>
            </w:r>
          </w:p>
        </w:tc>
        <w:tc>
          <w:tcPr>
            <w:tcW w:w="3960" w:type="dxa"/>
            <w:shd w:val="clear" w:color="EAEAEA" w:fill="E7E6E4"/>
          </w:tcPr>
          <w:p w:rsidR="00BC3BE7" w:rsidRDefault="00BC3BE7" w:rsidP="00084EE1">
            <w:pPr>
              <w:pStyle w:val="FormatvorlageTabellenkrper-adesso10pt"/>
            </w:pPr>
            <w:r>
              <w:t>alle benötigten Datenbank-Scripts</w:t>
            </w:r>
          </w:p>
        </w:tc>
      </w:tr>
    </w:tbl>
    <w:p w:rsidR="00D531A4" w:rsidRPr="00955BE1" w:rsidRDefault="00D531A4" w:rsidP="00D531A4">
      <w:pPr>
        <w:pStyle w:val="Beschriftung"/>
        <w:jc w:val="center"/>
        <w:rPr>
          <w:b/>
          <w:bCs/>
        </w:rPr>
      </w:pPr>
      <w:bookmarkStart w:id="49" w:name="_Toc467077511"/>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5</w:t>
      </w:r>
      <w:r w:rsidRPr="000777E3">
        <w:rPr>
          <w:bCs/>
        </w:rPr>
        <w:fldChar w:fldCharType="end"/>
      </w:r>
      <w:r w:rsidRPr="000777E3">
        <w:rPr>
          <w:b/>
          <w:bCs/>
        </w:rPr>
        <w:t xml:space="preserve">: </w:t>
      </w:r>
      <w:r>
        <w:rPr>
          <w:b/>
          <w:bCs/>
        </w:rPr>
        <w:t>Lieferumfang MEB Datenbank</w:t>
      </w:r>
      <w:bookmarkEnd w:id="49"/>
    </w:p>
    <w:p w:rsidR="001D7668" w:rsidRDefault="001D7668" w:rsidP="001D7668">
      <w:pPr>
        <w:pStyle w:val="berschrift2"/>
        <w:ind w:left="576" w:hanging="576"/>
      </w:pPr>
      <w:bookmarkStart w:id="50" w:name="_Toc181433523"/>
      <w:bookmarkStart w:id="51" w:name="_Toc467077459"/>
      <w:r>
        <w:t>Installation</w:t>
      </w:r>
      <w:bookmarkEnd w:id="50"/>
      <w:bookmarkEnd w:id="51"/>
    </w:p>
    <w:p w:rsidR="001D7668" w:rsidRDefault="001D7668" w:rsidP="001D7668">
      <w:pPr>
        <w:pStyle w:val="berschrift3"/>
        <w:tabs>
          <w:tab w:val="clear" w:pos="830"/>
          <w:tab w:val="num" w:pos="720"/>
        </w:tabs>
      </w:pPr>
      <w:bookmarkStart w:id="52" w:name="_Toc181433524"/>
      <w:bookmarkStart w:id="53" w:name="_Toc467077460"/>
      <w:r>
        <w:t>Auspacken des Zip-Files</w:t>
      </w:r>
      <w:bookmarkEnd w:id="52"/>
      <w:bookmarkEnd w:id="53"/>
    </w:p>
    <w:p w:rsidR="001D7668" w:rsidRDefault="001D7668" w:rsidP="001D7668">
      <w:r>
        <w:t xml:space="preserve">Das ZIP-File muss in das gewünschte Verzeichnis </w:t>
      </w:r>
      <w:r w:rsidRPr="002A41DF">
        <w:rPr>
          <w:rStyle w:val="HTMLCode"/>
        </w:rPr>
        <w:t>&lt;target&gt;</w:t>
      </w:r>
      <w:r>
        <w:t xml:space="preserve"> entpackt werden.</w:t>
      </w:r>
    </w:p>
    <w:p w:rsidR="001D7668" w:rsidRDefault="00CC0BA4" w:rsidP="001D7668">
      <w:r>
        <w:t>D</w:t>
      </w:r>
      <w:r w:rsidR="001D7668">
        <w:t xml:space="preserve">ie Installation </w:t>
      </w:r>
      <w:r>
        <w:t xml:space="preserve">ist </w:t>
      </w:r>
      <w:r w:rsidR="001D7668">
        <w:t xml:space="preserve">auf allen </w:t>
      </w:r>
      <w:r>
        <w:t xml:space="preserve">im </w:t>
      </w:r>
      <w:r w:rsidR="008F7DB7">
        <w:t>Lieferungsumfang</w:t>
      </w:r>
      <w:r>
        <w:t xml:space="preserve"> bestimmten </w:t>
      </w:r>
      <w:r w:rsidR="001D7668">
        <w:t>Umgebungen im BIT auszuführen (</w:t>
      </w:r>
      <w:r>
        <w:t xml:space="preserve">Möglich: </w:t>
      </w:r>
      <w:r w:rsidR="001D7668">
        <w:t>Referenz</w:t>
      </w:r>
      <w:r>
        <w:t>-</w:t>
      </w:r>
      <w:r w:rsidR="001D7668">
        <w:t>, Abnahme</w:t>
      </w:r>
      <w:r>
        <w:t>-</w:t>
      </w:r>
      <w:r w:rsidR="001D7668">
        <w:t xml:space="preserve"> und Produktion</w:t>
      </w:r>
      <w:r w:rsidR="006D4C21">
        <w:t>s</w:t>
      </w:r>
      <w:r>
        <w:t>umgebung</w:t>
      </w:r>
      <w:r w:rsidR="001D7668">
        <w:t>).</w:t>
      </w:r>
      <w:r w:rsidR="00415FE4">
        <w:t xml:space="preserve"> </w:t>
      </w:r>
    </w:p>
    <w:p w:rsidR="00415FE4" w:rsidRPr="00CF43CE" w:rsidRDefault="00415FE4" w:rsidP="001D7668">
      <w:r>
        <w:t>In der Regel wird die Datenbank auf der Referenzumgebung durch adesso installiert.</w:t>
      </w:r>
    </w:p>
    <w:p w:rsidR="001D7668" w:rsidRDefault="001D7668" w:rsidP="001D7668">
      <w:pPr>
        <w:pStyle w:val="berschrift3"/>
        <w:tabs>
          <w:tab w:val="clear" w:pos="830"/>
          <w:tab w:val="num" w:pos="720"/>
        </w:tabs>
      </w:pPr>
      <w:bookmarkStart w:id="54" w:name="_Toc181433525"/>
      <w:bookmarkStart w:id="55" w:name="_Toc467077461"/>
      <w:r>
        <w:t>Datumsformat für die Session setzen</w:t>
      </w:r>
      <w:bookmarkEnd w:id="54"/>
      <w:bookmarkEnd w:id="55"/>
    </w:p>
    <w:p w:rsidR="001D7668" w:rsidRPr="00604BDD" w:rsidRDefault="001D7668" w:rsidP="001D7668">
      <w:r>
        <w:t xml:space="preserve">Damit der </w:t>
      </w:r>
      <w:r w:rsidRPr="00604BDD">
        <w:t xml:space="preserve">Insert von </w:t>
      </w:r>
      <w:r>
        <w:t xml:space="preserve">Daten richtig funktioniert, muss auf der Session das von </w:t>
      </w:r>
      <w:r w:rsidR="00411654">
        <w:t>MEB</w:t>
      </w:r>
      <w:r>
        <w:t xml:space="preserve"> benutzte Datumsformat gesetzt werden</w:t>
      </w:r>
      <w:r w:rsidRPr="00604BDD">
        <w:t xml:space="preserve">: </w:t>
      </w:r>
    </w:p>
    <w:p w:rsidR="001D7668" w:rsidRPr="001D7668" w:rsidRDefault="001D7668" w:rsidP="001D7668">
      <w:pPr>
        <w:rPr>
          <w:rStyle w:val="HTMLCode"/>
          <w:lang w:val="en-US"/>
        </w:rPr>
      </w:pPr>
      <w:r w:rsidRPr="001D7668">
        <w:rPr>
          <w:rStyle w:val="HTMLCode"/>
          <w:lang w:val="en-US"/>
        </w:rPr>
        <w:t>alter session set nls_date_format = 'dd-mm-yyyy';</w:t>
      </w:r>
    </w:p>
    <w:p w:rsidR="001D7668" w:rsidRDefault="001D7668" w:rsidP="001D7668">
      <w:pPr>
        <w:pStyle w:val="berschrift3"/>
        <w:tabs>
          <w:tab w:val="clear" w:pos="830"/>
          <w:tab w:val="num" w:pos="720"/>
        </w:tabs>
      </w:pPr>
      <w:bookmarkStart w:id="56" w:name="_Toc181433526"/>
      <w:bookmarkStart w:id="57" w:name="_Toc467077462"/>
      <w:r>
        <w:t>Ausführen der Scripts</w:t>
      </w:r>
      <w:bookmarkEnd w:id="56"/>
      <w:bookmarkEnd w:id="57"/>
    </w:p>
    <w:p w:rsidR="00447A57" w:rsidRDefault="00447A57" w:rsidP="00447A57">
      <w:r>
        <w:t>In der Datei README.txt sind die auszuführenden SQL-Scripts in der benötigten Reihenfolge aufgeführt.</w:t>
      </w:r>
    </w:p>
    <w:p w:rsidR="001D7668" w:rsidRDefault="001D7668" w:rsidP="001D7668">
      <w:r>
        <w:t xml:space="preserve">Im Verzeichnis </w:t>
      </w:r>
      <w:r w:rsidRPr="002A41DF">
        <w:rPr>
          <w:rStyle w:val="HTMLCode"/>
        </w:rPr>
        <w:t>&lt;target&gt;</w:t>
      </w:r>
      <w:r>
        <w:rPr>
          <w:rStyle w:val="HTMLCode"/>
        </w:rPr>
        <w:t>/scripts/M_</w:t>
      </w:r>
      <w:r w:rsidR="00D36865">
        <w:rPr>
          <w:rStyle w:val="HTMLCode"/>
        </w:rPr>
        <w:t>MEB</w:t>
      </w:r>
      <w:r>
        <w:t xml:space="preserve"> sind alle SQL-Scripts aufgeführt, welche mit dem Schema-User von </w:t>
      </w:r>
      <w:r w:rsidR="00D66025">
        <w:t>MEB</w:t>
      </w:r>
      <w:r>
        <w:t xml:space="preserve"> auf der </w:t>
      </w:r>
      <w:r w:rsidR="00D66025">
        <w:t>MEB</w:t>
      </w:r>
      <w:r>
        <w:t>-Datenbank ausgeführt werden müssen.</w:t>
      </w:r>
    </w:p>
    <w:p w:rsidR="001D7668" w:rsidRPr="00447A57" w:rsidRDefault="00D66025" w:rsidP="001D7668">
      <w:pPr>
        <w:rPr>
          <w:rStyle w:val="HTMLCode"/>
          <w:rFonts w:ascii="Arial" w:hAnsi="Arial" w:cs="Times New Roman"/>
          <w:sz w:val="22"/>
          <w:szCs w:val="24"/>
        </w:rPr>
      </w:pPr>
      <w:r>
        <w:t>Einige Create-</w:t>
      </w:r>
      <w:r w:rsidR="001D7668">
        <w:t>Script</w:t>
      </w:r>
      <w:r>
        <w:t>s</w:t>
      </w:r>
      <w:r w:rsidR="001D7668">
        <w:t xml:space="preserve"> </w:t>
      </w:r>
      <w:r>
        <w:t>benötigen</w:t>
      </w:r>
      <w:r w:rsidR="001D7668">
        <w:t xml:space="preserve"> als zusätzliche Parameter den Daten- und den Ind</w:t>
      </w:r>
      <w:r>
        <w:t>ex-Tablespace (zum Beispiel: MEB</w:t>
      </w:r>
      <w:r w:rsidR="001D7668">
        <w:t>_D</w:t>
      </w:r>
      <w:r>
        <w:t>ATEN und MEB</w:t>
      </w:r>
      <w:r w:rsidR="001D7668">
        <w:t>_INDEX).</w:t>
      </w:r>
    </w:p>
    <w:p w:rsidR="001D7668" w:rsidRDefault="001D7668" w:rsidP="001D7668">
      <w:pPr>
        <w:pStyle w:val="berschrift2"/>
        <w:ind w:left="576" w:hanging="576"/>
      </w:pPr>
      <w:bookmarkStart w:id="58" w:name="_Toc181433527"/>
      <w:bookmarkStart w:id="59" w:name="_Toc467077463"/>
      <w:r>
        <w:t>Kriterien für eine erfolgreiche Installation</w:t>
      </w:r>
      <w:bookmarkEnd w:id="58"/>
      <w:bookmarkEnd w:id="59"/>
    </w:p>
    <w:p w:rsidR="001D7668" w:rsidRDefault="001D7668" w:rsidP="001D7668">
      <w:r>
        <w:t>Alle Scripts müssen mit COMMIT beendet worden sein:</w:t>
      </w:r>
    </w:p>
    <w:p w:rsidR="001D7668" w:rsidRPr="006454C6" w:rsidRDefault="001D7668" w:rsidP="001D7668">
      <w:pPr>
        <w:spacing w:line="240" w:lineRule="auto"/>
        <w:rPr>
          <w:rStyle w:val="HTMLCode"/>
        </w:rPr>
      </w:pPr>
      <w:r w:rsidRPr="006454C6">
        <w:rPr>
          <w:rStyle w:val="HTMLCode"/>
        </w:rPr>
        <w:t>Transaktion mit COMMIT abgeschlossen.</w:t>
      </w:r>
    </w:p>
    <w:p w:rsidR="001D7668" w:rsidRDefault="001D7668" w:rsidP="001D7668">
      <w:r>
        <w:t>Zudem kann überprüft werden, ob die folgenden Tabellen angelegt sind:</w:t>
      </w:r>
    </w:p>
    <w:p w:rsidR="00A334CB" w:rsidRDefault="00A334CB" w:rsidP="00794EE5">
      <w:pPr>
        <w:numPr>
          <w:ilvl w:val="0"/>
          <w:numId w:val="26"/>
        </w:numPr>
        <w:spacing w:after="0"/>
        <w:ind w:left="714" w:hanging="357"/>
        <w:jc w:val="left"/>
      </w:pPr>
      <w:r>
        <w:t>ACTION</w:t>
      </w:r>
    </w:p>
    <w:p w:rsidR="00A334CB" w:rsidRDefault="00A334CB" w:rsidP="00794EE5">
      <w:pPr>
        <w:numPr>
          <w:ilvl w:val="0"/>
          <w:numId w:val="26"/>
        </w:numPr>
        <w:spacing w:after="0"/>
        <w:ind w:left="714" w:hanging="357"/>
        <w:jc w:val="left"/>
      </w:pPr>
      <w:r>
        <w:t>DELIVERY</w:t>
      </w:r>
    </w:p>
    <w:p w:rsidR="00A334CB" w:rsidRDefault="00A334CB" w:rsidP="00794EE5">
      <w:pPr>
        <w:numPr>
          <w:ilvl w:val="0"/>
          <w:numId w:val="26"/>
        </w:numPr>
        <w:spacing w:after="0"/>
        <w:ind w:left="714" w:hanging="357"/>
        <w:jc w:val="left"/>
      </w:pPr>
      <w:r>
        <w:t>EVENT</w:t>
      </w:r>
    </w:p>
    <w:p w:rsidR="00A334CB" w:rsidRDefault="00A334CB" w:rsidP="00794EE5">
      <w:pPr>
        <w:numPr>
          <w:ilvl w:val="0"/>
          <w:numId w:val="26"/>
        </w:numPr>
        <w:spacing w:after="0"/>
        <w:ind w:left="714" w:hanging="357"/>
        <w:jc w:val="left"/>
      </w:pPr>
      <w:r>
        <w:t>FILTER</w:t>
      </w:r>
    </w:p>
    <w:p w:rsidR="00A334CB" w:rsidRDefault="00A334CB" w:rsidP="00794EE5">
      <w:pPr>
        <w:numPr>
          <w:ilvl w:val="0"/>
          <w:numId w:val="26"/>
        </w:numPr>
        <w:spacing w:after="0"/>
        <w:ind w:left="714" w:hanging="357"/>
        <w:jc w:val="left"/>
      </w:pPr>
      <w:r>
        <w:t>MACRO</w:t>
      </w:r>
    </w:p>
    <w:p w:rsidR="00A334CB" w:rsidRDefault="00A334CB" w:rsidP="00794EE5">
      <w:pPr>
        <w:numPr>
          <w:ilvl w:val="0"/>
          <w:numId w:val="26"/>
        </w:numPr>
        <w:spacing w:after="0"/>
        <w:ind w:left="714" w:hanging="357"/>
        <w:jc w:val="left"/>
      </w:pPr>
      <w:r>
        <w:t xml:space="preserve">PERSON </w:t>
      </w:r>
    </w:p>
    <w:p w:rsidR="00A334CB" w:rsidRDefault="00A334CB" w:rsidP="00794EE5">
      <w:pPr>
        <w:numPr>
          <w:ilvl w:val="0"/>
          <w:numId w:val="26"/>
        </w:numPr>
        <w:spacing w:after="0"/>
        <w:ind w:left="714" w:hanging="357"/>
        <w:jc w:val="left"/>
      </w:pPr>
      <w:r>
        <w:t>PLAUSIERROR</w:t>
      </w:r>
    </w:p>
    <w:p w:rsidR="00A334CB" w:rsidRDefault="00A334CB" w:rsidP="00794EE5">
      <w:pPr>
        <w:numPr>
          <w:ilvl w:val="0"/>
          <w:numId w:val="26"/>
        </w:numPr>
        <w:spacing w:after="0"/>
        <w:ind w:left="714" w:hanging="357"/>
        <w:jc w:val="left"/>
      </w:pPr>
      <w:r>
        <w:t>CODEGROUP</w:t>
      </w:r>
    </w:p>
    <w:p w:rsidR="0056642D" w:rsidRDefault="0056642D" w:rsidP="00794EE5">
      <w:pPr>
        <w:numPr>
          <w:ilvl w:val="0"/>
          <w:numId w:val="26"/>
        </w:numPr>
        <w:spacing w:after="0"/>
        <w:ind w:left="714" w:hanging="357"/>
        <w:jc w:val="left"/>
      </w:pPr>
      <w:r>
        <w:t>CODEGROUPS</w:t>
      </w:r>
    </w:p>
    <w:p w:rsidR="001D7668" w:rsidRDefault="0056642D" w:rsidP="00794EE5">
      <w:pPr>
        <w:numPr>
          <w:ilvl w:val="0"/>
          <w:numId w:val="26"/>
        </w:numPr>
        <w:spacing w:after="0"/>
        <w:ind w:left="714" w:hanging="357"/>
        <w:jc w:val="left"/>
      </w:pPr>
      <w:r>
        <w:t>SCHOOLS</w:t>
      </w:r>
    </w:p>
    <w:p w:rsidR="00E414CD" w:rsidRDefault="00E414CD" w:rsidP="00794EE5">
      <w:pPr>
        <w:numPr>
          <w:ilvl w:val="0"/>
          <w:numId w:val="26"/>
        </w:numPr>
        <w:spacing w:after="0"/>
        <w:ind w:left="714" w:hanging="357"/>
        <w:jc w:val="left"/>
      </w:pPr>
      <w:r>
        <w:t>SBA_DELIVERIES</w:t>
      </w:r>
    </w:p>
    <w:p w:rsidR="00E414CD" w:rsidRDefault="00E414CD" w:rsidP="00794EE5">
      <w:pPr>
        <w:numPr>
          <w:ilvl w:val="0"/>
          <w:numId w:val="26"/>
        </w:numPr>
        <w:spacing w:after="0"/>
        <w:ind w:left="714" w:hanging="357"/>
        <w:jc w:val="left"/>
      </w:pPr>
      <w:r>
        <w:t>SBA_INTERVENTIONS</w:t>
      </w:r>
    </w:p>
    <w:p w:rsidR="00E414CD" w:rsidRDefault="00E414CD" w:rsidP="00794EE5">
      <w:pPr>
        <w:numPr>
          <w:ilvl w:val="0"/>
          <w:numId w:val="26"/>
        </w:numPr>
        <w:spacing w:after="0"/>
        <w:ind w:left="714" w:hanging="357"/>
        <w:jc w:val="left"/>
      </w:pPr>
      <w:r>
        <w:t>SBA_PERSONS</w:t>
      </w:r>
    </w:p>
    <w:p w:rsidR="00E414CD" w:rsidRDefault="00E414CD" w:rsidP="00794EE5">
      <w:pPr>
        <w:numPr>
          <w:ilvl w:val="0"/>
          <w:numId w:val="26"/>
        </w:numPr>
        <w:spacing w:after="0"/>
        <w:ind w:left="714" w:hanging="357"/>
        <w:jc w:val="left"/>
      </w:pPr>
      <w:r>
        <w:t>SBA_QUALIFICATIONS</w:t>
      </w:r>
    </w:p>
    <w:p w:rsidR="00E414CD" w:rsidRDefault="00E414CD" w:rsidP="00794EE5">
      <w:pPr>
        <w:numPr>
          <w:ilvl w:val="0"/>
          <w:numId w:val="26"/>
        </w:numPr>
        <w:spacing w:after="0"/>
        <w:ind w:left="714" w:hanging="357"/>
        <w:jc w:val="left"/>
      </w:pPr>
      <w:r>
        <w:t>SBA_CONFIGDELIVERIES</w:t>
      </w:r>
    </w:p>
    <w:p w:rsidR="00E414CD" w:rsidRDefault="00E414CD" w:rsidP="00794EE5">
      <w:pPr>
        <w:numPr>
          <w:ilvl w:val="0"/>
          <w:numId w:val="26"/>
        </w:numPr>
        <w:spacing w:after="0"/>
        <w:ind w:left="714" w:hanging="357"/>
        <w:jc w:val="left"/>
      </w:pPr>
      <w:r>
        <w:t>SBA_SCHOOLS_CONFIGDELIVERIES</w:t>
      </w:r>
    </w:p>
    <w:p w:rsidR="00E414CD" w:rsidRDefault="00E414CD" w:rsidP="00794EE5">
      <w:pPr>
        <w:numPr>
          <w:ilvl w:val="0"/>
          <w:numId w:val="26"/>
        </w:numPr>
        <w:spacing w:after="0"/>
        <w:ind w:left="714" w:hanging="357"/>
        <w:jc w:val="left"/>
      </w:pPr>
      <w:r>
        <w:t>SBA_CANTONS</w:t>
      </w:r>
    </w:p>
    <w:p w:rsidR="00E414CD" w:rsidRDefault="00E414CD" w:rsidP="00794EE5">
      <w:pPr>
        <w:numPr>
          <w:ilvl w:val="0"/>
          <w:numId w:val="26"/>
        </w:numPr>
        <w:spacing w:after="0"/>
        <w:ind w:left="714" w:hanging="357"/>
        <w:jc w:val="left"/>
      </w:pPr>
      <w:r>
        <w:t>SBA_FILTERS</w:t>
      </w:r>
    </w:p>
    <w:p w:rsidR="00E414CD" w:rsidRDefault="00E414CD" w:rsidP="00794EE5">
      <w:pPr>
        <w:numPr>
          <w:ilvl w:val="0"/>
          <w:numId w:val="26"/>
        </w:numPr>
        <w:spacing w:after="0"/>
        <w:ind w:left="714" w:hanging="357"/>
        <w:jc w:val="left"/>
      </w:pPr>
      <w:r>
        <w:t>SBA_PLAUSIS</w:t>
      </w:r>
    </w:p>
    <w:p w:rsidR="00E414CD" w:rsidRDefault="00E414CD" w:rsidP="00794EE5">
      <w:pPr>
        <w:numPr>
          <w:ilvl w:val="0"/>
          <w:numId w:val="26"/>
        </w:numPr>
        <w:spacing w:after="0"/>
        <w:ind w:left="714" w:hanging="357"/>
        <w:jc w:val="left"/>
      </w:pPr>
      <w:r>
        <w:t>SBA_EXPORTS</w:t>
      </w:r>
    </w:p>
    <w:p w:rsidR="00E414CD" w:rsidRDefault="00E414CD" w:rsidP="00794EE5">
      <w:pPr>
        <w:numPr>
          <w:ilvl w:val="0"/>
          <w:numId w:val="26"/>
        </w:numPr>
        <w:spacing w:after="0"/>
        <w:ind w:left="714" w:hanging="357"/>
        <w:jc w:val="left"/>
      </w:pPr>
      <w:r>
        <w:t>SBA_PARAMETERS</w:t>
      </w:r>
    </w:p>
    <w:p w:rsidR="001D7668" w:rsidRDefault="0056642D" w:rsidP="00794EE5">
      <w:pPr>
        <w:numPr>
          <w:ilvl w:val="0"/>
          <w:numId w:val="26"/>
        </w:numPr>
        <w:spacing w:after="0"/>
        <w:ind w:left="714" w:hanging="357"/>
        <w:jc w:val="left"/>
      </w:pPr>
      <w:r>
        <w:t>SDL_DELIVERIES</w:t>
      </w:r>
    </w:p>
    <w:p w:rsidR="0056642D" w:rsidRDefault="0056642D" w:rsidP="00794EE5">
      <w:pPr>
        <w:numPr>
          <w:ilvl w:val="0"/>
          <w:numId w:val="26"/>
        </w:numPr>
        <w:spacing w:after="0"/>
        <w:ind w:left="714" w:hanging="357"/>
        <w:jc w:val="left"/>
      </w:pPr>
      <w:r>
        <w:t>SDL_INTERVENTIONS</w:t>
      </w:r>
    </w:p>
    <w:p w:rsidR="0056642D" w:rsidRDefault="0056642D" w:rsidP="00794EE5">
      <w:pPr>
        <w:numPr>
          <w:ilvl w:val="0"/>
          <w:numId w:val="26"/>
        </w:numPr>
        <w:spacing w:after="0"/>
        <w:ind w:left="714" w:hanging="357"/>
        <w:jc w:val="left"/>
      </w:pPr>
      <w:r>
        <w:t>SDL_SCHOOLS</w:t>
      </w:r>
    </w:p>
    <w:p w:rsidR="0056642D" w:rsidRDefault="0056642D" w:rsidP="00794EE5">
      <w:pPr>
        <w:numPr>
          <w:ilvl w:val="0"/>
          <w:numId w:val="26"/>
        </w:numPr>
        <w:spacing w:after="0"/>
        <w:ind w:left="714" w:hanging="357"/>
        <w:jc w:val="left"/>
      </w:pPr>
      <w:r>
        <w:t>SDL_CLASSES</w:t>
      </w:r>
    </w:p>
    <w:p w:rsidR="0056642D" w:rsidRDefault="0056642D" w:rsidP="00794EE5">
      <w:pPr>
        <w:numPr>
          <w:ilvl w:val="0"/>
          <w:numId w:val="26"/>
        </w:numPr>
        <w:spacing w:after="0"/>
        <w:ind w:left="714" w:hanging="357"/>
        <w:jc w:val="left"/>
      </w:pPr>
      <w:r>
        <w:t>SDL_LEARNERS</w:t>
      </w:r>
    </w:p>
    <w:p w:rsidR="0056642D" w:rsidRDefault="0056642D" w:rsidP="00794EE5">
      <w:pPr>
        <w:numPr>
          <w:ilvl w:val="0"/>
          <w:numId w:val="26"/>
        </w:numPr>
        <w:spacing w:after="0"/>
        <w:ind w:left="714" w:hanging="357"/>
        <w:jc w:val="left"/>
      </w:pPr>
      <w:r>
        <w:t>SDL_CONFIGDELIVERIES</w:t>
      </w:r>
    </w:p>
    <w:p w:rsidR="00661CEA" w:rsidRDefault="00661CEA" w:rsidP="00794EE5">
      <w:pPr>
        <w:numPr>
          <w:ilvl w:val="0"/>
          <w:numId w:val="26"/>
        </w:numPr>
        <w:spacing w:after="0"/>
        <w:ind w:left="714" w:hanging="357"/>
        <w:jc w:val="left"/>
      </w:pPr>
      <w:r>
        <w:t>SDL_SCHOOLS_CONFIGDELIVERIES</w:t>
      </w:r>
    </w:p>
    <w:p w:rsidR="001D7668" w:rsidRDefault="0056642D" w:rsidP="00794EE5">
      <w:pPr>
        <w:numPr>
          <w:ilvl w:val="0"/>
          <w:numId w:val="26"/>
        </w:numPr>
        <w:spacing w:after="0"/>
        <w:ind w:left="714" w:hanging="357"/>
        <w:jc w:val="left"/>
      </w:pPr>
      <w:r>
        <w:t>SDL_CANTONS</w:t>
      </w:r>
    </w:p>
    <w:p w:rsidR="001D7668" w:rsidRDefault="0056642D" w:rsidP="00794EE5">
      <w:pPr>
        <w:numPr>
          <w:ilvl w:val="0"/>
          <w:numId w:val="26"/>
        </w:numPr>
        <w:spacing w:after="0"/>
        <w:ind w:left="714" w:hanging="357"/>
        <w:jc w:val="left"/>
      </w:pPr>
      <w:r>
        <w:t>SDL_</w:t>
      </w:r>
      <w:r w:rsidR="001D7668">
        <w:t>FILTER</w:t>
      </w:r>
      <w:r>
        <w:t>S</w:t>
      </w:r>
    </w:p>
    <w:p w:rsidR="001D7668" w:rsidRDefault="0056642D" w:rsidP="00794EE5">
      <w:pPr>
        <w:numPr>
          <w:ilvl w:val="0"/>
          <w:numId w:val="26"/>
        </w:numPr>
        <w:spacing w:after="0"/>
        <w:ind w:left="714" w:hanging="357"/>
        <w:jc w:val="left"/>
      </w:pPr>
      <w:r>
        <w:t>SDL_PLAUSIS</w:t>
      </w:r>
    </w:p>
    <w:p w:rsidR="0056642D" w:rsidRDefault="0056642D" w:rsidP="00794EE5">
      <w:pPr>
        <w:numPr>
          <w:ilvl w:val="0"/>
          <w:numId w:val="26"/>
        </w:numPr>
        <w:spacing w:after="0"/>
        <w:ind w:left="714" w:hanging="357"/>
        <w:jc w:val="left"/>
      </w:pPr>
      <w:r>
        <w:t>SDL_EXPORTS</w:t>
      </w:r>
    </w:p>
    <w:p w:rsidR="0056642D" w:rsidRDefault="0056642D" w:rsidP="00794EE5">
      <w:pPr>
        <w:numPr>
          <w:ilvl w:val="0"/>
          <w:numId w:val="26"/>
        </w:numPr>
        <w:spacing w:after="0"/>
        <w:ind w:left="714" w:hanging="357"/>
        <w:jc w:val="left"/>
      </w:pPr>
      <w:r>
        <w:t>SDL_PARAMETERS</w:t>
      </w:r>
    </w:p>
    <w:p w:rsidR="0056642D" w:rsidRDefault="0056642D" w:rsidP="00794EE5">
      <w:pPr>
        <w:numPr>
          <w:ilvl w:val="0"/>
          <w:numId w:val="26"/>
        </w:numPr>
        <w:spacing w:after="0"/>
        <w:ind w:left="714" w:hanging="357"/>
        <w:jc w:val="left"/>
      </w:pPr>
      <w:r>
        <w:t>SSP_DELIVERIES</w:t>
      </w:r>
    </w:p>
    <w:p w:rsidR="0056642D" w:rsidRDefault="0056642D" w:rsidP="00794EE5">
      <w:pPr>
        <w:numPr>
          <w:ilvl w:val="0"/>
          <w:numId w:val="26"/>
        </w:numPr>
        <w:spacing w:after="0"/>
        <w:ind w:left="714" w:hanging="357"/>
        <w:jc w:val="left"/>
      </w:pPr>
      <w:r>
        <w:t>SSP_INTERVENTIONS</w:t>
      </w:r>
    </w:p>
    <w:p w:rsidR="0056642D" w:rsidRDefault="0056642D" w:rsidP="00794EE5">
      <w:pPr>
        <w:numPr>
          <w:ilvl w:val="0"/>
          <w:numId w:val="26"/>
        </w:numPr>
        <w:spacing w:after="0"/>
        <w:ind w:left="714" w:hanging="357"/>
        <w:jc w:val="left"/>
      </w:pPr>
      <w:r>
        <w:t>SSP_PERSONS</w:t>
      </w:r>
    </w:p>
    <w:p w:rsidR="0056642D" w:rsidRDefault="0056642D" w:rsidP="00794EE5">
      <w:pPr>
        <w:numPr>
          <w:ilvl w:val="0"/>
          <w:numId w:val="26"/>
        </w:numPr>
        <w:spacing w:after="0"/>
        <w:ind w:left="714" w:hanging="357"/>
        <w:jc w:val="left"/>
      </w:pPr>
      <w:r>
        <w:t>SSP_ACTIVITIES</w:t>
      </w:r>
    </w:p>
    <w:p w:rsidR="0056642D" w:rsidRDefault="0056642D" w:rsidP="00794EE5">
      <w:pPr>
        <w:numPr>
          <w:ilvl w:val="0"/>
          <w:numId w:val="26"/>
        </w:numPr>
        <w:spacing w:after="0"/>
        <w:ind w:left="714" w:hanging="357"/>
        <w:jc w:val="left"/>
      </w:pPr>
      <w:r>
        <w:t>SSP_CONFIGDELIVERIES</w:t>
      </w:r>
    </w:p>
    <w:p w:rsidR="00661CEA" w:rsidRDefault="00661CEA" w:rsidP="00794EE5">
      <w:pPr>
        <w:numPr>
          <w:ilvl w:val="0"/>
          <w:numId w:val="26"/>
        </w:numPr>
        <w:spacing w:after="0"/>
        <w:ind w:left="714" w:hanging="357"/>
        <w:jc w:val="left"/>
      </w:pPr>
      <w:r>
        <w:t>SSP_SCHOOLS_CONFIGDELIVERIES</w:t>
      </w:r>
    </w:p>
    <w:p w:rsidR="0056642D" w:rsidRDefault="0056642D" w:rsidP="00794EE5">
      <w:pPr>
        <w:numPr>
          <w:ilvl w:val="0"/>
          <w:numId w:val="26"/>
        </w:numPr>
        <w:spacing w:after="0"/>
        <w:ind w:left="714" w:hanging="357"/>
        <w:jc w:val="left"/>
      </w:pPr>
      <w:r>
        <w:t>SSP_CANTONS</w:t>
      </w:r>
    </w:p>
    <w:p w:rsidR="0056642D" w:rsidRDefault="0056642D" w:rsidP="00794EE5">
      <w:pPr>
        <w:numPr>
          <w:ilvl w:val="0"/>
          <w:numId w:val="26"/>
        </w:numPr>
        <w:spacing w:after="0"/>
        <w:ind w:left="714" w:hanging="357"/>
        <w:jc w:val="left"/>
      </w:pPr>
      <w:r>
        <w:t>SSP_FILTERS</w:t>
      </w:r>
    </w:p>
    <w:p w:rsidR="0056642D" w:rsidRDefault="0056642D" w:rsidP="00794EE5">
      <w:pPr>
        <w:numPr>
          <w:ilvl w:val="0"/>
          <w:numId w:val="26"/>
        </w:numPr>
        <w:spacing w:after="0"/>
        <w:ind w:left="714" w:hanging="357"/>
        <w:jc w:val="left"/>
      </w:pPr>
      <w:r>
        <w:t>SSP_PLAUSIS</w:t>
      </w:r>
    </w:p>
    <w:p w:rsidR="0056642D" w:rsidRDefault="0056642D" w:rsidP="00794EE5">
      <w:pPr>
        <w:numPr>
          <w:ilvl w:val="0"/>
          <w:numId w:val="26"/>
        </w:numPr>
        <w:spacing w:after="0"/>
        <w:ind w:left="714" w:hanging="357"/>
        <w:jc w:val="left"/>
      </w:pPr>
      <w:r>
        <w:t>SSP_EXPORTS</w:t>
      </w:r>
    </w:p>
    <w:p w:rsidR="0056642D" w:rsidRDefault="0056642D" w:rsidP="00794EE5">
      <w:pPr>
        <w:numPr>
          <w:ilvl w:val="0"/>
          <w:numId w:val="26"/>
        </w:numPr>
        <w:spacing w:after="0"/>
        <w:ind w:left="714" w:hanging="357"/>
        <w:jc w:val="left"/>
      </w:pPr>
      <w:r>
        <w:t>SSP_PARAMETERS</w:t>
      </w:r>
    </w:p>
    <w:p w:rsidR="0056642D" w:rsidRDefault="0056642D" w:rsidP="005D4D6A">
      <w:pPr>
        <w:spacing w:before="240" w:after="0"/>
        <w:jc w:val="left"/>
      </w:pPr>
      <w:r>
        <w:t>Die folgenden Tabellen müssen mehr als einen Eintrag enthalten:</w:t>
      </w:r>
    </w:p>
    <w:p w:rsidR="00A334CB" w:rsidRDefault="00A334CB" w:rsidP="0056642D">
      <w:pPr>
        <w:numPr>
          <w:ilvl w:val="0"/>
          <w:numId w:val="26"/>
        </w:numPr>
        <w:spacing w:after="0"/>
        <w:jc w:val="left"/>
      </w:pPr>
      <w:r>
        <w:t>CODEGROUP</w:t>
      </w:r>
    </w:p>
    <w:p w:rsidR="00A334CB" w:rsidRDefault="00A334CB" w:rsidP="00794EE5">
      <w:pPr>
        <w:numPr>
          <w:ilvl w:val="0"/>
          <w:numId w:val="26"/>
        </w:numPr>
        <w:spacing w:after="0"/>
        <w:ind w:left="714" w:hanging="357"/>
        <w:jc w:val="left"/>
      </w:pPr>
      <w:r>
        <w:t>MACRO</w:t>
      </w:r>
    </w:p>
    <w:p w:rsidR="0056642D" w:rsidRDefault="0056642D" w:rsidP="0056642D">
      <w:pPr>
        <w:numPr>
          <w:ilvl w:val="0"/>
          <w:numId w:val="26"/>
        </w:numPr>
        <w:spacing w:after="0"/>
        <w:jc w:val="left"/>
      </w:pPr>
      <w:r>
        <w:t>CODEGROUPS</w:t>
      </w:r>
    </w:p>
    <w:p w:rsidR="0056642D" w:rsidRDefault="0056642D" w:rsidP="0056642D">
      <w:pPr>
        <w:numPr>
          <w:ilvl w:val="0"/>
          <w:numId w:val="26"/>
        </w:numPr>
        <w:spacing w:after="0"/>
        <w:jc w:val="left"/>
      </w:pPr>
      <w:r>
        <w:t>SDL_PLAUSIS</w:t>
      </w:r>
    </w:p>
    <w:p w:rsidR="00F21210" w:rsidRDefault="00F21210" w:rsidP="0056642D">
      <w:pPr>
        <w:numPr>
          <w:ilvl w:val="0"/>
          <w:numId w:val="26"/>
        </w:numPr>
        <w:spacing w:after="0"/>
        <w:jc w:val="left"/>
      </w:pPr>
      <w:r>
        <w:t>SDL_EXPORTS</w:t>
      </w:r>
    </w:p>
    <w:p w:rsidR="0056642D" w:rsidRDefault="0056642D" w:rsidP="0056642D">
      <w:pPr>
        <w:numPr>
          <w:ilvl w:val="0"/>
          <w:numId w:val="26"/>
        </w:numPr>
        <w:spacing w:after="0"/>
        <w:jc w:val="left"/>
      </w:pPr>
      <w:r>
        <w:t>SSP_PLAUSIS</w:t>
      </w:r>
    </w:p>
    <w:p w:rsidR="0038462E" w:rsidRDefault="00F21210" w:rsidP="005D4D6A">
      <w:pPr>
        <w:numPr>
          <w:ilvl w:val="0"/>
          <w:numId w:val="26"/>
        </w:numPr>
        <w:spacing w:after="0"/>
        <w:jc w:val="left"/>
      </w:pPr>
      <w:r>
        <w:t>SSP_EXPORTS</w:t>
      </w:r>
    </w:p>
    <w:p w:rsidR="005D4D6A" w:rsidRDefault="005D4D6A" w:rsidP="005D4D6A">
      <w:pPr>
        <w:numPr>
          <w:ilvl w:val="0"/>
          <w:numId w:val="26"/>
        </w:numPr>
        <w:spacing w:after="0"/>
        <w:jc w:val="left"/>
      </w:pPr>
      <w:r>
        <w:t>SBA_PLAUSIS</w:t>
      </w:r>
    </w:p>
    <w:p w:rsidR="00F21210" w:rsidRDefault="005D4D6A" w:rsidP="005D4D6A">
      <w:pPr>
        <w:numPr>
          <w:ilvl w:val="0"/>
          <w:numId w:val="26"/>
        </w:numPr>
        <w:spacing w:after="0"/>
        <w:jc w:val="left"/>
      </w:pPr>
      <w:r>
        <w:t>SBA_EXPORTS</w:t>
      </w:r>
    </w:p>
    <w:p w:rsidR="00907DFF" w:rsidRPr="00DD62EE" w:rsidRDefault="004E0CE0" w:rsidP="00DD62EE">
      <w:pPr>
        <w:pStyle w:val="berschrift1"/>
      </w:pPr>
      <w:bookmarkStart w:id="60" w:name="_Installation_der_MEB-Applikationen"/>
      <w:bookmarkEnd w:id="60"/>
      <w:r w:rsidRPr="00DD62EE">
        <w:br w:type="page"/>
      </w:r>
      <w:bookmarkStart w:id="61" w:name="_Toc467077464"/>
      <w:r w:rsidR="00DD62EE" w:rsidRPr="00DD62EE">
        <w:t>Installation der MEB-Applikationen</w:t>
      </w:r>
      <w:bookmarkEnd w:id="61"/>
    </w:p>
    <w:p w:rsidR="00DD62EE" w:rsidRDefault="00DD62EE" w:rsidP="00DD62EE">
      <w:r>
        <w:t xml:space="preserve">Die folgenden Abschnitte beschreiben die Voraussetzungen und notwendigen Schritte zur Installation und Inbetriebnahme </w:t>
      </w:r>
      <w:r w:rsidR="004D5849">
        <w:t xml:space="preserve">des MEB-Portals und </w:t>
      </w:r>
      <w:r>
        <w:t xml:space="preserve">der </w:t>
      </w:r>
      <w:r w:rsidR="004D5849">
        <w:t xml:space="preserve">beteiligten </w:t>
      </w:r>
      <w:r>
        <w:t>Applikation</w:t>
      </w:r>
      <w:r w:rsidR="004D5849">
        <w:t>en SDL, SSP</w:t>
      </w:r>
      <w:r w:rsidR="00AD4E77">
        <w:t>, SBA und SBG</w:t>
      </w:r>
      <w:r>
        <w:t>.</w:t>
      </w:r>
    </w:p>
    <w:p w:rsidR="00DD62EE" w:rsidRDefault="00DD62EE" w:rsidP="00DD62EE">
      <w:pPr>
        <w:pStyle w:val="berschrift2"/>
        <w:keepNext w:val="0"/>
        <w:ind w:left="576" w:hanging="576"/>
      </w:pPr>
      <w:bookmarkStart w:id="62" w:name="_Toc515687390"/>
      <w:bookmarkStart w:id="63" w:name="_Toc524330102"/>
      <w:bookmarkStart w:id="64" w:name="_Toc181433529"/>
      <w:bookmarkStart w:id="65" w:name="_Toc467077465"/>
      <w:r>
        <w:t>Voraussetzungen</w:t>
      </w:r>
      <w:bookmarkEnd w:id="62"/>
      <w:bookmarkEnd w:id="63"/>
      <w:bookmarkEnd w:id="64"/>
      <w:bookmarkEnd w:id="65"/>
    </w:p>
    <w:p w:rsidR="00DD62EE" w:rsidRDefault="00DD62EE" w:rsidP="00DD62EE">
      <w:pPr>
        <w:pStyle w:val="berschrift3"/>
        <w:keepNext w:val="0"/>
        <w:tabs>
          <w:tab w:val="clear" w:pos="830"/>
          <w:tab w:val="num" w:pos="720"/>
        </w:tabs>
      </w:pPr>
      <w:bookmarkStart w:id="66" w:name="_Toc515687391"/>
      <w:bookmarkStart w:id="67" w:name="_Toc524330103"/>
      <w:bookmarkStart w:id="68" w:name="_Toc181433530"/>
      <w:bookmarkStart w:id="69" w:name="_Toc467077466"/>
      <w:r>
        <w:t>Hardware</w:t>
      </w:r>
      <w:bookmarkEnd w:id="66"/>
      <w:bookmarkEnd w:id="67"/>
      <w:r>
        <w:t>-Umgebung</w:t>
      </w:r>
      <w:bookmarkEnd w:id="68"/>
      <w:bookmarkEnd w:id="69"/>
    </w:p>
    <w:p w:rsidR="00DD62EE" w:rsidRDefault="00DD62EE" w:rsidP="00DD62EE">
      <w:r>
        <w:t>Minimale Anforderungen:</w:t>
      </w:r>
    </w:p>
    <w:p w:rsidR="00DD62EE" w:rsidRDefault="00DD62EE" w:rsidP="00DD62EE">
      <w:pPr>
        <w:pStyle w:val="AufzhlungKstchen-adesso"/>
        <w:numPr>
          <w:ilvl w:val="0"/>
          <w:numId w:val="26"/>
        </w:numPr>
        <w:jc w:val="left"/>
      </w:pPr>
      <w:r>
        <w:t xml:space="preserve">RAM: </w:t>
      </w:r>
      <w:r w:rsidR="00D70BEA">
        <w:t>2</w:t>
      </w:r>
      <w:r>
        <w:t xml:space="preserve"> GB</w:t>
      </w:r>
    </w:p>
    <w:p w:rsidR="00DD62EE" w:rsidRDefault="00DD62EE" w:rsidP="00DD62EE">
      <w:pPr>
        <w:pStyle w:val="AufzhlungKstchen-adesso"/>
        <w:numPr>
          <w:ilvl w:val="0"/>
          <w:numId w:val="26"/>
        </w:numPr>
        <w:jc w:val="left"/>
      </w:pPr>
      <w:r>
        <w:t>Netzwerk: BV-Netz</w:t>
      </w:r>
    </w:p>
    <w:p w:rsidR="00DD62EE" w:rsidRDefault="00DD62EE" w:rsidP="00DD62EE">
      <w:pPr>
        <w:pStyle w:val="berschrift3"/>
        <w:keepNext w:val="0"/>
        <w:tabs>
          <w:tab w:val="clear" w:pos="830"/>
          <w:tab w:val="num" w:pos="720"/>
        </w:tabs>
      </w:pPr>
      <w:bookmarkStart w:id="70" w:name="_Toc515687392"/>
      <w:bookmarkStart w:id="71" w:name="_Toc524330104"/>
      <w:bookmarkStart w:id="72" w:name="_Toc181433531"/>
      <w:bookmarkStart w:id="73" w:name="_Toc467077467"/>
      <w:r>
        <w:t>Software</w:t>
      </w:r>
      <w:bookmarkEnd w:id="70"/>
      <w:bookmarkEnd w:id="71"/>
      <w:bookmarkEnd w:id="72"/>
      <w:bookmarkEnd w:id="73"/>
    </w:p>
    <w:p w:rsidR="00DD62EE" w:rsidRDefault="00DD62EE" w:rsidP="00DD62EE">
      <w:r>
        <w:t>Folgende Softwarekomponenten müssen installiert sein:</w:t>
      </w:r>
    </w:p>
    <w:p w:rsidR="00256347" w:rsidRDefault="00256347" w:rsidP="00DD62EE">
      <w:pPr>
        <w:numPr>
          <w:ilvl w:val="0"/>
          <w:numId w:val="26"/>
        </w:numPr>
        <w:jc w:val="left"/>
      </w:pPr>
      <w:r>
        <w:t>MEB Datenbank: Oracle 11</w:t>
      </w:r>
    </w:p>
    <w:p w:rsidR="00DD62EE" w:rsidRDefault="00256347" w:rsidP="00DD62EE">
      <w:pPr>
        <w:numPr>
          <w:ilvl w:val="0"/>
          <w:numId w:val="26"/>
        </w:numPr>
        <w:jc w:val="left"/>
      </w:pPr>
      <w:r>
        <w:t>Java 1.</w:t>
      </w:r>
      <w:r w:rsidR="009B7DAE">
        <w:t>8</w:t>
      </w:r>
    </w:p>
    <w:p w:rsidR="00DD62EE" w:rsidRDefault="00DD62EE" w:rsidP="00DD62EE">
      <w:pPr>
        <w:numPr>
          <w:ilvl w:val="0"/>
          <w:numId w:val="26"/>
        </w:numPr>
        <w:jc w:val="left"/>
      </w:pPr>
      <w:r>
        <w:t xml:space="preserve">Application Server: </w:t>
      </w:r>
      <w:r w:rsidR="00256347">
        <w:t xml:space="preserve">Oracle Weblogic </w:t>
      </w:r>
      <w:r w:rsidR="009B7DAE">
        <w:t>12.2.1</w:t>
      </w:r>
    </w:p>
    <w:p w:rsidR="00DD62EE" w:rsidRDefault="009B7DAE" w:rsidP="00DD62EE">
      <w:pPr>
        <w:numPr>
          <w:ilvl w:val="0"/>
          <w:numId w:val="26"/>
        </w:numPr>
        <w:jc w:val="left"/>
      </w:pPr>
      <w:r>
        <w:t>Nevis-IDM / eIAM</w:t>
      </w:r>
    </w:p>
    <w:p w:rsidR="00DD62EE" w:rsidRDefault="00DD62EE" w:rsidP="00DD62EE">
      <w:pPr>
        <w:numPr>
          <w:ilvl w:val="0"/>
          <w:numId w:val="26"/>
        </w:numPr>
        <w:jc w:val="left"/>
      </w:pPr>
      <w:r>
        <w:t>SAS-Server inklusive FTP Server</w:t>
      </w:r>
    </w:p>
    <w:p w:rsidR="00DD62EE" w:rsidRPr="00BD349C" w:rsidRDefault="00DD62EE" w:rsidP="00DD62EE">
      <w:pPr>
        <w:numPr>
          <w:ilvl w:val="0"/>
          <w:numId w:val="26"/>
        </w:numPr>
        <w:jc w:val="left"/>
      </w:pPr>
      <w:r>
        <w:t>Mail-Server</w:t>
      </w:r>
    </w:p>
    <w:p w:rsidR="00DD62EE" w:rsidRDefault="00DD62EE" w:rsidP="00DD62EE">
      <w:pPr>
        <w:pStyle w:val="berschrift2"/>
        <w:keepNext w:val="0"/>
        <w:ind w:left="576" w:hanging="576"/>
      </w:pPr>
      <w:bookmarkStart w:id="74" w:name="_Toc181433532"/>
      <w:bookmarkStart w:id="75" w:name="_Toc467077468"/>
      <w:bookmarkStart w:id="76" w:name="_Ref468767261"/>
      <w:bookmarkStart w:id="77" w:name="_Toc515687393"/>
      <w:bookmarkStart w:id="78" w:name="_Toc524330105"/>
      <w:r>
        <w:t>Vorbereitung des Weblogic-Servers</w:t>
      </w:r>
      <w:bookmarkEnd w:id="74"/>
      <w:bookmarkEnd w:id="75"/>
    </w:p>
    <w:p w:rsidR="00DD62EE" w:rsidRDefault="00DD62EE" w:rsidP="00DD62EE">
      <w:r>
        <w:t>Folgende Vorbereitungen müssen getroffen werden:</w:t>
      </w:r>
    </w:p>
    <w:p w:rsidR="00DD62EE" w:rsidRDefault="00EC68E5" w:rsidP="00DD62EE">
      <w:pPr>
        <w:numPr>
          <w:ilvl w:val="0"/>
          <w:numId w:val="28"/>
        </w:numPr>
        <w:jc w:val="left"/>
      </w:pPr>
      <w:r>
        <w:rPr>
          <w:highlight w:val="white"/>
        </w:rPr>
        <w:t xml:space="preserve">Mindestens </w:t>
      </w:r>
      <w:r w:rsidR="0045241F">
        <w:rPr>
          <w:highlight w:val="white"/>
        </w:rPr>
        <w:t>2 GB</w:t>
      </w:r>
      <w:r w:rsidR="00DD62EE" w:rsidRPr="003B2311">
        <w:rPr>
          <w:highlight w:val="white"/>
        </w:rPr>
        <w:t xml:space="preserve"> maximale Heapsize für die Java VM</w:t>
      </w:r>
      <w:r w:rsidR="00DD62EE">
        <w:t xml:space="preserve"> des Servers definieren</w:t>
      </w:r>
    </w:p>
    <w:p w:rsidR="00DD62EE" w:rsidRDefault="00DD62EE" w:rsidP="00DD62EE">
      <w:pPr>
        <w:numPr>
          <w:ilvl w:val="0"/>
          <w:numId w:val="28"/>
        </w:numPr>
        <w:jc w:val="left"/>
      </w:pPr>
      <w:r w:rsidRPr="003B2311">
        <w:rPr>
          <w:highlight w:val="white"/>
        </w:rPr>
        <w:t>Alle Request/Response-Timeouts au</w:t>
      </w:r>
      <w:r w:rsidR="006D1828">
        <w:rPr>
          <w:highlight w:val="white"/>
        </w:rPr>
        <w:t>f dem DeliveryService müssen &gt;= 2</w:t>
      </w:r>
      <w:r w:rsidRPr="003B2311">
        <w:rPr>
          <w:highlight w:val="white"/>
        </w:rPr>
        <w:t>0 Minuten</w:t>
      </w:r>
      <w:r w:rsidRPr="003B2311">
        <w:t xml:space="preserve"> definiert </w:t>
      </w:r>
      <w:r>
        <w:t xml:space="preserve">worden </w:t>
      </w:r>
      <w:r w:rsidRPr="003B2311">
        <w:t>sein</w:t>
      </w:r>
    </w:p>
    <w:p w:rsidR="00DD62EE" w:rsidRDefault="00DD62EE" w:rsidP="00DD62EE">
      <w:pPr>
        <w:numPr>
          <w:ilvl w:val="0"/>
          <w:numId w:val="28"/>
        </w:numPr>
        <w:jc w:val="left"/>
      </w:pPr>
      <w:r>
        <w:t xml:space="preserve">Es muss eine JNDI-Datasource im Weblogic-Server für den Zugriff auf die </w:t>
      </w:r>
      <w:r w:rsidR="00EC68E5">
        <w:t>MEB</w:t>
      </w:r>
      <w:r>
        <w:t>-Datenbank definiert worden sein</w:t>
      </w:r>
    </w:p>
    <w:p w:rsidR="00DD62EE" w:rsidRDefault="00DD62EE" w:rsidP="00DD62EE">
      <w:pPr>
        <w:numPr>
          <w:ilvl w:val="0"/>
          <w:numId w:val="28"/>
        </w:numPr>
        <w:jc w:val="left"/>
      </w:pPr>
      <w:r>
        <w:t>Es muss eine JNDI-Mailsession im Weblogic-Server definiert worden sein</w:t>
      </w:r>
      <w:r w:rsidR="00C46097">
        <w:t xml:space="preserve"> mit JNDI-Namen mail/meb</w:t>
      </w:r>
      <w:r w:rsidR="00B149AC">
        <w:t xml:space="preserve"> (</w:t>
      </w:r>
      <w:r w:rsidR="00B149AC" w:rsidRPr="00B149AC">
        <w:t>mail.host=</w:t>
      </w:r>
      <w:r w:rsidR="00B149AC">
        <w:t>&lt;hostname&gt; mail.user=&lt;username&gt;)</w:t>
      </w:r>
    </w:p>
    <w:p w:rsidR="00A52D7A" w:rsidRDefault="00C65825" w:rsidP="00D252AE">
      <w:pPr>
        <w:numPr>
          <w:ilvl w:val="0"/>
          <w:numId w:val="28"/>
        </w:numPr>
        <w:jc w:val="left"/>
      </w:pPr>
      <w:r>
        <w:t xml:space="preserve">Auf </w:t>
      </w:r>
      <w:r w:rsidR="009B7DAE">
        <w:t>Nevis-IDM</w:t>
      </w:r>
      <w:r w:rsidR="00A52D7A">
        <w:t xml:space="preserve"> muss aus BV-Netz und SSZ zugegriffen werden können (</w:t>
      </w:r>
      <w:r w:rsidR="00D252AE" w:rsidRPr="00D252AE">
        <w:t>nevisidm_adminservice_v1_32.wsdl</w:t>
      </w:r>
      <w:r w:rsidR="00A52D7A">
        <w:t>). Die dazu nötigen Zertifikate sind zu installieren</w:t>
      </w:r>
      <w:r w:rsidR="00D252AE">
        <w:t>.</w:t>
      </w:r>
    </w:p>
    <w:p w:rsidR="00C65825" w:rsidRDefault="00C65825" w:rsidP="00C65825">
      <w:pPr>
        <w:numPr>
          <w:ilvl w:val="0"/>
          <w:numId w:val="28"/>
        </w:numPr>
        <w:jc w:val="left"/>
      </w:pPr>
      <w:r w:rsidRPr="00C65825">
        <w:t>WLS Konfiguration: UserPrincipalMapper Klasse zum Auslesen von Attributen eines SAML2 Tokens ist gemäss Anleitung installiert</w:t>
      </w:r>
      <w:r>
        <w:t xml:space="preserve">. Siehe </w:t>
      </w:r>
      <w:r>
        <w:rPr>
          <w:sz w:val="20"/>
        </w:rPr>
        <w:t>[USER_PRINCIPAL].</w:t>
      </w:r>
    </w:p>
    <w:p w:rsidR="00C65825" w:rsidRDefault="00C65825" w:rsidP="00C65825">
      <w:pPr>
        <w:pStyle w:val="berschrift3"/>
        <w:keepNext w:val="0"/>
        <w:tabs>
          <w:tab w:val="clear" w:pos="830"/>
          <w:tab w:val="num" w:pos="720"/>
        </w:tabs>
      </w:pPr>
      <w:bookmarkStart w:id="79" w:name="_Toc467077469"/>
      <w:r>
        <w:t>Nevis-IDM/eIAM</w:t>
      </w:r>
      <w:bookmarkEnd w:id="79"/>
    </w:p>
    <w:p w:rsidR="00D252AE" w:rsidRDefault="00D252AE" w:rsidP="00C65825">
      <w:pPr>
        <w:ind w:left="360"/>
        <w:jc w:val="left"/>
      </w:pPr>
      <w:r>
        <w:t>Die MEB Rollen sind in Nevis-IDM/eIAM definiert (Application-Name: BFS-MEB):</w:t>
      </w:r>
    </w:p>
    <w:p w:rsidR="00D252AE" w:rsidRPr="007417F5" w:rsidRDefault="00C65825" w:rsidP="00C65825">
      <w:pPr>
        <w:numPr>
          <w:ilvl w:val="0"/>
          <w:numId w:val="28"/>
        </w:numPr>
        <w:jc w:val="left"/>
        <w:rPr>
          <w:lang w:val="en-GB"/>
        </w:rPr>
      </w:pPr>
      <w:r w:rsidRPr="007417F5">
        <w:rPr>
          <w:lang w:val="en-GB"/>
        </w:rPr>
        <w:t>Grobgranulare</w:t>
      </w:r>
      <w:r w:rsidR="00D252AE" w:rsidRPr="007417F5">
        <w:rPr>
          <w:lang w:val="en-GB"/>
        </w:rPr>
        <w:t xml:space="preserve"> Rollen: BFS-MEB.ALLOW, BFS-MEB.DENY</w:t>
      </w:r>
    </w:p>
    <w:p w:rsidR="00D252AE" w:rsidRPr="007417F5" w:rsidRDefault="00D252AE" w:rsidP="00C65825">
      <w:pPr>
        <w:numPr>
          <w:ilvl w:val="0"/>
          <w:numId w:val="28"/>
        </w:numPr>
        <w:tabs>
          <w:tab w:val="clear" w:pos="720"/>
          <w:tab w:val="num" w:pos="1069"/>
        </w:tabs>
        <w:jc w:val="left"/>
        <w:rPr>
          <w:lang w:val="en-GB"/>
        </w:rPr>
      </w:pPr>
      <w:r w:rsidRPr="007417F5">
        <w:rPr>
          <w:lang w:val="en-GB"/>
        </w:rPr>
        <w:t>Feingranulare Rollen SBA: BFS-MEB.SBA_RO, BFS-MEB.SBA_DL, BFS-MEB.SBA_DV, BFS-MEB.SBA_EV, BFS-MEB.SBA_EA</w:t>
      </w:r>
    </w:p>
    <w:p w:rsidR="00D252AE" w:rsidRPr="007417F5" w:rsidRDefault="00D252AE" w:rsidP="00C65825">
      <w:pPr>
        <w:numPr>
          <w:ilvl w:val="0"/>
          <w:numId w:val="28"/>
        </w:numPr>
        <w:tabs>
          <w:tab w:val="clear" w:pos="720"/>
          <w:tab w:val="num" w:pos="1069"/>
        </w:tabs>
        <w:jc w:val="left"/>
        <w:rPr>
          <w:lang w:val="en-GB"/>
        </w:rPr>
      </w:pPr>
      <w:r w:rsidRPr="007417F5">
        <w:rPr>
          <w:lang w:val="en-GB"/>
        </w:rPr>
        <w:t>Feingranulare Rollen SBG: BFS-MEB.SBG_DL, BFS-MEB.SBG_DV, BFS-MEB.SBG_EV, BFS-MEB.SBG_EA</w:t>
      </w:r>
    </w:p>
    <w:p w:rsidR="00D252AE" w:rsidRPr="007417F5" w:rsidRDefault="00D252AE" w:rsidP="00C65825">
      <w:pPr>
        <w:numPr>
          <w:ilvl w:val="0"/>
          <w:numId w:val="28"/>
        </w:numPr>
        <w:tabs>
          <w:tab w:val="clear" w:pos="720"/>
          <w:tab w:val="num" w:pos="1069"/>
        </w:tabs>
        <w:jc w:val="left"/>
        <w:rPr>
          <w:lang w:val="en-GB"/>
        </w:rPr>
      </w:pPr>
      <w:r w:rsidRPr="007417F5">
        <w:rPr>
          <w:lang w:val="en-GB"/>
        </w:rPr>
        <w:t>Feingranulare Rollen SDL: BFS-MEB.SDL_RO, BFS-MEB.SDL_DL, BFS-MEB.SDL_DV, BFS-MEB.SDL_EV, BFS-MEB.SDL_EA</w:t>
      </w:r>
    </w:p>
    <w:p w:rsidR="00D252AE" w:rsidRPr="007417F5" w:rsidRDefault="00D252AE" w:rsidP="00C65825">
      <w:pPr>
        <w:numPr>
          <w:ilvl w:val="0"/>
          <w:numId w:val="28"/>
        </w:numPr>
        <w:tabs>
          <w:tab w:val="clear" w:pos="720"/>
          <w:tab w:val="num" w:pos="1069"/>
        </w:tabs>
        <w:jc w:val="left"/>
        <w:rPr>
          <w:lang w:val="en-GB"/>
        </w:rPr>
      </w:pPr>
      <w:r w:rsidRPr="007417F5">
        <w:rPr>
          <w:lang w:val="en-GB"/>
        </w:rPr>
        <w:t>Feingranulare Rollen SSP: BFS-MEB.SSP_RO, BFS-MEB.SSP_DL, BFS-MEB.SSP_DV, BFS-MEB.SSP_EV, BFS-MEB.SSP_EA</w:t>
      </w:r>
    </w:p>
    <w:p w:rsidR="00D252AE" w:rsidRPr="007417F5" w:rsidRDefault="00D252AE" w:rsidP="00C65825">
      <w:pPr>
        <w:numPr>
          <w:ilvl w:val="0"/>
          <w:numId w:val="28"/>
        </w:numPr>
        <w:tabs>
          <w:tab w:val="clear" w:pos="720"/>
          <w:tab w:val="num" w:pos="1069"/>
        </w:tabs>
        <w:jc w:val="left"/>
        <w:rPr>
          <w:lang w:val="en-GB"/>
        </w:rPr>
      </w:pPr>
      <w:r w:rsidRPr="007417F5">
        <w:rPr>
          <w:lang w:val="en-GB"/>
        </w:rPr>
        <w:t>Kantonszugehörigkeiten: BFS-MEB.KANTON_ZH, BFS-MEB.KANTON_BE, BFS-MEB.KANTON_LU, BFS-MEB.KANTON_UR, BFS-MEB.KANTON_SZ, BFS-MEB.KANTON_OW, BFS-MEB.KANTON_NW, BFS-MEB.KANTON_GL, BFS-MEB.KANTON_ZG, BFS-MEB.KANTON_FR, BFS-MEB.KANTON_SO, BFS-MEB.KANTON_BS, BFS-MEB.KANTON_BL, BFS-MEB.KANTON_SH, BFS-MEB.KANTON_AR, BFS-MEB.KANTON_AI, BFS-MEB.KANTON_SG, BFS-MEB.KANTON_GR, BFS-MEB.KANTON_AG, BFS-MEB.KANTON_TG, BFS-MEB.KANTON_TI, BFS-MEB.KANTON_VD, BFS-MEB.KANTON_VS, BFS-MEB.KANTON_NE, BFS-MEB.KANTON_GE, BFS-MEB.KANTON_JU</w:t>
      </w:r>
    </w:p>
    <w:p w:rsidR="00DD62EE" w:rsidRDefault="00DD62EE" w:rsidP="00DD62EE">
      <w:pPr>
        <w:pStyle w:val="berschrift2"/>
        <w:keepNext w:val="0"/>
        <w:ind w:left="576" w:hanging="576"/>
      </w:pPr>
      <w:bookmarkStart w:id="80" w:name="_Toc181433533"/>
      <w:bookmarkStart w:id="81" w:name="_Toc467077470"/>
      <w:bookmarkEnd w:id="76"/>
      <w:bookmarkEnd w:id="77"/>
      <w:bookmarkEnd w:id="78"/>
      <w:r>
        <w:t>Lieferumfang</w:t>
      </w:r>
      <w:bookmarkEnd w:id="80"/>
      <w:bookmarkEnd w:id="81"/>
    </w:p>
    <w:p w:rsidR="008F1126" w:rsidRDefault="002A00C7" w:rsidP="008F1126">
      <w:r>
        <w:t xml:space="preserve">Das Lieferpaket </w:t>
      </w:r>
      <w:r w:rsidR="006E7CA3" w:rsidRPr="006E7CA3">
        <w:rPr>
          <w:rFonts w:ascii="Courier New" w:hAnsi="Courier New" w:cs="Courier New"/>
        </w:rPr>
        <w:t>MEB_APP_&lt;build-nummer&gt;</w:t>
      </w:r>
      <w:r w:rsidR="006E7CA3" w:rsidRPr="006E7CA3">
        <w:rPr>
          <w:rFonts w:ascii="Courier New" w:hAnsi="Courier New" w:cs="Courier New"/>
          <w:noProof/>
        </w:rPr>
        <w:t>_&lt;Release&gt;_&lt;Update&gt;.zip</w:t>
      </w:r>
      <w:r>
        <w:t xml:space="preserve"> hat folgenden Inhalt:</w:t>
      </w:r>
    </w:p>
    <w:tbl>
      <w:tblPr>
        <w:tblW w:w="969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3534"/>
        <w:gridCol w:w="2200"/>
        <w:gridCol w:w="3960"/>
      </w:tblGrid>
      <w:tr w:rsidR="00BD5C02" w:rsidRPr="00FF0120">
        <w:trPr>
          <w:cantSplit/>
          <w:trHeight w:val="397"/>
        </w:trPr>
        <w:tc>
          <w:tcPr>
            <w:tcW w:w="3534" w:type="dxa"/>
            <w:tcBorders>
              <w:bottom w:val="single" w:sz="12" w:space="0" w:color="FFFFFF"/>
            </w:tcBorders>
            <w:shd w:val="clear" w:color="1750AC" w:fill="888279"/>
          </w:tcPr>
          <w:p w:rsidR="00BD5C02" w:rsidRPr="00FF0120" w:rsidRDefault="00BD5C02" w:rsidP="00A155CC">
            <w:pPr>
              <w:pStyle w:val="Tabellenkopf-adesso"/>
              <w:rPr>
                <w:sz w:val="20"/>
                <w:szCs w:val="20"/>
              </w:rPr>
            </w:pPr>
            <w:r>
              <w:rPr>
                <w:sz w:val="20"/>
                <w:szCs w:val="20"/>
              </w:rPr>
              <w:t>Lieferpaket</w:t>
            </w:r>
          </w:p>
        </w:tc>
        <w:tc>
          <w:tcPr>
            <w:tcW w:w="2200" w:type="dxa"/>
            <w:tcBorders>
              <w:bottom w:val="single" w:sz="12" w:space="0" w:color="FFFFFF"/>
            </w:tcBorders>
            <w:shd w:val="clear" w:color="1750AC" w:fill="888279"/>
          </w:tcPr>
          <w:p w:rsidR="00BD5C02" w:rsidRPr="00FF0120" w:rsidRDefault="00BD5C02" w:rsidP="00A155CC">
            <w:pPr>
              <w:pStyle w:val="Tabellenkopf-adesso"/>
              <w:rPr>
                <w:sz w:val="20"/>
                <w:szCs w:val="20"/>
              </w:rPr>
            </w:pPr>
            <w:r>
              <w:rPr>
                <w:sz w:val="20"/>
                <w:szCs w:val="20"/>
              </w:rPr>
              <w:t>Files</w:t>
            </w:r>
          </w:p>
        </w:tc>
        <w:tc>
          <w:tcPr>
            <w:tcW w:w="3960" w:type="dxa"/>
            <w:tcBorders>
              <w:bottom w:val="single" w:sz="12" w:space="0" w:color="FFFFFF"/>
            </w:tcBorders>
            <w:shd w:val="clear" w:color="1750AC" w:fill="888279"/>
          </w:tcPr>
          <w:p w:rsidR="00BD5C02" w:rsidRPr="00FF0120" w:rsidRDefault="00BD5C02" w:rsidP="00A155CC">
            <w:pPr>
              <w:pStyle w:val="Tabellenkopf-adesso"/>
              <w:rPr>
                <w:sz w:val="20"/>
                <w:szCs w:val="20"/>
              </w:rPr>
            </w:pPr>
            <w:r>
              <w:rPr>
                <w:sz w:val="20"/>
                <w:szCs w:val="20"/>
              </w:rPr>
              <w:t>Beschreibung</w:t>
            </w:r>
          </w:p>
        </w:tc>
      </w:tr>
      <w:tr w:rsidR="00BD5C02" w:rsidRPr="00FF0120">
        <w:trPr>
          <w:cantSplit/>
          <w:trHeight w:val="397"/>
        </w:trPr>
        <w:tc>
          <w:tcPr>
            <w:tcW w:w="3534" w:type="dxa"/>
            <w:shd w:val="clear" w:color="EAEAEA" w:fill="E7E6E4"/>
          </w:tcPr>
          <w:p w:rsidR="00BD5C02" w:rsidRPr="0030433A" w:rsidRDefault="00BD5C02" w:rsidP="00084EE1">
            <w:pPr>
              <w:pStyle w:val="FormatvorlageTabellenkrper-adesso10pt"/>
              <w:rPr>
                <w:lang w:val="en-US"/>
              </w:rPr>
            </w:pPr>
            <w:r>
              <w:rPr>
                <w:noProof/>
                <w:lang w:val="en-GB"/>
              </w:rPr>
              <w:t>MEB_APP</w:t>
            </w:r>
            <w:r w:rsidRPr="002A195A">
              <w:rPr>
                <w:noProof/>
                <w:lang w:val="en-GB"/>
              </w:rPr>
              <w:t>_&lt;Release&gt;_&lt;Update&gt;.zi</w:t>
            </w:r>
            <w:r>
              <w:rPr>
                <w:noProof/>
                <w:lang w:val="en-GB"/>
              </w:rPr>
              <w:t>p</w:t>
            </w:r>
          </w:p>
        </w:tc>
        <w:tc>
          <w:tcPr>
            <w:tcW w:w="2200" w:type="dxa"/>
            <w:shd w:val="clear" w:color="EAEAEA" w:fill="E7E6E4"/>
          </w:tcPr>
          <w:p w:rsidR="00BD5C02" w:rsidRPr="0000254A" w:rsidRDefault="00BD5C02" w:rsidP="00084EE1">
            <w:pPr>
              <w:pStyle w:val="FormatvorlageTabellenkrper-adesso10pt"/>
              <w:rPr>
                <w:lang w:val="en-GB"/>
              </w:rPr>
            </w:pPr>
          </w:p>
        </w:tc>
        <w:tc>
          <w:tcPr>
            <w:tcW w:w="3960" w:type="dxa"/>
            <w:shd w:val="clear" w:color="EAEAEA" w:fill="E7E6E4"/>
          </w:tcPr>
          <w:p w:rsidR="00BD5C02" w:rsidRPr="00FF0120" w:rsidRDefault="00BD5C02" w:rsidP="00084EE1">
            <w:pPr>
              <w:pStyle w:val="FormatvorlageTabellenkrper-adesso10pt"/>
            </w:pPr>
            <w:r>
              <w:t>Alle Files für die Installation</w:t>
            </w:r>
            <w:r w:rsidR="0051716D">
              <w:t xml:space="preserve"> von</w:t>
            </w:r>
            <w:r>
              <w:t xml:space="preserve"> </w:t>
            </w:r>
            <w:r w:rsidR="0051716D">
              <w:t>MEB</w:t>
            </w:r>
          </w:p>
        </w:tc>
      </w:tr>
      <w:tr w:rsidR="00BD5C02" w:rsidRPr="00FF0120">
        <w:trPr>
          <w:cantSplit/>
          <w:trHeight w:val="397"/>
        </w:trPr>
        <w:tc>
          <w:tcPr>
            <w:tcW w:w="3534" w:type="dxa"/>
            <w:shd w:val="clear" w:color="EAEAEA" w:fill="E7E6E4"/>
          </w:tcPr>
          <w:p w:rsidR="00BD5C02" w:rsidRPr="0000254A" w:rsidRDefault="00BD5C02" w:rsidP="00084EE1">
            <w:pPr>
              <w:pStyle w:val="FormatvorlageTabellenkrper-adesso10pt"/>
              <w:rPr>
                <w:noProof/>
              </w:rPr>
            </w:pPr>
          </w:p>
        </w:tc>
        <w:tc>
          <w:tcPr>
            <w:tcW w:w="2200" w:type="dxa"/>
            <w:shd w:val="clear" w:color="EAEAEA" w:fill="E7E6E4"/>
          </w:tcPr>
          <w:p w:rsidR="00BD5C02" w:rsidRDefault="00BD5C02" w:rsidP="00084EE1">
            <w:pPr>
              <w:pStyle w:val="FormatvorlageTabellenkrper-adesso10pt"/>
            </w:pPr>
            <w:r>
              <w:t>README.txt</w:t>
            </w:r>
          </w:p>
        </w:tc>
        <w:tc>
          <w:tcPr>
            <w:tcW w:w="3960" w:type="dxa"/>
            <w:shd w:val="clear" w:color="EAEAEA" w:fill="E7E6E4"/>
          </w:tcPr>
          <w:p w:rsidR="00BD5C02" w:rsidRDefault="00BD5C02" w:rsidP="00084EE1">
            <w:pPr>
              <w:pStyle w:val="FormatvorlageTabellenkrper-adesso10pt"/>
            </w:pPr>
            <w:r>
              <w:t>Kurzanleitung</w:t>
            </w:r>
            <w:r w:rsidR="0051716D">
              <w:t>, Release-Notes</w:t>
            </w:r>
          </w:p>
        </w:tc>
      </w:tr>
      <w:tr w:rsidR="00BD5C02" w:rsidRPr="00FF0120">
        <w:trPr>
          <w:cantSplit/>
          <w:trHeight w:val="397"/>
        </w:trPr>
        <w:tc>
          <w:tcPr>
            <w:tcW w:w="3534" w:type="dxa"/>
            <w:shd w:val="clear" w:color="EAEAEA" w:fill="E7E6E4"/>
          </w:tcPr>
          <w:p w:rsidR="00BD5C02" w:rsidRDefault="00BD5C02" w:rsidP="00084EE1">
            <w:pPr>
              <w:pStyle w:val="FormatvorlageTabellenkrper-adesso10pt"/>
              <w:rPr>
                <w:noProof/>
                <w:lang w:val="en-GB"/>
              </w:rPr>
            </w:pPr>
          </w:p>
        </w:tc>
        <w:tc>
          <w:tcPr>
            <w:tcW w:w="2200" w:type="dxa"/>
            <w:shd w:val="clear" w:color="EAEAEA" w:fill="E7E6E4"/>
          </w:tcPr>
          <w:p w:rsidR="00BD5C02" w:rsidRDefault="00BD5C02" w:rsidP="00084EE1">
            <w:pPr>
              <w:pStyle w:val="FormatvorlageTabellenkrper-adesso10pt"/>
            </w:pPr>
            <w:r>
              <w:t>mebserverEAR*.ear</w:t>
            </w:r>
          </w:p>
        </w:tc>
        <w:tc>
          <w:tcPr>
            <w:tcW w:w="3960" w:type="dxa"/>
            <w:shd w:val="clear" w:color="EAEAEA" w:fill="E7E6E4"/>
          </w:tcPr>
          <w:p w:rsidR="00BD5C02" w:rsidRDefault="00BD5C02" w:rsidP="00084EE1">
            <w:pPr>
              <w:pStyle w:val="FormatvorlageTabellenkrper-adesso10pt"/>
            </w:pPr>
            <w:r>
              <w:t>Service-Layer MEB</w:t>
            </w:r>
          </w:p>
        </w:tc>
      </w:tr>
      <w:tr w:rsidR="00BD5C02" w:rsidRPr="00FF0120">
        <w:trPr>
          <w:cantSplit/>
          <w:trHeight w:val="397"/>
        </w:trPr>
        <w:tc>
          <w:tcPr>
            <w:tcW w:w="3534" w:type="dxa"/>
            <w:shd w:val="clear" w:color="EAEAEA" w:fill="E7E6E4"/>
          </w:tcPr>
          <w:p w:rsidR="00BD5C02" w:rsidRDefault="00BD5C02" w:rsidP="00084EE1">
            <w:pPr>
              <w:pStyle w:val="FormatvorlageTabellenkrper-adesso10pt"/>
              <w:rPr>
                <w:noProof/>
                <w:lang w:val="en-GB"/>
              </w:rPr>
            </w:pPr>
          </w:p>
        </w:tc>
        <w:tc>
          <w:tcPr>
            <w:tcW w:w="2200" w:type="dxa"/>
            <w:shd w:val="clear" w:color="EAEAEA" w:fill="E7E6E4"/>
          </w:tcPr>
          <w:p w:rsidR="00BD5C02" w:rsidRDefault="00BD5C02" w:rsidP="00084EE1">
            <w:pPr>
              <w:pStyle w:val="FormatvorlageTabellenkrper-adesso10pt"/>
            </w:pPr>
            <w:r>
              <w:t>mebwebEAR*.ear</w:t>
            </w:r>
          </w:p>
        </w:tc>
        <w:tc>
          <w:tcPr>
            <w:tcW w:w="3960" w:type="dxa"/>
            <w:shd w:val="clear" w:color="EAEAEA" w:fill="E7E6E4"/>
          </w:tcPr>
          <w:p w:rsidR="00BD5C02" w:rsidRDefault="00BD5C02" w:rsidP="00084EE1">
            <w:pPr>
              <w:pStyle w:val="FormatvorlageTabellenkrper-adesso10pt"/>
            </w:pPr>
            <w:r>
              <w:t>Präsentations-Layer MEB</w:t>
            </w:r>
          </w:p>
        </w:tc>
      </w:tr>
      <w:tr w:rsidR="00BD5C02" w:rsidRPr="00FF0120">
        <w:trPr>
          <w:cantSplit/>
          <w:trHeight w:val="397"/>
        </w:trPr>
        <w:tc>
          <w:tcPr>
            <w:tcW w:w="3534" w:type="dxa"/>
            <w:shd w:val="clear" w:color="EAEAEA" w:fill="E7E6E4"/>
          </w:tcPr>
          <w:p w:rsidR="00BD5C02" w:rsidRDefault="00BD5C02" w:rsidP="00084EE1">
            <w:pPr>
              <w:pStyle w:val="FormatvorlageTabellenkrper-adesso10pt"/>
              <w:rPr>
                <w:noProof/>
                <w:lang w:val="en-GB"/>
              </w:rPr>
            </w:pPr>
          </w:p>
        </w:tc>
        <w:tc>
          <w:tcPr>
            <w:tcW w:w="2200" w:type="dxa"/>
            <w:shd w:val="clear" w:color="EAEAEA" w:fill="E7E6E4"/>
          </w:tcPr>
          <w:p w:rsidR="00BD5C02" w:rsidRDefault="00BD5C02" w:rsidP="00084EE1">
            <w:pPr>
              <w:pStyle w:val="FormatvorlageTabellenkrper-adesso10pt"/>
            </w:pPr>
            <w:r>
              <w:t>wsdl/*.*</w:t>
            </w:r>
          </w:p>
        </w:tc>
        <w:tc>
          <w:tcPr>
            <w:tcW w:w="3960" w:type="dxa"/>
            <w:shd w:val="clear" w:color="EAEAEA" w:fill="E7E6E4"/>
          </w:tcPr>
          <w:p w:rsidR="00BD5C02" w:rsidRDefault="00BD5C02" w:rsidP="00084EE1">
            <w:pPr>
              <w:pStyle w:val="FormatvorlageTabellenkrper-adesso10pt"/>
            </w:pPr>
            <w:r>
              <w:t>Webservice-Schnittstellen</w:t>
            </w:r>
          </w:p>
        </w:tc>
      </w:tr>
      <w:tr w:rsidR="00BD5C02" w:rsidRPr="00FF0120">
        <w:trPr>
          <w:cantSplit/>
          <w:trHeight w:val="397"/>
        </w:trPr>
        <w:tc>
          <w:tcPr>
            <w:tcW w:w="3534" w:type="dxa"/>
            <w:shd w:val="clear" w:color="EAEAEA" w:fill="E7E6E4"/>
          </w:tcPr>
          <w:p w:rsidR="00BD5C02" w:rsidRDefault="0051716D" w:rsidP="00084EE1">
            <w:pPr>
              <w:pStyle w:val="FormatvorlageTabellenkrper-adesso10pt"/>
              <w:rPr>
                <w:noProof/>
                <w:lang w:val="en-GB"/>
              </w:rPr>
            </w:pPr>
            <w:r>
              <w:rPr>
                <w:noProof/>
                <w:lang w:val="en-GB"/>
              </w:rPr>
              <w:t>SDL_APP</w:t>
            </w:r>
            <w:r w:rsidRPr="002A195A">
              <w:rPr>
                <w:noProof/>
                <w:lang w:val="en-GB"/>
              </w:rPr>
              <w:t>_&lt;Release&gt;_&lt;Update&gt;.zi</w:t>
            </w:r>
            <w:r>
              <w:rPr>
                <w:noProof/>
                <w:lang w:val="en-GB"/>
              </w:rPr>
              <w:t>p</w:t>
            </w:r>
          </w:p>
        </w:tc>
        <w:tc>
          <w:tcPr>
            <w:tcW w:w="2200" w:type="dxa"/>
            <w:shd w:val="clear" w:color="EAEAEA" w:fill="E7E6E4"/>
          </w:tcPr>
          <w:p w:rsidR="00BD5C02" w:rsidRPr="0000254A" w:rsidRDefault="00BD5C02" w:rsidP="00084EE1">
            <w:pPr>
              <w:pStyle w:val="FormatvorlageTabellenkrper-adesso10pt"/>
              <w:rPr>
                <w:lang w:val="en-GB"/>
              </w:rPr>
            </w:pPr>
          </w:p>
        </w:tc>
        <w:tc>
          <w:tcPr>
            <w:tcW w:w="3960" w:type="dxa"/>
            <w:shd w:val="clear" w:color="EAEAEA" w:fill="E7E6E4"/>
          </w:tcPr>
          <w:p w:rsidR="00BD5C02" w:rsidRDefault="0051716D" w:rsidP="00084EE1">
            <w:pPr>
              <w:pStyle w:val="FormatvorlageTabellenkrper-adesso10pt"/>
            </w:pPr>
            <w:r>
              <w:t>Alle Files für die Installation von SDL</w:t>
            </w:r>
          </w:p>
        </w:tc>
      </w:tr>
      <w:tr w:rsidR="0051716D" w:rsidRPr="00FF0120">
        <w:trPr>
          <w:cantSplit/>
          <w:trHeight w:val="397"/>
        </w:trPr>
        <w:tc>
          <w:tcPr>
            <w:tcW w:w="3534" w:type="dxa"/>
            <w:shd w:val="clear" w:color="EAEAEA" w:fill="E7E6E4"/>
          </w:tcPr>
          <w:p w:rsidR="0051716D" w:rsidRPr="0000254A" w:rsidRDefault="0051716D" w:rsidP="00084EE1">
            <w:pPr>
              <w:pStyle w:val="FormatvorlageTabellenkrper-adesso10pt"/>
              <w:rPr>
                <w:noProof/>
              </w:rPr>
            </w:pPr>
          </w:p>
        </w:tc>
        <w:tc>
          <w:tcPr>
            <w:tcW w:w="2200" w:type="dxa"/>
            <w:shd w:val="clear" w:color="EAEAEA" w:fill="E7E6E4"/>
          </w:tcPr>
          <w:p w:rsidR="0051716D" w:rsidRDefault="0051716D" w:rsidP="00084EE1">
            <w:pPr>
              <w:pStyle w:val="FormatvorlageTabellenkrper-adesso10pt"/>
            </w:pPr>
            <w:r>
              <w:t>README.txt</w:t>
            </w:r>
          </w:p>
        </w:tc>
        <w:tc>
          <w:tcPr>
            <w:tcW w:w="3960" w:type="dxa"/>
            <w:shd w:val="clear" w:color="EAEAEA" w:fill="E7E6E4"/>
          </w:tcPr>
          <w:p w:rsidR="0051716D" w:rsidRDefault="0051716D" w:rsidP="00084EE1">
            <w:pPr>
              <w:pStyle w:val="FormatvorlageTabellenkrper-adesso10pt"/>
            </w:pPr>
            <w:r>
              <w:t>Kurzanleitung, Release-Notes</w:t>
            </w:r>
          </w:p>
        </w:tc>
      </w:tr>
      <w:tr w:rsidR="0051716D" w:rsidRPr="00FF0120">
        <w:trPr>
          <w:cantSplit/>
          <w:trHeight w:val="397"/>
        </w:trPr>
        <w:tc>
          <w:tcPr>
            <w:tcW w:w="3534" w:type="dxa"/>
            <w:shd w:val="clear" w:color="EAEAEA" w:fill="E7E6E4"/>
          </w:tcPr>
          <w:p w:rsidR="0051716D" w:rsidRDefault="0051716D" w:rsidP="00084EE1">
            <w:pPr>
              <w:pStyle w:val="FormatvorlageTabellenkrper-adesso10pt"/>
              <w:rPr>
                <w:noProof/>
                <w:lang w:val="en-GB"/>
              </w:rPr>
            </w:pPr>
          </w:p>
        </w:tc>
        <w:tc>
          <w:tcPr>
            <w:tcW w:w="2200" w:type="dxa"/>
            <w:shd w:val="clear" w:color="EAEAEA" w:fill="E7E6E4"/>
          </w:tcPr>
          <w:p w:rsidR="0051716D" w:rsidRDefault="0051716D" w:rsidP="00084EE1">
            <w:pPr>
              <w:pStyle w:val="FormatvorlageTabellenkrper-adesso10pt"/>
            </w:pPr>
            <w:r>
              <w:t>sdlserverEAR*.ear</w:t>
            </w:r>
          </w:p>
        </w:tc>
        <w:tc>
          <w:tcPr>
            <w:tcW w:w="3960" w:type="dxa"/>
            <w:shd w:val="clear" w:color="EAEAEA" w:fill="E7E6E4"/>
          </w:tcPr>
          <w:p w:rsidR="0051716D" w:rsidRDefault="0051716D" w:rsidP="00084EE1">
            <w:pPr>
              <w:pStyle w:val="FormatvorlageTabellenkrper-adesso10pt"/>
            </w:pPr>
            <w:r>
              <w:t>Service-Layer SDL</w:t>
            </w:r>
          </w:p>
        </w:tc>
      </w:tr>
      <w:tr w:rsidR="0051716D" w:rsidRPr="00FF0120">
        <w:trPr>
          <w:cantSplit/>
          <w:trHeight w:val="397"/>
        </w:trPr>
        <w:tc>
          <w:tcPr>
            <w:tcW w:w="3534" w:type="dxa"/>
            <w:shd w:val="clear" w:color="EAEAEA" w:fill="E7E6E4"/>
          </w:tcPr>
          <w:p w:rsidR="0051716D" w:rsidRDefault="0051716D" w:rsidP="00084EE1">
            <w:pPr>
              <w:pStyle w:val="FormatvorlageTabellenkrper-adesso10pt"/>
              <w:rPr>
                <w:noProof/>
                <w:lang w:val="en-GB"/>
              </w:rPr>
            </w:pPr>
          </w:p>
        </w:tc>
        <w:tc>
          <w:tcPr>
            <w:tcW w:w="2200" w:type="dxa"/>
            <w:shd w:val="clear" w:color="EAEAEA" w:fill="E7E6E4"/>
          </w:tcPr>
          <w:p w:rsidR="0051716D" w:rsidRDefault="0051716D" w:rsidP="00084EE1">
            <w:pPr>
              <w:pStyle w:val="FormatvorlageTabellenkrper-adesso10pt"/>
            </w:pPr>
            <w:r>
              <w:t>sdlwebEAR*.ear</w:t>
            </w:r>
          </w:p>
        </w:tc>
        <w:tc>
          <w:tcPr>
            <w:tcW w:w="3960" w:type="dxa"/>
            <w:shd w:val="clear" w:color="EAEAEA" w:fill="E7E6E4"/>
          </w:tcPr>
          <w:p w:rsidR="0051716D" w:rsidRDefault="0051716D" w:rsidP="00084EE1">
            <w:pPr>
              <w:pStyle w:val="FormatvorlageTabellenkrper-adesso10pt"/>
            </w:pPr>
            <w:r>
              <w:t>Präsentations-Layer SDL</w:t>
            </w:r>
          </w:p>
        </w:tc>
      </w:tr>
      <w:tr w:rsidR="0051716D" w:rsidRPr="00FF0120">
        <w:trPr>
          <w:cantSplit/>
          <w:trHeight w:val="397"/>
        </w:trPr>
        <w:tc>
          <w:tcPr>
            <w:tcW w:w="3534" w:type="dxa"/>
            <w:shd w:val="clear" w:color="EAEAEA" w:fill="E7E6E4"/>
          </w:tcPr>
          <w:p w:rsidR="0051716D" w:rsidRDefault="0051716D" w:rsidP="00084EE1">
            <w:pPr>
              <w:pStyle w:val="FormatvorlageTabellenkrper-adesso10pt"/>
              <w:rPr>
                <w:noProof/>
                <w:lang w:val="en-GB"/>
              </w:rPr>
            </w:pPr>
          </w:p>
        </w:tc>
        <w:tc>
          <w:tcPr>
            <w:tcW w:w="2200" w:type="dxa"/>
            <w:shd w:val="clear" w:color="EAEAEA" w:fill="E7E6E4"/>
          </w:tcPr>
          <w:p w:rsidR="0051716D" w:rsidRDefault="0051716D" w:rsidP="00084EE1">
            <w:pPr>
              <w:pStyle w:val="FormatvorlageTabellenkrper-adesso10pt"/>
            </w:pPr>
            <w:r>
              <w:t>wsdl/*.*</w:t>
            </w:r>
          </w:p>
        </w:tc>
        <w:tc>
          <w:tcPr>
            <w:tcW w:w="3960" w:type="dxa"/>
            <w:shd w:val="clear" w:color="EAEAEA" w:fill="E7E6E4"/>
          </w:tcPr>
          <w:p w:rsidR="0051716D" w:rsidRDefault="0051716D" w:rsidP="00084EE1">
            <w:pPr>
              <w:pStyle w:val="FormatvorlageTabellenkrper-adesso10pt"/>
            </w:pPr>
            <w:r>
              <w:t>Webservice-Schnittstellen</w:t>
            </w:r>
          </w:p>
        </w:tc>
      </w:tr>
      <w:tr w:rsidR="0051716D" w:rsidRPr="00FF0120">
        <w:trPr>
          <w:cantSplit/>
          <w:trHeight w:val="397"/>
        </w:trPr>
        <w:tc>
          <w:tcPr>
            <w:tcW w:w="3534" w:type="dxa"/>
            <w:shd w:val="clear" w:color="EAEAEA" w:fill="E7E6E4"/>
          </w:tcPr>
          <w:p w:rsidR="0051716D" w:rsidRDefault="0051716D" w:rsidP="00084EE1">
            <w:pPr>
              <w:pStyle w:val="FormatvorlageTabellenkrper-adesso10pt"/>
              <w:rPr>
                <w:noProof/>
                <w:lang w:val="en-GB"/>
              </w:rPr>
            </w:pPr>
            <w:r>
              <w:rPr>
                <w:noProof/>
                <w:lang w:val="en-GB"/>
              </w:rPr>
              <w:t>SSP_APP</w:t>
            </w:r>
            <w:r w:rsidRPr="002A195A">
              <w:rPr>
                <w:noProof/>
                <w:lang w:val="en-GB"/>
              </w:rPr>
              <w:t>_&lt;Release&gt;_&lt;Update&gt;.zi</w:t>
            </w:r>
            <w:r>
              <w:rPr>
                <w:noProof/>
                <w:lang w:val="en-GB"/>
              </w:rPr>
              <w:t>p</w:t>
            </w:r>
          </w:p>
        </w:tc>
        <w:tc>
          <w:tcPr>
            <w:tcW w:w="2200" w:type="dxa"/>
            <w:shd w:val="clear" w:color="EAEAEA" w:fill="E7E6E4"/>
          </w:tcPr>
          <w:p w:rsidR="0051716D" w:rsidRPr="0000254A" w:rsidRDefault="0051716D" w:rsidP="00084EE1">
            <w:pPr>
              <w:pStyle w:val="FormatvorlageTabellenkrper-adesso10pt"/>
              <w:rPr>
                <w:lang w:val="en-GB"/>
              </w:rPr>
            </w:pPr>
          </w:p>
        </w:tc>
        <w:tc>
          <w:tcPr>
            <w:tcW w:w="3960" w:type="dxa"/>
            <w:shd w:val="clear" w:color="EAEAEA" w:fill="E7E6E4"/>
          </w:tcPr>
          <w:p w:rsidR="0051716D" w:rsidRDefault="0051716D" w:rsidP="00084EE1">
            <w:pPr>
              <w:pStyle w:val="FormatvorlageTabellenkrper-adesso10pt"/>
            </w:pPr>
            <w:r>
              <w:t>Alle Files für die Installation von SSP</w:t>
            </w:r>
          </w:p>
        </w:tc>
      </w:tr>
      <w:tr w:rsidR="0051716D" w:rsidRPr="00FF0120">
        <w:trPr>
          <w:cantSplit/>
          <w:trHeight w:val="397"/>
        </w:trPr>
        <w:tc>
          <w:tcPr>
            <w:tcW w:w="3534" w:type="dxa"/>
            <w:shd w:val="clear" w:color="EAEAEA" w:fill="E7E6E4"/>
          </w:tcPr>
          <w:p w:rsidR="0051716D" w:rsidRPr="0000254A" w:rsidRDefault="0051716D" w:rsidP="00084EE1">
            <w:pPr>
              <w:pStyle w:val="FormatvorlageTabellenkrper-adesso10pt"/>
              <w:rPr>
                <w:noProof/>
              </w:rPr>
            </w:pPr>
          </w:p>
        </w:tc>
        <w:tc>
          <w:tcPr>
            <w:tcW w:w="2200" w:type="dxa"/>
            <w:shd w:val="clear" w:color="EAEAEA" w:fill="E7E6E4"/>
          </w:tcPr>
          <w:p w:rsidR="0051716D" w:rsidRDefault="0051716D" w:rsidP="00084EE1">
            <w:pPr>
              <w:pStyle w:val="FormatvorlageTabellenkrper-adesso10pt"/>
            </w:pPr>
            <w:r>
              <w:t>README.txt</w:t>
            </w:r>
          </w:p>
        </w:tc>
        <w:tc>
          <w:tcPr>
            <w:tcW w:w="3960" w:type="dxa"/>
            <w:shd w:val="clear" w:color="EAEAEA" w:fill="E7E6E4"/>
          </w:tcPr>
          <w:p w:rsidR="0051716D" w:rsidRDefault="0051716D" w:rsidP="00084EE1">
            <w:pPr>
              <w:pStyle w:val="FormatvorlageTabellenkrper-adesso10pt"/>
            </w:pPr>
            <w:r>
              <w:t>Kurzanleitung, Release-Notes</w:t>
            </w:r>
          </w:p>
        </w:tc>
      </w:tr>
      <w:tr w:rsidR="0051716D" w:rsidRPr="00FF0120">
        <w:trPr>
          <w:cantSplit/>
          <w:trHeight w:val="397"/>
        </w:trPr>
        <w:tc>
          <w:tcPr>
            <w:tcW w:w="3534" w:type="dxa"/>
            <w:shd w:val="clear" w:color="EAEAEA" w:fill="E7E6E4"/>
          </w:tcPr>
          <w:p w:rsidR="0051716D" w:rsidRDefault="0051716D" w:rsidP="00084EE1">
            <w:pPr>
              <w:pStyle w:val="FormatvorlageTabellenkrper-adesso10pt"/>
              <w:rPr>
                <w:noProof/>
                <w:lang w:val="en-GB"/>
              </w:rPr>
            </w:pPr>
          </w:p>
        </w:tc>
        <w:tc>
          <w:tcPr>
            <w:tcW w:w="2200" w:type="dxa"/>
            <w:shd w:val="clear" w:color="EAEAEA" w:fill="E7E6E4"/>
          </w:tcPr>
          <w:p w:rsidR="0051716D" w:rsidRDefault="0051716D" w:rsidP="00084EE1">
            <w:pPr>
              <w:pStyle w:val="FormatvorlageTabellenkrper-adesso10pt"/>
            </w:pPr>
            <w:r>
              <w:t>sspserverEAR*.ear</w:t>
            </w:r>
          </w:p>
        </w:tc>
        <w:tc>
          <w:tcPr>
            <w:tcW w:w="3960" w:type="dxa"/>
            <w:shd w:val="clear" w:color="EAEAEA" w:fill="E7E6E4"/>
          </w:tcPr>
          <w:p w:rsidR="0051716D" w:rsidRDefault="0051716D" w:rsidP="00084EE1">
            <w:pPr>
              <w:pStyle w:val="FormatvorlageTabellenkrper-adesso10pt"/>
            </w:pPr>
            <w:r>
              <w:t>Service-Layer SSP</w:t>
            </w:r>
          </w:p>
        </w:tc>
      </w:tr>
      <w:tr w:rsidR="0051716D" w:rsidRPr="00FF0120">
        <w:trPr>
          <w:cantSplit/>
          <w:trHeight w:val="397"/>
        </w:trPr>
        <w:tc>
          <w:tcPr>
            <w:tcW w:w="3534" w:type="dxa"/>
            <w:shd w:val="clear" w:color="EAEAEA" w:fill="E7E6E4"/>
          </w:tcPr>
          <w:p w:rsidR="0051716D" w:rsidRDefault="0051716D" w:rsidP="00084EE1">
            <w:pPr>
              <w:pStyle w:val="FormatvorlageTabellenkrper-adesso10pt"/>
              <w:rPr>
                <w:noProof/>
                <w:lang w:val="en-GB"/>
              </w:rPr>
            </w:pPr>
          </w:p>
        </w:tc>
        <w:tc>
          <w:tcPr>
            <w:tcW w:w="2200" w:type="dxa"/>
            <w:shd w:val="clear" w:color="EAEAEA" w:fill="E7E6E4"/>
          </w:tcPr>
          <w:p w:rsidR="0051716D" w:rsidRDefault="0051716D" w:rsidP="00084EE1">
            <w:pPr>
              <w:pStyle w:val="FormatvorlageTabellenkrper-adesso10pt"/>
            </w:pPr>
            <w:r>
              <w:t>sspwebEAR*.ear</w:t>
            </w:r>
          </w:p>
        </w:tc>
        <w:tc>
          <w:tcPr>
            <w:tcW w:w="3960" w:type="dxa"/>
            <w:shd w:val="clear" w:color="EAEAEA" w:fill="E7E6E4"/>
          </w:tcPr>
          <w:p w:rsidR="0051716D" w:rsidRDefault="0051716D" w:rsidP="00084EE1">
            <w:pPr>
              <w:pStyle w:val="FormatvorlageTabellenkrper-adesso10pt"/>
            </w:pPr>
            <w:r>
              <w:t>Präsentations-Layer SSP</w:t>
            </w:r>
          </w:p>
        </w:tc>
      </w:tr>
      <w:tr w:rsidR="0051716D" w:rsidRPr="00FF0120">
        <w:trPr>
          <w:cantSplit/>
          <w:trHeight w:val="397"/>
        </w:trPr>
        <w:tc>
          <w:tcPr>
            <w:tcW w:w="3534" w:type="dxa"/>
            <w:shd w:val="clear" w:color="EAEAEA" w:fill="E7E6E4"/>
          </w:tcPr>
          <w:p w:rsidR="0051716D" w:rsidRDefault="0051716D" w:rsidP="00084EE1">
            <w:pPr>
              <w:pStyle w:val="FormatvorlageTabellenkrper-adesso10pt"/>
              <w:rPr>
                <w:noProof/>
                <w:lang w:val="en-GB"/>
              </w:rPr>
            </w:pPr>
          </w:p>
        </w:tc>
        <w:tc>
          <w:tcPr>
            <w:tcW w:w="2200" w:type="dxa"/>
            <w:shd w:val="clear" w:color="EAEAEA" w:fill="E7E6E4"/>
          </w:tcPr>
          <w:p w:rsidR="0051716D" w:rsidRDefault="0051716D" w:rsidP="00084EE1">
            <w:pPr>
              <w:pStyle w:val="FormatvorlageTabellenkrper-adesso10pt"/>
            </w:pPr>
            <w:r>
              <w:t>wsdl/*.*</w:t>
            </w:r>
          </w:p>
        </w:tc>
        <w:tc>
          <w:tcPr>
            <w:tcW w:w="3960" w:type="dxa"/>
            <w:shd w:val="clear" w:color="EAEAEA" w:fill="E7E6E4"/>
          </w:tcPr>
          <w:p w:rsidR="0051716D" w:rsidRDefault="0051716D" w:rsidP="00084EE1">
            <w:pPr>
              <w:pStyle w:val="FormatvorlageTabellenkrper-adesso10pt"/>
            </w:pPr>
            <w:r>
              <w:t>Webservice-Schnittstellen</w:t>
            </w:r>
          </w:p>
        </w:tc>
      </w:tr>
      <w:tr w:rsidR="0051716D" w:rsidRPr="00FF0120">
        <w:trPr>
          <w:cantSplit/>
          <w:trHeight w:val="397"/>
        </w:trPr>
        <w:tc>
          <w:tcPr>
            <w:tcW w:w="3534" w:type="dxa"/>
            <w:shd w:val="clear" w:color="EAEAEA" w:fill="E7E6E4"/>
          </w:tcPr>
          <w:p w:rsidR="0051716D" w:rsidRDefault="0051716D" w:rsidP="00084EE1">
            <w:pPr>
              <w:pStyle w:val="FormatvorlageTabellenkrper-adesso10pt"/>
              <w:rPr>
                <w:noProof/>
                <w:lang w:val="en-GB"/>
              </w:rPr>
            </w:pPr>
            <w:r>
              <w:rPr>
                <w:noProof/>
                <w:lang w:val="en-GB"/>
              </w:rPr>
              <w:t>SBA_APP</w:t>
            </w:r>
            <w:r w:rsidRPr="002A195A">
              <w:rPr>
                <w:noProof/>
                <w:lang w:val="en-GB"/>
              </w:rPr>
              <w:t>_&lt;Release&gt;_&lt;Update&gt;.zi</w:t>
            </w:r>
            <w:r>
              <w:rPr>
                <w:noProof/>
                <w:lang w:val="en-GB"/>
              </w:rPr>
              <w:t>p</w:t>
            </w:r>
          </w:p>
        </w:tc>
        <w:tc>
          <w:tcPr>
            <w:tcW w:w="2200" w:type="dxa"/>
            <w:shd w:val="clear" w:color="EAEAEA" w:fill="E7E6E4"/>
          </w:tcPr>
          <w:p w:rsidR="0051716D" w:rsidRPr="0000254A" w:rsidRDefault="0051716D" w:rsidP="00084EE1">
            <w:pPr>
              <w:pStyle w:val="FormatvorlageTabellenkrper-adesso10pt"/>
              <w:rPr>
                <w:lang w:val="en-GB"/>
              </w:rPr>
            </w:pPr>
          </w:p>
        </w:tc>
        <w:tc>
          <w:tcPr>
            <w:tcW w:w="3960" w:type="dxa"/>
            <w:shd w:val="clear" w:color="EAEAEA" w:fill="E7E6E4"/>
          </w:tcPr>
          <w:p w:rsidR="0051716D" w:rsidRDefault="0051716D" w:rsidP="00084EE1">
            <w:pPr>
              <w:pStyle w:val="FormatvorlageTabellenkrper-adesso10pt"/>
            </w:pPr>
            <w:r>
              <w:t>Alle Files für die Installation von SBA</w:t>
            </w:r>
          </w:p>
        </w:tc>
      </w:tr>
      <w:tr w:rsidR="0051716D" w:rsidRPr="00FF0120">
        <w:trPr>
          <w:cantSplit/>
          <w:trHeight w:val="397"/>
        </w:trPr>
        <w:tc>
          <w:tcPr>
            <w:tcW w:w="3534" w:type="dxa"/>
            <w:shd w:val="clear" w:color="EAEAEA" w:fill="E7E6E4"/>
          </w:tcPr>
          <w:p w:rsidR="0051716D" w:rsidRPr="0000254A" w:rsidRDefault="0051716D" w:rsidP="00084EE1">
            <w:pPr>
              <w:pStyle w:val="FormatvorlageTabellenkrper-adesso10pt"/>
              <w:rPr>
                <w:noProof/>
              </w:rPr>
            </w:pPr>
          </w:p>
        </w:tc>
        <w:tc>
          <w:tcPr>
            <w:tcW w:w="2200" w:type="dxa"/>
            <w:shd w:val="clear" w:color="EAEAEA" w:fill="E7E6E4"/>
          </w:tcPr>
          <w:p w:rsidR="0051716D" w:rsidRDefault="0051716D" w:rsidP="00084EE1">
            <w:pPr>
              <w:pStyle w:val="FormatvorlageTabellenkrper-adesso10pt"/>
            </w:pPr>
            <w:r>
              <w:t>README.txt</w:t>
            </w:r>
          </w:p>
        </w:tc>
        <w:tc>
          <w:tcPr>
            <w:tcW w:w="3960" w:type="dxa"/>
            <w:shd w:val="clear" w:color="EAEAEA" w:fill="E7E6E4"/>
          </w:tcPr>
          <w:p w:rsidR="0051716D" w:rsidRDefault="0051716D" w:rsidP="00084EE1">
            <w:pPr>
              <w:pStyle w:val="FormatvorlageTabellenkrper-adesso10pt"/>
            </w:pPr>
            <w:r>
              <w:t>Kurzanleitung, Release-Notes</w:t>
            </w:r>
          </w:p>
        </w:tc>
      </w:tr>
      <w:tr w:rsidR="0051716D" w:rsidRPr="00FF0120">
        <w:trPr>
          <w:cantSplit/>
          <w:trHeight w:val="397"/>
        </w:trPr>
        <w:tc>
          <w:tcPr>
            <w:tcW w:w="3534" w:type="dxa"/>
            <w:shd w:val="clear" w:color="EAEAEA" w:fill="E7E6E4"/>
          </w:tcPr>
          <w:p w:rsidR="0051716D" w:rsidRDefault="0051716D" w:rsidP="00084EE1">
            <w:pPr>
              <w:pStyle w:val="FormatvorlageTabellenkrper-adesso10pt"/>
              <w:rPr>
                <w:noProof/>
                <w:lang w:val="en-GB"/>
              </w:rPr>
            </w:pPr>
          </w:p>
        </w:tc>
        <w:tc>
          <w:tcPr>
            <w:tcW w:w="2200" w:type="dxa"/>
            <w:shd w:val="clear" w:color="EAEAEA" w:fill="E7E6E4"/>
          </w:tcPr>
          <w:p w:rsidR="0051716D" w:rsidRDefault="0051716D" w:rsidP="00084EE1">
            <w:pPr>
              <w:pStyle w:val="FormatvorlageTabellenkrper-adesso10pt"/>
            </w:pPr>
            <w:r>
              <w:t>sbaserverEAR*.ear</w:t>
            </w:r>
          </w:p>
        </w:tc>
        <w:tc>
          <w:tcPr>
            <w:tcW w:w="3960" w:type="dxa"/>
            <w:shd w:val="clear" w:color="EAEAEA" w:fill="E7E6E4"/>
          </w:tcPr>
          <w:p w:rsidR="0051716D" w:rsidRDefault="0051716D" w:rsidP="00084EE1">
            <w:pPr>
              <w:pStyle w:val="FormatvorlageTabellenkrper-adesso10pt"/>
            </w:pPr>
            <w:r>
              <w:t>Service-Layer SBA</w:t>
            </w:r>
          </w:p>
        </w:tc>
      </w:tr>
      <w:tr w:rsidR="0051716D" w:rsidRPr="00FF0120">
        <w:trPr>
          <w:cantSplit/>
          <w:trHeight w:val="397"/>
        </w:trPr>
        <w:tc>
          <w:tcPr>
            <w:tcW w:w="3534" w:type="dxa"/>
            <w:shd w:val="clear" w:color="EAEAEA" w:fill="E7E6E4"/>
          </w:tcPr>
          <w:p w:rsidR="0051716D" w:rsidRDefault="0051716D" w:rsidP="00084EE1">
            <w:pPr>
              <w:pStyle w:val="FormatvorlageTabellenkrper-adesso10pt"/>
              <w:rPr>
                <w:noProof/>
                <w:lang w:val="en-GB"/>
              </w:rPr>
            </w:pPr>
          </w:p>
        </w:tc>
        <w:tc>
          <w:tcPr>
            <w:tcW w:w="2200" w:type="dxa"/>
            <w:shd w:val="clear" w:color="EAEAEA" w:fill="E7E6E4"/>
          </w:tcPr>
          <w:p w:rsidR="0051716D" w:rsidRDefault="0051716D" w:rsidP="00084EE1">
            <w:pPr>
              <w:pStyle w:val="FormatvorlageTabellenkrper-adesso10pt"/>
            </w:pPr>
            <w:r>
              <w:t>sbawebEAR*.ear</w:t>
            </w:r>
          </w:p>
        </w:tc>
        <w:tc>
          <w:tcPr>
            <w:tcW w:w="3960" w:type="dxa"/>
            <w:shd w:val="clear" w:color="EAEAEA" w:fill="E7E6E4"/>
          </w:tcPr>
          <w:p w:rsidR="0051716D" w:rsidRDefault="0051716D" w:rsidP="00084EE1">
            <w:pPr>
              <w:pStyle w:val="FormatvorlageTabellenkrper-adesso10pt"/>
            </w:pPr>
            <w:r>
              <w:t>Präsentations-Layer SBA</w:t>
            </w:r>
          </w:p>
        </w:tc>
      </w:tr>
      <w:tr w:rsidR="0051716D" w:rsidRPr="00FF0120">
        <w:trPr>
          <w:cantSplit/>
          <w:trHeight w:val="397"/>
        </w:trPr>
        <w:tc>
          <w:tcPr>
            <w:tcW w:w="3534" w:type="dxa"/>
            <w:shd w:val="clear" w:color="EAEAEA" w:fill="E7E6E4"/>
          </w:tcPr>
          <w:p w:rsidR="0051716D" w:rsidRDefault="0051716D" w:rsidP="00084EE1">
            <w:pPr>
              <w:pStyle w:val="FormatvorlageTabellenkrper-adesso10pt"/>
              <w:rPr>
                <w:noProof/>
                <w:lang w:val="en-GB"/>
              </w:rPr>
            </w:pPr>
          </w:p>
        </w:tc>
        <w:tc>
          <w:tcPr>
            <w:tcW w:w="2200" w:type="dxa"/>
            <w:shd w:val="clear" w:color="EAEAEA" w:fill="E7E6E4"/>
          </w:tcPr>
          <w:p w:rsidR="0051716D" w:rsidRDefault="0051716D" w:rsidP="00084EE1">
            <w:pPr>
              <w:pStyle w:val="FormatvorlageTabellenkrper-adesso10pt"/>
            </w:pPr>
            <w:r>
              <w:t>wsdl/*.*</w:t>
            </w:r>
          </w:p>
        </w:tc>
        <w:tc>
          <w:tcPr>
            <w:tcW w:w="3960" w:type="dxa"/>
            <w:shd w:val="clear" w:color="EAEAEA" w:fill="E7E6E4"/>
          </w:tcPr>
          <w:p w:rsidR="0051716D" w:rsidRDefault="0051716D" w:rsidP="00084EE1">
            <w:pPr>
              <w:pStyle w:val="FormatvorlageTabellenkrper-adesso10pt"/>
            </w:pPr>
            <w:r>
              <w:t>Webservice-Schnittstellen</w:t>
            </w:r>
          </w:p>
        </w:tc>
      </w:tr>
      <w:tr w:rsidR="000F48D1" w:rsidRPr="00FF0120">
        <w:trPr>
          <w:cantSplit/>
          <w:trHeight w:val="397"/>
        </w:trPr>
        <w:tc>
          <w:tcPr>
            <w:tcW w:w="3534" w:type="dxa"/>
            <w:shd w:val="clear" w:color="EAEAEA" w:fill="E7E6E4"/>
          </w:tcPr>
          <w:p w:rsidR="000F48D1" w:rsidRDefault="000F48D1" w:rsidP="00084EE1">
            <w:pPr>
              <w:pStyle w:val="FormatvorlageTabellenkrper-adesso10pt"/>
              <w:rPr>
                <w:noProof/>
                <w:lang w:val="en-GB"/>
              </w:rPr>
            </w:pPr>
            <w:r>
              <w:rPr>
                <w:noProof/>
                <w:lang w:val="en-GB"/>
              </w:rPr>
              <w:t>SBG_APP</w:t>
            </w:r>
            <w:r w:rsidRPr="002A195A">
              <w:rPr>
                <w:noProof/>
                <w:lang w:val="en-GB"/>
              </w:rPr>
              <w:t>_&lt;Release&gt;_&lt;Update&gt;.zi</w:t>
            </w:r>
            <w:r>
              <w:rPr>
                <w:noProof/>
                <w:lang w:val="en-GB"/>
              </w:rPr>
              <w:t>p</w:t>
            </w:r>
          </w:p>
        </w:tc>
        <w:tc>
          <w:tcPr>
            <w:tcW w:w="2200" w:type="dxa"/>
            <w:shd w:val="clear" w:color="EAEAEA" w:fill="E7E6E4"/>
          </w:tcPr>
          <w:p w:rsidR="000F48D1" w:rsidRPr="0000254A" w:rsidRDefault="000F48D1" w:rsidP="00084EE1">
            <w:pPr>
              <w:pStyle w:val="FormatvorlageTabellenkrper-adesso10pt"/>
              <w:rPr>
                <w:lang w:val="en-GB"/>
              </w:rPr>
            </w:pPr>
          </w:p>
        </w:tc>
        <w:tc>
          <w:tcPr>
            <w:tcW w:w="3960" w:type="dxa"/>
            <w:shd w:val="clear" w:color="EAEAEA" w:fill="E7E6E4"/>
          </w:tcPr>
          <w:p w:rsidR="000F48D1" w:rsidRDefault="000F48D1" w:rsidP="00084EE1">
            <w:pPr>
              <w:pStyle w:val="FormatvorlageTabellenkrper-adesso10pt"/>
            </w:pPr>
            <w:r>
              <w:t>Alle Files für die Installation von SBG</w:t>
            </w:r>
          </w:p>
        </w:tc>
      </w:tr>
      <w:tr w:rsidR="000F48D1" w:rsidRPr="00FF0120">
        <w:trPr>
          <w:cantSplit/>
          <w:trHeight w:val="397"/>
        </w:trPr>
        <w:tc>
          <w:tcPr>
            <w:tcW w:w="3534" w:type="dxa"/>
            <w:shd w:val="clear" w:color="EAEAEA" w:fill="E7E6E4"/>
          </w:tcPr>
          <w:p w:rsidR="000F48D1" w:rsidRPr="0000254A" w:rsidRDefault="000F48D1" w:rsidP="00084EE1">
            <w:pPr>
              <w:pStyle w:val="FormatvorlageTabellenkrper-adesso10pt"/>
              <w:rPr>
                <w:noProof/>
              </w:rPr>
            </w:pPr>
          </w:p>
        </w:tc>
        <w:tc>
          <w:tcPr>
            <w:tcW w:w="2200" w:type="dxa"/>
            <w:shd w:val="clear" w:color="EAEAEA" w:fill="E7E6E4"/>
          </w:tcPr>
          <w:p w:rsidR="000F48D1" w:rsidRDefault="000F48D1" w:rsidP="00084EE1">
            <w:pPr>
              <w:pStyle w:val="FormatvorlageTabellenkrper-adesso10pt"/>
            </w:pPr>
            <w:r>
              <w:t>README.txt</w:t>
            </w:r>
          </w:p>
        </w:tc>
        <w:tc>
          <w:tcPr>
            <w:tcW w:w="3960" w:type="dxa"/>
            <w:shd w:val="clear" w:color="EAEAEA" w:fill="E7E6E4"/>
          </w:tcPr>
          <w:p w:rsidR="000F48D1" w:rsidRDefault="000F48D1" w:rsidP="00084EE1">
            <w:pPr>
              <w:pStyle w:val="FormatvorlageTabellenkrper-adesso10pt"/>
            </w:pPr>
            <w:r>
              <w:t>Kurzanleitung, Release-Notes</w:t>
            </w:r>
          </w:p>
        </w:tc>
      </w:tr>
      <w:tr w:rsidR="000F48D1" w:rsidRPr="00FF0120">
        <w:trPr>
          <w:cantSplit/>
          <w:trHeight w:val="397"/>
        </w:trPr>
        <w:tc>
          <w:tcPr>
            <w:tcW w:w="3534" w:type="dxa"/>
            <w:shd w:val="clear" w:color="EAEAEA" w:fill="E7E6E4"/>
          </w:tcPr>
          <w:p w:rsidR="000F48D1" w:rsidRDefault="000F48D1" w:rsidP="00084EE1">
            <w:pPr>
              <w:pStyle w:val="FormatvorlageTabellenkrper-adesso10pt"/>
              <w:rPr>
                <w:noProof/>
                <w:lang w:val="en-GB"/>
              </w:rPr>
            </w:pPr>
          </w:p>
        </w:tc>
        <w:tc>
          <w:tcPr>
            <w:tcW w:w="2200" w:type="dxa"/>
            <w:shd w:val="clear" w:color="EAEAEA" w:fill="E7E6E4"/>
          </w:tcPr>
          <w:p w:rsidR="000F48D1" w:rsidRDefault="000F48D1" w:rsidP="00084EE1">
            <w:pPr>
              <w:pStyle w:val="FormatvorlageTabellenkrper-adesso10pt"/>
            </w:pPr>
            <w:r>
              <w:t>sbgserverEAR*.ear</w:t>
            </w:r>
          </w:p>
        </w:tc>
        <w:tc>
          <w:tcPr>
            <w:tcW w:w="3960" w:type="dxa"/>
            <w:shd w:val="clear" w:color="EAEAEA" w:fill="E7E6E4"/>
          </w:tcPr>
          <w:p w:rsidR="000F48D1" w:rsidRDefault="000F48D1" w:rsidP="00084EE1">
            <w:pPr>
              <w:pStyle w:val="FormatvorlageTabellenkrper-adesso10pt"/>
            </w:pPr>
            <w:r>
              <w:t>Service-Layer SBG</w:t>
            </w:r>
          </w:p>
        </w:tc>
      </w:tr>
      <w:tr w:rsidR="000F48D1" w:rsidRPr="00FF0120">
        <w:trPr>
          <w:cantSplit/>
          <w:trHeight w:val="397"/>
        </w:trPr>
        <w:tc>
          <w:tcPr>
            <w:tcW w:w="3534" w:type="dxa"/>
            <w:shd w:val="clear" w:color="EAEAEA" w:fill="E7E6E4"/>
          </w:tcPr>
          <w:p w:rsidR="000F48D1" w:rsidRDefault="000F48D1" w:rsidP="00084EE1">
            <w:pPr>
              <w:pStyle w:val="FormatvorlageTabellenkrper-adesso10pt"/>
              <w:rPr>
                <w:noProof/>
                <w:lang w:val="en-GB"/>
              </w:rPr>
            </w:pPr>
          </w:p>
        </w:tc>
        <w:tc>
          <w:tcPr>
            <w:tcW w:w="2200" w:type="dxa"/>
            <w:shd w:val="clear" w:color="EAEAEA" w:fill="E7E6E4"/>
          </w:tcPr>
          <w:p w:rsidR="000F48D1" w:rsidRDefault="000F48D1" w:rsidP="00084EE1">
            <w:pPr>
              <w:pStyle w:val="FormatvorlageTabellenkrper-adesso10pt"/>
            </w:pPr>
            <w:r>
              <w:t>sbgwebEAR*.ear</w:t>
            </w:r>
          </w:p>
        </w:tc>
        <w:tc>
          <w:tcPr>
            <w:tcW w:w="3960" w:type="dxa"/>
            <w:shd w:val="clear" w:color="EAEAEA" w:fill="E7E6E4"/>
          </w:tcPr>
          <w:p w:rsidR="000F48D1" w:rsidRDefault="000F48D1" w:rsidP="00084EE1">
            <w:pPr>
              <w:pStyle w:val="FormatvorlageTabellenkrper-adesso10pt"/>
            </w:pPr>
            <w:r>
              <w:t>Präsentations-Layer SBG</w:t>
            </w:r>
          </w:p>
        </w:tc>
      </w:tr>
      <w:tr w:rsidR="000F48D1" w:rsidRPr="00FF0120">
        <w:trPr>
          <w:cantSplit/>
          <w:trHeight w:val="397"/>
        </w:trPr>
        <w:tc>
          <w:tcPr>
            <w:tcW w:w="3534" w:type="dxa"/>
            <w:shd w:val="clear" w:color="EAEAEA" w:fill="E7E6E4"/>
          </w:tcPr>
          <w:p w:rsidR="000F48D1" w:rsidRDefault="000F48D1" w:rsidP="00084EE1">
            <w:pPr>
              <w:pStyle w:val="FormatvorlageTabellenkrper-adesso10pt"/>
              <w:rPr>
                <w:noProof/>
                <w:lang w:val="en-GB"/>
              </w:rPr>
            </w:pPr>
          </w:p>
        </w:tc>
        <w:tc>
          <w:tcPr>
            <w:tcW w:w="2200" w:type="dxa"/>
            <w:shd w:val="clear" w:color="EAEAEA" w:fill="E7E6E4"/>
          </w:tcPr>
          <w:p w:rsidR="000F48D1" w:rsidRDefault="000F48D1" w:rsidP="00084EE1">
            <w:pPr>
              <w:pStyle w:val="FormatvorlageTabellenkrper-adesso10pt"/>
            </w:pPr>
            <w:r>
              <w:t>wsdl/*.*</w:t>
            </w:r>
          </w:p>
        </w:tc>
        <w:tc>
          <w:tcPr>
            <w:tcW w:w="3960" w:type="dxa"/>
            <w:shd w:val="clear" w:color="EAEAEA" w:fill="E7E6E4"/>
          </w:tcPr>
          <w:p w:rsidR="000F48D1" w:rsidRDefault="000F48D1" w:rsidP="00084EE1">
            <w:pPr>
              <w:pStyle w:val="FormatvorlageTabellenkrper-adesso10pt"/>
            </w:pPr>
            <w:r>
              <w:t>Webservice-Schnittstellen</w:t>
            </w:r>
          </w:p>
        </w:tc>
      </w:tr>
    </w:tbl>
    <w:p w:rsidR="008F1126" w:rsidRPr="00154754" w:rsidRDefault="00D531A4" w:rsidP="00154754">
      <w:pPr>
        <w:pStyle w:val="Beschriftung"/>
        <w:jc w:val="center"/>
        <w:rPr>
          <w:b/>
          <w:bCs/>
        </w:rPr>
      </w:pPr>
      <w:bookmarkStart w:id="82" w:name="_Toc467077512"/>
      <w:r w:rsidRPr="000777E3">
        <w:t xml:space="preserve">Tabelle </w:t>
      </w:r>
      <w:r w:rsidRPr="000777E3">
        <w:fldChar w:fldCharType="begin"/>
      </w:r>
      <w:r w:rsidRPr="000777E3">
        <w:instrText xml:space="preserve"> SEQ Tabelle \* ARABIC </w:instrText>
      </w:r>
      <w:r w:rsidRPr="000777E3">
        <w:fldChar w:fldCharType="separate"/>
      </w:r>
      <w:r w:rsidR="005F30AE">
        <w:t>6</w:t>
      </w:r>
      <w:r w:rsidRPr="000777E3">
        <w:fldChar w:fldCharType="end"/>
      </w:r>
      <w:r w:rsidRPr="000777E3">
        <w:rPr>
          <w:b/>
        </w:rPr>
        <w:t xml:space="preserve">: </w:t>
      </w:r>
      <w:r>
        <w:rPr>
          <w:b/>
        </w:rPr>
        <w:t>Lieferumfang MEB Applikation</w:t>
      </w:r>
      <w:r w:rsidR="00154754">
        <w:rPr>
          <w:b/>
        </w:rPr>
        <w:t>en</w:t>
      </w:r>
      <w:bookmarkEnd w:id="82"/>
    </w:p>
    <w:p w:rsidR="00DD62EE" w:rsidRDefault="00DD62EE" w:rsidP="00DD62EE">
      <w:pPr>
        <w:pStyle w:val="berschrift2"/>
        <w:ind w:left="576" w:hanging="576"/>
      </w:pPr>
      <w:bookmarkStart w:id="83" w:name="_Ref468869236"/>
      <w:bookmarkStart w:id="84" w:name="_Toc515687394"/>
      <w:bookmarkStart w:id="85" w:name="_Toc524330106"/>
      <w:bookmarkStart w:id="86" w:name="_Toc181433534"/>
      <w:bookmarkStart w:id="87" w:name="_Toc467077471"/>
      <w:r>
        <w:t>Installation</w:t>
      </w:r>
      <w:bookmarkEnd w:id="83"/>
      <w:bookmarkEnd w:id="84"/>
      <w:bookmarkEnd w:id="85"/>
      <w:bookmarkEnd w:id="86"/>
      <w:r w:rsidR="002C2C22">
        <w:t xml:space="preserve"> MEB</w:t>
      </w:r>
      <w:bookmarkEnd w:id="87"/>
    </w:p>
    <w:p w:rsidR="00DD62EE" w:rsidRDefault="00DD62EE" w:rsidP="00DD62EE">
      <w:pPr>
        <w:pStyle w:val="berschrift3"/>
        <w:tabs>
          <w:tab w:val="clear" w:pos="830"/>
          <w:tab w:val="num" w:pos="720"/>
        </w:tabs>
      </w:pPr>
      <w:bookmarkStart w:id="88" w:name="_Toc181433535"/>
      <w:bookmarkStart w:id="89" w:name="_Toc467077472"/>
      <w:r>
        <w:t>Auspacken des Zip-Files</w:t>
      </w:r>
      <w:bookmarkEnd w:id="88"/>
      <w:bookmarkEnd w:id="89"/>
    </w:p>
    <w:p w:rsidR="00DD62EE" w:rsidRDefault="00DD62EE" w:rsidP="00DD62EE">
      <w:r>
        <w:t xml:space="preserve">Das ZIP-File </w:t>
      </w:r>
      <w:r w:rsidR="002C2C22" w:rsidRPr="0000254A">
        <w:rPr>
          <w:rFonts w:ascii="Courier New" w:hAnsi="Courier New" w:cs="Courier New"/>
          <w:noProof/>
        </w:rPr>
        <w:t>MEB_APP_&lt;Release&gt;_&lt;Update&gt;.zip</w:t>
      </w:r>
      <w:r w:rsidR="002C2C22">
        <w:t xml:space="preserve"> </w:t>
      </w:r>
      <w:r>
        <w:t xml:space="preserve">muss in das gewünschte Verzeichnis </w:t>
      </w:r>
      <w:r w:rsidRPr="002A41DF">
        <w:rPr>
          <w:rStyle w:val="HTMLCode"/>
        </w:rPr>
        <w:t>&lt;target&gt;</w:t>
      </w:r>
      <w:r>
        <w:t xml:space="preserve"> entpackt werden.</w:t>
      </w:r>
    </w:p>
    <w:p w:rsidR="008F7DB7" w:rsidRDefault="008F7DB7" w:rsidP="008F7DB7">
      <w:r>
        <w:t xml:space="preserve">In der Datei </w:t>
      </w:r>
      <w:r w:rsidRPr="002C2C22">
        <w:rPr>
          <w:rFonts w:ascii="Courier New" w:hAnsi="Courier New" w:cs="Courier New"/>
        </w:rPr>
        <w:t>README.txt</w:t>
      </w:r>
      <w:r>
        <w:t xml:space="preserve"> ist pro Applikation eine Kurzanleitung für die Installation von Presentation- und Servicelayer enthalten.</w:t>
      </w:r>
    </w:p>
    <w:p w:rsidR="008F7DB7" w:rsidRPr="00CF43CE" w:rsidRDefault="008F7DB7" w:rsidP="008F7DB7">
      <w:bookmarkStart w:id="90" w:name="_Toc181433536"/>
      <w:r>
        <w:t>Die Installation ist auf allen im Lieferungsumfang bestimmten Umgebungen im BIT auszuführen (Möglich: Referenz-, Abnahme- und Produktion</w:t>
      </w:r>
      <w:r w:rsidR="006D4C21">
        <w:t>s</w:t>
      </w:r>
      <w:r>
        <w:t>umgebung).</w:t>
      </w:r>
    </w:p>
    <w:p w:rsidR="00DD62EE" w:rsidRDefault="00DD62EE" w:rsidP="00DD62EE">
      <w:pPr>
        <w:pStyle w:val="berschrift3"/>
        <w:tabs>
          <w:tab w:val="clear" w:pos="830"/>
          <w:tab w:val="num" w:pos="720"/>
        </w:tabs>
      </w:pPr>
      <w:bookmarkStart w:id="91" w:name="_Toc467077473"/>
      <w:r>
        <w:t>Installation Service-Layer</w:t>
      </w:r>
      <w:bookmarkEnd w:id="90"/>
      <w:r w:rsidR="002C2C22">
        <w:t xml:space="preserve"> MEB</w:t>
      </w:r>
      <w:bookmarkEnd w:id="91"/>
    </w:p>
    <w:p w:rsidR="00DD62EE" w:rsidRDefault="00DD62EE" w:rsidP="00DD62EE">
      <w:r>
        <w:t xml:space="preserve">Im Verzeichnis </w:t>
      </w:r>
      <w:r w:rsidRPr="002A41DF">
        <w:rPr>
          <w:rStyle w:val="HTMLCode"/>
        </w:rPr>
        <w:t>&lt;target&gt;</w:t>
      </w:r>
      <w:r>
        <w:t xml:space="preserve"> befindet sich der Servicelayer der Applikation </w:t>
      </w:r>
      <w:r w:rsidR="00EA01B4">
        <w:t>MEB</w:t>
      </w:r>
      <w:r>
        <w:t xml:space="preserve"> </w:t>
      </w:r>
      <w:r w:rsidR="002C2C22">
        <w:rPr>
          <w:rFonts w:ascii="Courier New" w:hAnsi="Courier New" w:cs="Courier New"/>
          <w:sz w:val="20"/>
          <w:szCs w:val="20"/>
          <w:highlight w:val="white"/>
          <w:lang w:eastAsia="en-US"/>
        </w:rPr>
        <w:t>meb</w:t>
      </w:r>
      <w:r w:rsidRPr="00CA0E77">
        <w:rPr>
          <w:rFonts w:ascii="Courier New" w:hAnsi="Courier New" w:cs="Courier New"/>
          <w:sz w:val="20"/>
          <w:szCs w:val="20"/>
          <w:highlight w:val="white"/>
          <w:lang w:eastAsia="en-US"/>
        </w:rPr>
        <w:t>serverEAR</w:t>
      </w:r>
      <w:r w:rsidR="002C2C22">
        <w:rPr>
          <w:rFonts w:ascii="Courier New" w:hAnsi="Courier New" w:cs="Courier New"/>
          <w:sz w:val="20"/>
          <w:szCs w:val="20"/>
          <w:lang w:eastAsia="en-US"/>
        </w:rPr>
        <w:t>*.ear</w:t>
      </w:r>
      <w:r>
        <w:t>. Dieses ist auf dem Web-Server des Servicelayers zu installieren.</w:t>
      </w:r>
    </w:p>
    <w:p w:rsidR="00DD62EE" w:rsidRDefault="00DD62EE" w:rsidP="00DD62EE">
      <w:r>
        <w:t>Folgende System Properties müssen als Aufstartparameter müssen für den Webserver definiert werden.</w:t>
      </w:r>
    </w:p>
    <w:p w:rsidR="00DD62EE" w:rsidRPr="00DD62EE" w:rsidRDefault="00DD62EE" w:rsidP="00DD62EE">
      <w:pPr>
        <w:rPr>
          <w:b/>
          <w:lang w:val="en-US"/>
        </w:rPr>
      </w:pPr>
      <w:r w:rsidRPr="00DD62EE">
        <w:rPr>
          <w:b/>
          <w:lang w:val="en-US"/>
        </w:rPr>
        <w:t>Aufstartparameter:</w:t>
      </w:r>
    </w:p>
    <w:p w:rsidR="00DD62EE" w:rsidRDefault="00DD62EE" w:rsidP="002C2C22">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DD62EE">
        <w:rPr>
          <w:rFonts w:ascii="Courier New" w:hAnsi="Courier New" w:cs="Courier New"/>
          <w:sz w:val="20"/>
          <w:szCs w:val="20"/>
          <w:highlight w:val="white"/>
          <w:lang w:val="en-US" w:eastAsia="en-US"/>
        </w:rPr>
        <w:t>-D</w:t>
      </w:r>
      <w:r w:rsidR="002C2C22" w:rsidRPr="002C2C22">
        <w:rPr>
          <w:rFonts w:ascii="Courier New" w:hAnsi="Courier New" w:cs="Courier New"/>
          <w:sz w:val="20"/>
          <w:szCs w:val="20"/>
          <w:lang w:val="en-US" w:eastAsia="de-CH"/>
        </w:rPr>
        <w:t>MEBSERVER_PROPERTIES_LOCATION=&lt;path&gt;</w:t>
      </w:r>
      <w:r w:rsidR="002C2C22">
        <w:rPr>
          <w:rFonts w:ascii="Courier New" w:hAnsi="Courier New" w:cs="Courier New"/>
          <w:sz w:val="20"/>
          <w:szCs w:val="20"/>
          <w:lang w:val="en-US" w:eastAsia="de-CH"/>
        </w:rPr>
        <w:t xml:space="preserve"> </w:t>
      </w:r>
      <w:r w:rsidR="002C2C22" w:rsidRPr="002C2C22">
        <w:rPr>
          <w:rFonts w:ascii="Courier New" w:hAnsi="Courier New" w:cs="Courier New"/>
          <w:sz w:val="20"/>
          <w:szCs w:val="20"/>
          <w:lang w:val="en-US" w:eastAsia="de-CH"/>
        </w:rPr>
        <w:t>(</w:t>
      </w:r>
      <w:r w:rsidR="002C2C22" w:rsidRPr="002C2C22">
        <w:rPr>
          <w:rFonts w:ascii="Courier New" w:hAnsi="Courier New" w:cs="Courier New"/>
          <w:color w:val="000000"/>
          <w:sz w:val="20"/>
          <w:szCs w:val="20"/>
          <w:u w:val="single"/>
          <w:lang w:val="en-US" w:eastAsia="de-CH"/>
        </w:rPr>
        <w:t>Beispiel</w:t>
      </w:r>
      <w:r w:rsidR="002C2C22" w:rsidRPr="002C2C22">
        <w:rPr>
          <w:rFonts w:ascii="Courier New" w:hAnsi="Courier New" w:cs="Courier New"/>
          <w:sz w:val="20"/>
          <w:szCs w:val="20"/>
          <w:lang w:val="en-US" w:eastAsia="de-CH"/>
        </w:rPr>
        <w:t>: ./application.properties</w:t>
      </w:r>
      <w:r w:rsidR="002C2C22">
        <w:rPr>
          <w:rFonts w:ascii="Courier New" w:hAnsi="Courier New" w:cs="Courier New"/>
          <w:sz w:val="20"/>
          <w:szCs w:val="20"/>
          <w:lang w:val="en-US" w:eastAsia="de-CH"/>
        </w:rPr>
        <w:t>)</w:t>
      </w:r>
    </w:p>
    <w:p w:rsidR="00B30576" w:rsidRPr="00B30576" w:rsidRDefault="00B30576" w:rsidP="002C2C22">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r w:rsidRPr="00B30576">
        <w:rPr>
          <w:rFonts w:ascii="Courier New" w:hAnsi="Courier New" w:cs="Courier New"/>
          <w:sz w:val="20"/>
          <w:szCs w:val="20"/>
          <w:lang w:eastAsia="en-US"/>
        </w:rPr>
        <w:t>-DMEB_LOGGING_BASE_DIR=&lt;path&gt;(Beispiel: /logs oder c:\logs, ohne Rootknoten wird ein Pfad relative zum weblogic domains Verzeichnis gewählt)</w:t>
      </w:r>
    </w:p>
    <w:p w:rsidR="00DD62EE" w:rsidRPr="007417F5" w:rsidRDefault="002C2C22" w:rsidP="00DD62EE">
      <w:pPr>
        <w:spacing w:before="240"/>
        <w:rPr>
          <w:b/>
          <w:lang w:val="en-GB"/>
        </w:rPr>
      </w:pPr>
      <w:r w:rsidRPr="007417F5">
        <w:rPr>
          <w:b/>
          <w:highlight w:val="white"/>
          <w:lang w:val="en-GB"/>
        </w:rPr>
        <w:t xml:space="preserve">Application Properties (Bsp: </w:t>
      </w:r>
      <w:r w:rsidRPr="007417F5">
        <w:rPr>
          <w:rFonts w:ascii="Courier New" w:hAnsi="Courier New" w:cs="Courier New"/>
          <w:sz w:val="20"/>
          <w:szCs w:val="20"/>
          <w:lang w:val="en-GB" w:eastAsia="de-CH"/>
        </w:rPr>
        <w:t>./application.properties</w:t>
      </w:r>
      <w:r w:rsidRPr="007417F5">
        <w:rPr>
          <w:b/>
          <w:lang w:val="en-GB"/>
        </w:rPr>
        <w:t>)</w:t>
      </w:r>
    </w:p>
    <w:p w:rsidR="002C2C22" w:rsidRPr="007417F5" w:rsidRDefault="002C2C22" w:rsidP="002C2C22">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hibernate.show_sql=</w:t>
      </w:r>
      <w:r w:rsidR="0016594D" w:rsidRPr="007417F5">
        <w:rPr>
          <w:rFonts w:ascii="Courier New" w:hAnsi="Courier New" w:cs="Courier New"/>
          <w:sz w:val="20"/>
          <w:szCs w:val="20"/>
          <w:lang w:val="en-GB" w:eastAsia="de-CH"/>
        </w:rPr>
        <w:t>false</w:t>
      </w:r>
    </w:p>
    <w:p w:rsidR="002C2C22" w:rsidRPr="007417F5" w:rsidRDefault="002C2C22" w:rsidP="002C2C22">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hibernate.format_sql=false</w:t>
      </w:r>
    </w:p>
    <w:p w:rsidR="002C2C22" w:rsidRPr="007417F5" w:rsidRDefault="002C2C22" w:rsidP="002C2C22">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jndi.datasource=&lt;Data Source JNDI Name&gt; (</w:t>
      </w:r>
      <w:r w:rsidRPr="007417F5">
        <w:rPr>
          <w:rFonts w:ascii="Courier New" w:hAnsi="Courier New" w:cs="Courier New"/>
          <w:color w:val="000000"/>
          <w:sz w:val="20"/>
          <w:szCs w:val="20"/>
          <w:u w:val="single"/>
          <w:lang w:val="en-GB" w:eastAsia="de-CH"/>
        </w:rPr>
        <w:t>Beispiel</w:t>
      </w:r>
      <w:r w:rsidRPr="007417F5">
        <w:rPr>
          <w:rFonts w:ascii="Courier New" w:hAnsi="Courier New" w:cs="Courier New"/>
          <w:sz w:val="20"/>
          <w:szCs w:val="20"/>
          <w:lang w:val="en-GB" w:eastAsia="de-CH"/>
        </w:rPr>
        <w:t xml:space="preserve">: </w:t>
      </w:r>
      <w:r w:rsidRPr="007417F5">
        <w:rPr>
          <w:rFonts w:ascii="Courier New" w:hAnsi="Courier New" w:cs="Courier New"/>
          <w:color w:val="000000"/>
          <w:sz w:val="20"/>
          <w:szCs w:val="20"/>
          <w:u w:val="single"/>
          <w:lang w:val="en-GB" w:eastAsia="de-CH"/>
        </w:rPr>
        <w:t>jdbc</w:t>
      </w:r>
      <w:r w:rsidRPr="007417F5">
        <w:rPr>
          <w:rFonts w:ascii="Courier New" w:hAnsi="Courier New" w:cs="Courier New"/>
          <w:sz w:val="20"/>
          <w:szCs w:val="20"/>
          <w:lang w:val="en-GB" w:eastAsia="de-CH"/>
        </w:rPr>
        <w:t>/</w:t>
      </w:r>
      <w:r w:rsidRPr="007417F5">
        <w:rPr>
          <w:rFonts w:ascii="Courier New" w:hAnsi="Courier New" w:cs="Courier New"/>
          <w:color w:val="000000"/>
          <w:sz w:val="20"/>
          <w:szCs w:val="20"/>
          <w:u w:val="single"/>
          <w:lang w:val="en-GB" w:eastAsia="de-CH"/>
        </w:rPr>
        <w:t>meb</w:t>
      </w:r>
      <w:r w:rsidRPr="007417F5">
        <w:rPr>
          <w:rFonts w:ascii="Courier New" w:hAnsi="Courier New" w:cs="Courier New"/>
          <w:sz w:val="20"/>
          <w:szCs w:val="20"/>
          <w:lang w:val="en-GB" w:eastAsia="de-CH"/>
        </w:rPr>
        <w:t>)</w:t>
      </w:r>
    </w:p>
    <w:p w:rsidR="002C2C22" w:rsidRPr="00E65364" w:rsidRDefault="002C2C22" w:rsidP="002C2C22">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configuration.idmdomain=MEB</w:t>
      </w:r>
    </w:p>
    <w:p w:rsidR="00040E37" w:rsidRPr="00E65364" w:rsidRDefault="00040E37" w:rsidP="00040E37">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 xml:space="preserve">configuration.idmserverurl=(Ref: </w:t>
      </w:r>
      <w:r w:rsidR="00E65364">
        <w:rPr>
          <w:rFonts w:ascii="Courier New" w:hAnsi="Courier New" w:cs="Courier New"/>
          <w:sz w:val="20"/>
          <w:szCs w:val="20"/>
          <w:lang w:val="en-US" w:eastAsia="de-CH"/>
        </w:rPr>
        <w:t>https://services.gate-r</w:t>
      </w:r>
      <w:r w:rsidRPr="00E65364">
        <w:rPr>
          <w:rFonts w:ascii="Courier New" w:hAnsi="Courier New" w:cs="Courier New"/>
          <w:sz w:val="20"/>
          <w:szCs w:val="20"/>
          <w:lang w:val="en-US" w:eastAsia="de-CH"/>
        </w:rPr>
        <w:t>.eiam.admin.ch/nevisidm/services/v1_32/AdminService)</w:t>
      </w:r>
    </w:p>
    <w:p w:rsidR="00040E37" w:rsidRPr="00E65364" w:rsidRDefault="00040E37" w:rsidP="00040E37">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configuration.keyStore=/data/wls/meb/certificate/meb_keystore.jks</w:t>
      </w:r>
    </w:p>
    <w:p w:rsidR="00040E37" w:rsidRPr="00E65364" w:rsidRDefault="00040E37" w:rsidP="00040E37">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configuration.keyStorePassword=&lt;hier keystore passwort einfügen&gt;</w:t>
      </w:r>
      <w:r w:rsidRPr="00E65364">
        <w:rPr>
          <w:rFonts w:ascii="Courier New" w:hAnsi="Courier New" w:cs="Courier New"/>
          <w:sz w:val="20"/>
          <w:szCs w:val="20"/>
          <w:lang w:val="en-US" w:eastAsia="de-CH"/>
        </w:rPr>
        <w:tab/>
      </w:r>
    </w:p>
    <w:p w:rsidR="002C2C22" w:rsidRPr="00E65364" w:rsidRDefault="002C2C22" w:rsidP="002C2C22">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configuration.idm.implementation=idmUserService</w:t>
      </w:r>
    </w:p>
    <w:p w:rsidR="002C2C22" w:rsidRPr="00E65364" w:rsidRDefault="002C2C22" w:rsidP="002C2C22">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de-CH"/>
        </w:rPr>
      </w:pPr>
      <w:r w:rsidRPr="00E65364">
        <w:rPr>
          <w:rFonts w:ascii="Courier New" w:hAnsi="Courier New" w:cs="Courier New"/>
          <w:sz w:val="20"/>
          <w:szCs w:val="20"/>
          <w:lang w:eastAsia="de-CH"/>
        </w:rPr>
        <w:t xml:space="preserve">configuration.sdmxserverurl=&lt;Metastat server </w:t>
      </w:r>
      <w:r w:rsidRPr="00E65364">
        <w:rPr>
          <w:rFonts w:ascii="Courier New" w:hAnsi="Courier New" w:cs="Courier New"/>
          <w:color w:val="000000"/>
          <w:sz w:val="20"/>
          <w:szCs w:val="20"/>
          <w:u w:val="single"/>
          <w:lang w:eastAsia="de-CH"/>
        </w:rPr>
        <w:t>url</w:t>
      </w:r>
      <w:r w:rsidRPr="00E65364">
        <w:rPr>
          <w:rFonts w:ascii="Courier New" w:hAnsi="Courier New" w:cs="Courier New"/>
          <w:sz w:val="20"/>
          <w:szCs w:val="20"/>
          <w:lang w:eastAsia="de-CH"/>
        </w:rPr>
        <w:t>&gt; (</w:t>
      </w:r>
      <w:r w:rsidRPr="00E65364">
        <w:rPr>
          <w:rFonts w:ascii="Courier New" w:hAnsi="Courier New" w:cs="Courier New"/>
          <w:color w:val="000000"/>
          <w:sz w:val="20"/>
          <w:szCs w:val="20"/>
          <w:u w:val="single"/>
          <w:lang w:eastAsia="de-CH"/>
        </w:rPr>
        <w:t>Referenz</w:t>
      </w:r>
      <w:r w:rsidRPr="00E65364">
        <w:rPr>
          <w:rFonts w:ascii="Courier New" w:hAnsi="Courier New" w:cs="Courier New"/>
          <w:sz w:val="20"/>
          <w:szCs w:val="20"/>
          <w:lang w:eastAsia="de-CH"/>
        </w:rPr>
        <w:t xml:space="preserve">: </w:t>
      </w:r>
      <w:hyperlink r:id="rId18" w:history="1">
        <w:r w:rsidR="00966CC0" w:rsidRPr="00E65364">
          <w:rPr>
            <w:rStyle w:val="Hyperlink"/>
            <w:rFonts w:ascii="Courier New" w:hAnsi="Courier New" w:cs="Courier New"/>
            <w:sz w:val="20"/>
            <w:szCs w:val="20"/>
            <w:lang w:eastAsia="de-CH"/>
          </w:rPr>
          <w:t>http://metastat-r.bfs.admin.ch/re1/sdmx.svc/ValueDomains</w:t>
        </w:r>
      </w:hyperlink>
      <w:r w:rsidR="00966CC0" w:rsidRPr="00E65364">
        <w:rPr>
          <w:rFonts w:ascii="Courier New" w:hAnsi="Courier New" w:cs="Courier New"/>
          <w:sz w:val="20"/>
          <w:szCs w:val="20"/>
          <w:lang w:eastAsia="de-CH"/>
        </w:rPr>
        <w:t xml:space="preserve">; Abnahme: </w:t>
      </w:r>
      <w:hyperlink r:id="rId19" w:history="1">
        <w:r w:rsidR="00966CC0" w:rsidRPr="00E65364">
          <w:rPr>
            <w:rStyle w:val="Hyperlink"/>
            <w:rFonts w:ascii="Courier New" w:hAnsi="Courier New" w:cs="Courier New"/>
            <w:sz w:val="20"/>
            <w:szCs w:val="20"/>
            <w:lang w:eastAsia="de-CH"/>
          </w:rPr>
          <w:t>http://metastat-a.bfs.admin.ch/re1/sdmx.svc/ValueDomains</w:t>
        </w:r>
      </w:hyperlink>
      <w:r w:rsidR="00966CC0" w:rsidRPr="00E65364">
        <w:rPr>
          <w:rFonts w:ascii="Courier New" w:hAnsi="Courier New" w:cs="Courier New"/>
          <w:sz w:val="20"/>
          <w:szCs w:val="20"/>
          <w:lang w:eastAsia="de-CH"/>
        </w:rPr>
        <w:t xml:space="preserve">; Produktion: </w:t>
      </w:r>
      <w:hyperlink r:id="rId20" w:history="1">
        <w:r w:rsidR="00966CC0" w:rsidRPr="00E65364">
          <w:rPr>
            <w:rStyle w:val="Hyperlink"/>
            <w:rFonts w:ascii="Courier New" w:hAnsi="Courier New" w:cs="Courier New"/>
            <w:sz w:val="20"/>
            <w:szCs w:val="20"/>
            <w:lang w:eastAsia="de-CH"/>
          </w:rPr>
          <w:t>http://metastat.bfs.admin.ch/re1/sdmx.svc/ValueDomains</w:t>
        </w:r>
      </w:hyperlink>
      <w:r w:rsidR="00966CC0" w:rsidRPr="00E65364">
        <w:rPr>
          <w:rFonts w:ascii="Courier New" w:hAnsi="Courier New" w:cs="Courier New"/>
          <w:sz w:val="20"/>
          <w:szCs w:val="20"/>
          <w:lang w:eastAsia="de-CH"/>
        </w:rPr>
        <w:t>;)</w:t>
      </w:r>
    </w:p>
    <w:p w:rsidR="002C2C22" w:rsidRPr="007417F5" w:rsidRDefault="002C2C22" w:rsidP="002C2C22">
      <w:pPr>
        <w:tabs>
          <w:tab w:val="clear" w:pos="289"/>
          <w:tab w:val="clear" w:pos="1440"/>
          <w:tab w:val="clear" w:pos="2880"/>
          <w:tab w:val="clear" w:pos="5761"/>
          <w:tab w:val="clear" w:pos="8641"/>
        </w:tabs>
        <w:autoSpaceDE w:val="0"/>
        <w:autoSpaceDN w:val="0"/>
        <w:adjustRightInd w:val="0"/>
        <w:spacing w:after="0" w:line="240" w:lineRule="auto"/>
        <w:rPr>
          <w:rFonts w:ascii="Courier New" w:hAnsi="Courier New" w:cs="Courier New"/>
          <w:sz w:val="20"/>
          <w:szCs w:val="20"/>
          <w:lang w:val="en-GB" w:eastAsia="de-CH"/>
        </w:rPr>
      </w:pPr>
      <w:r w:rsidRPr="007417F5">
        <w:rPr>
          <w:rFonts w:ascii="Courier New" w:hAnsi="Courier New" w:cs="Courier New"/>
          <w:sz w:val="20"/>
          <w:szCs w:val="20"/>
          <w:lang w:val="en-GB" w:eastAsia="de-CH"/>
        </w:rPr>
        <w:t>service.metastatServiceProvider=metastatServiceProvider</w:t>
      </w:r>
    </w:p>
    <w:p w:rsidR="000A4628" w:rsidRPr="007417F5" w:rsidRDefault="000A4628" w:rsidP="002C2C22">
      <w:pPr>
        <w:tabs>
          <w:tab w:val="clear" w:pos="289"/>
          <w:tab w:val="clear" w:pos="1440"/>
          <w:tab w:val="clear" w:pos="2880"/>
          <w:tab w:val="clear" w:pos="5761"/>
          <w:tab w:val="clear" w:pos="8641"/>
        </w:tabs>
        <w:autoSpaceDE w:val="0"/>
        <w:autoSpaceDN w:val="0"/>
        <w:adjustRightInd w:val="0"/>
        <w:spacing w:after="0" w:line="240" w:lineRule="auto"/>
        <w:rPr>
          <w:rFonts w:ascii="Courier New" w:hAnsi="Courier New" w:cs="Courier New"/>
          <w:sz w:val="20"/>
          <w:szCs w:val="20"/>
          <w:lang w:val="en-GB" w:eastAsia="de-CH"/>
        </w:rPr>
      </w:pPr>
      <w:r w:rsidRPr="007417F5">
        <w:rPr>
          <w:rFonts w:ascii="Courier New" w:hAnsi="Courier New" w:cs="Courier New"/>
          <w:color w:val="000000"/>
          <w:sz w:val="20"/>
          <w:szCs w:val="20"/>
          <w:lang w:val="en-GB" w:eastAsia="de-CH"/>
        </w:rPr>
        <w:t>configuration.sdmxrun=</w:t>
      </w:r>
      <w:r w:rsidRPr="007417F5">
        <w:rPr>
          <w:rFonts w:ascii="Courier New" w:hAnsi="Courier New" w:cs="Courier New"/>
          <w:sz w:val="20"/>
          <w:szCs w:val="20"/>
          <w:lang w:val="en-GB" w:eastAsia="de-CH"/>
        </w:rPr>
        <w:t xml:space="preserve">true </w:t>
      </w:r>
      <w:r w:rsidRPr="007417F5">
        <w:rPr>
          <w:sz w:val="20"/>
          <w:szCs w:val="20"/>
          <w:lang w:val="en-GB"/>
        </w:rPr>
        <w:t>(darf nur auf einem Server &lt;true&gt; sein</w:t>
      </w:r>
      <w:r w:rsidR="006C549C" w:rsidRPr="007417F5">
        <w:rPr>
          <w:sz w:val="20"/>
          <w:szCs w:val="20"/>
          <w:lang w:val="en-GB"/>
        </w:rPr>
        <w:t>!</w:t>
      </w:r>
      <w:r w:rsidRPr="007417F5">
        <w:rPr>
          <w:sz w:val="20"/>
          <w:szCs w:val="20"/>
          <w:lang w:val="en-GB"/>
        </w:rPr>
        <w:t>)</w:t>
      </w:r>
    </w:p>
    <w:p w:rsidR="00175911" w:rsidRPr="007417F5" w:rsidRDefault="00175911" w:rsidP="00175911">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configuration.sashost=&lt;SAS Host Name&gt;</w:t>
      </w:r>
    </w:p>
    <w:p w:rsidR="00175911" w:rsidRPr="007417F5" w:rsidRDefault="00175911" w:rsidP="00175911">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configuration.sasport=&lt;SAS Port&gt;</w:t>
      </w:r>
    </w:p>
    <w:p w:rsidR="00175911" w:rsidRPr="00E65364" w:rsidRDefault="00175911" w:rsidP="00175911">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E65364">
        <w:rPr>
          <w:rFonts w:ascii="Courier New" w:hAnsi="Courier New" w:cs="Courier New"/>
          <w:sz w:val="20"/>
          <w:szCs w:val="20"/>
          <w:lang w:val="en-GB" w:eastAsia="de-CH"/>
        </w:rPr>
        <w:t>configuration.sasuser=&lt;SAS User Name&gt;</w:t>
      </w:r>
    </w:p>
    <w:p w:rsidR="00423F8F" w:rsidRPr="00E65364" w:rsidRDefault="00175911" w:rsidP="002C2C22">
      <w:pPr>
        <w:tabs>
          <w:tab w:val="clear" w:pos="289"/>
          <w:tab w:val="clear" w:pos="1440"/>
          <w:tab w:val="clear" w:pos="2880"/>
          <w:tab w:val="clear" w:pos="5761"/>
          <w:tab w:val="clear" w:pos="8641"/>
        </w:tabs>
        <w:autoSpaceDE w:val="0"/>
        <w:autoSpaceDN w:val="0"/>
        <w:adjustRightInd w:val="0"/>
        <w:spacing w:after="0" w:line="240" w:lineRule="auto"/>
        <w:rPr>
          <w:rFonts w:ascii="Courier New" w:hAnsi="Courier New" w:cs="Courier New"/>
          <w:sz w:val="20"/>
          <w:szCs w:val="20"/>
          <w:lang w:val="en-GB" w:eastAsia="de-CH"/>
        </w:rPr>
      </w:pPr>
      <w:r w:rsidRPr="00E65364">
        <w:rPr>
          <w:rFonts w:ascii="Courier New" w:hAnsi="Courier New" w:cs="Courier New"/>
          <w:sz w:val="20"/>
          <w:szCs w:val="20"/>
          <w:lang w:val="en-GB" w:eastAsia="de-CH"/>
        </w:rPr>
        <w:t>configuration.saspassword=&lt;SAS User Password&gt;</w:t>
      </w:r>
    </w:p>
    <w:p w:rsidR="00423F8F" w:rsidRDefault="00423F8F" w:rsidP="002C2C22">
      <w:pPr>
        <w:tabs>
          <w:tab w:val="clear" w:pos="289"/>
          <w:tab w:val="clear" w:pos="1440"/>
          <w:tab w:val="clear" w:pos="2880"/>
          <w:tab w:val="clear" w:pos="5761"/>
          <w:tab w:val="clear" w:pos="8641"/>
        </w:tabs>
        <w:autoSpaceDE w:val="0"/>
        <w:autoSpaceDN w:val="0"/>
        <w:adjustRightInd w:val="0"/>
        <w:spacing w:after="0" w:line="240" w:lineRule="auto"/>
        <w:rPr>
          <w:rFonts w:ascii="Courier New" w:hAnsi="Courier New" w:cs="Courier New"/>
          <w:sz w:val="20"/>
          <w:szCs w:val="20"/>
          <w:lang w:val="en-GB" w:eastAsia="de-CH"/>
        </w:rPr>
      </w:pPr>
    </w:p>
    <w:p w:rsidR="00A83400" w:rsidRPr="00423F8F" w:rsidRDefault="00423F8F" w:rsidP="00A83400">
      <w:pPr>
        <w:rPr>
          <w:lang w:eastAsia="de-CH"/>
        </w:rPr>
      </w:pPr>
      <w:r w:rsidRPr="00423F8F">
        <w:rPr>
          <w:lang w:eastAsia="de-CH"/>
        </w:rPr>
        <w:t xml:space="preserve">SAS-Konfigurationsparameter </w:t>
      </w:r>
      <w:r>
        <w:rPr>
          <w:lang w:eastAsia="de-CH"/>
        </w:rPr>
        <w:t>siehe</w:t>
      </w:r>
      <w:r w:rsidRPr="00423F8F">
        <w:rPr>
          <w:lang w:eastAsia="de-CH"/>
        </w:rPr>
        <w:t xml:space="preserve"> Kapitel</w:t>
      </w:r>
      <w:r>
        <w:rPr>
          <w:lang w:eastAsia="de-CH"/>
        </w:rPr>
        <w:t xml:space="preserve"> </w:t>
      </w:r>
      <w:r>
        <w:rPr>
          <w:lang w:eastAsia="de-CH"/>
        </w:rPr>
        <w:fldChar w:fldCharType="begin"/>
      </w:r>
      <w:r>
        <w:rPr>
          <w:lang w:eastAsia="de-CH"/>
        </w:rPr>
        <w:instrText xml:space="preserve"> REF _Ref422400975 \r \h </w:instrText>
      </w:r>
      <w:r>
        <w:rPr>
          <w:lang w:eastAsia="de-CH"/>
        </w:rPr>
      </w:r>
      <w:r>
        <w:rPr>
          <w:lang w:eastAsia="de-CH"/>
        </w:rPr>
        <w:fldChar w:fldCharType="separate"/>
      </w:r>
      <w:r w:rsidR="005F30AE">
        <w:rPr>
          <w:lang w:eastAsia="de-CH"/>
        </w:rPr>
        <w:t>6.1</w:t>
      </w:r>
      <w:r>
        <w:rPr>
          <w:lang w:eastAsia="de-CH"/>
        </w:rPr>
        <w:fldChar w:fldCharType="end"/>
      </w:r>
      <w:r w:rsidRPr="00423F8F">
        <w:rPr>
          <w:lang w:eastAsia="de-CH"/>
        </w:rPr>
        <w:t xml:space="preserve"> </w:t>
      </w:r>
      <w:r>
        <w:rPr>
          <w:lang w:val="en-GB" w:eastAsia="de-CH"/>
        </w:rPr>
        <w:fldChar w:fldCharType="begin"/>
      </w:r>
      <w:r w:rsidRPr="00423F8F">
        <w:rPr>
          <w:lang w:eastAsia="de-CH"/>
        </w:rPr>
        <w:instrText xml:space="preserve"> REF _Ref422400975 \h </w:instrText>
      </w:r>
      <w:r>
        <w:rPr>
          <w:lang w:val="en-GB" w:eastAsia="de-CH"/>
        </w:rPr>
      </w:r>
      <w:r>
        <w:rPr>
          <w:lang w:val="en-GB" w:eastAsia="de-CH"/>
        </w:rPr>
        <w:fldChar w:fldCharType="separate"/>
      </w:r>
      <w:r w:rsidR="005F30AE">
        <w:t>SAS-Verbindungsparameter</w:t>
      </w:r>
      <w:r>
        <w:rPr>
          <w:lang w:val="en-GB" w:eastAsia="de-CH"/>
        </w:rPr>
        <w:fldChar w:fldCharType="end"/>
      </w:r>
    </w:p>
    <w:p w:rsidR="00A335C0" w:rsidRDefault="00A335C0" w:rsidP="00A335C0">
      <w:pPr>
        <w:pStyle w:val="berschrift3"/>
        <w:tabs>
          <w:tab w:val="clear" w:pos="830"/>
          <w:tab w:val="num" w:pos="720"/>
        </w:tabs>
      </w:pPr>
      <w:bookmarkStart w:id="92" w:name="_Toc467077474"/>
      <w:r>
        <w:t>Webservice-Schnittstellen</w:t>
      </w:r>
      <w:bookmarkEnd w:id="92"/>
      <w:r>
        <w:t xml:space="preserve"> </w:t>
      </w:r>
    </w:p>
    <w:p w:rsidR="00A335C0" w:rsidRDefault="00A335C0" w:rsidP="00A335C0">
      <w:r>
        <w:t xml:space="preserve">Im Verzeichnis </w:t>
      </w:r>
      <w:r w:rsidRPr="002A41DF">
        <w:rPr>
          <w:rStyle w:val="HTMLCode"/>
        </w:rPr>
        <w:t>&lt;target&gt;</w:t>
      </w:r>
      <w:r>
        <w:rPr>
          <w:rStyle w:val="HTMLCode"/>
        </w:rPr>
        <w:t>/wsdl</w:t>
      </w:r>
      <w:r>
        <w:t xml:space="preserve"> sind alle Webservice-Schnittstellen enthalten, um den OSB zu konfigurieren.</w:t>
      </w:r>
    </w:p>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4854"/>
        <w:gridCol w:w="3300"/>
        <w:gridCol w:w="1650"/>
      </w:tblGrid>
      <w:tr w:rsidR="00A335C0" w:rsidRPr="00110C9E" w:rsidTr="005143CD">
        <w:trPr>
          <w:cantSplit/>
          <w:trHeight w:val="397"/>
        </w:trPr>
        <w:tc>
          <w:tcPr>
            <w:tcW w:w="4854" w:type="dxa"/>
            <w:tcBorders>
              <w:bottom w:val="single" w:sz="12" w:space="0" w:color="FFFFFF"/>
            </w:tcBorders>
            <w:shd w:val="clear" w:color="1750AC" w:fill="888279"/>
          </w:tcPr>
          <w:p w:rsidR="00A335C0" w:rsidRPr="00FF0120" w:rsidRDefault="00A335C0" w:rsidP="005143CD">
            <w:pPr>
              <w:pStyle w:val="Tabellenkopf-adesso"/>
              <w:rPr>
                <w:sz w:val="20"/>
                <w:szCs w:val="20"/>
              </w:rPr>
            </w:pPr>
            <w:r>
              <w:rPr>
                <w:sz w:val="20"/>
                <w:szCs w:val="20"/>
              </w:rPr>
              <w:t>Webservice</w:t>
            </w:r>
          </w:p>
        </w:tc>
        <w:tc>
          <w:tcPr>
            <w:tcW w:w="3300" w:type="dxa"/>
            <w:tcBorders>
              <w:bottom w:val="single" w:sz="12" w:space="0" w:color="FFFFFF"/>
            </w:tcBorders>
            <w:shd w:val="clear" w:color="1750AC" w:fill="888279"/>
          </w:tcPr>
          <w:p w:rsidR="00A335C0" w:rsidRPr="00110C9E" w:rsidRDefault="00A335C0" w:rsidP="005143CD">
            <w:pPr>
              <w:pStyle w:val="Tabellenkopf-adesso"/>
              <w:rPr>
                <w:sz w:val="20"/>
                <w:szCs w:val="20"/>
              </w:rPr>
            </w:pPr>
            <w:r>
              <w:rPr>
                <w:sz w:val="20"/>
                <w:szCs w:val="20"/>
              </w:rPr>
              <w:t>Target</w:t>
            </w:r>
          </w:p>
        </w:tc>
        <w:tc>
          <w:tcPr>
            <w:tcW w:w="1650" w:type="dxa"/>
            <w:tcBorders>
              <w:bottom w:val="single" w:sz="12" w:space="0" w:color="FFFFFF"/>
            </w:tcBorders>
            <w:shd w:val="clear" w:color="1750AC" w:fill="888279"/>
          </w:tcPr>
          <w:p w:rsidR="00A335C0" w:rsidRDefault="00A335C0" w:rsidP="005143CD">
            <w:pPr>
              <w:pStyle w:val="Tabellenkopf-adesso"/>
              <w:rPr>
                <w:sz w:val="20"/>
                <w:szCs w:val="20"/>
              </w:rPr>
            </w:pPr>
            <w:r>
              <w:rPr>
                <w:sz w:val="20"/>
                <w:szCs w:val="20"/>
              </w:rPr>
              <w:t>Besonderheit</w:t>
            </w:r>
          </w:p>
        </w:tc>
      </w:tr>
      <w:tr w:rsidR="00A335C0" w:rsidRPr="00110C9E" w:rsidTr="005143CD">
        <w:trPr>
          <w:cantSplit/>
          <w:trHeight w:val="397"/>
        </w:trPr>
        <w:tc>
          <w:tcPr>
            <w:tcW w:w="4854" w:type="dxa"/>
            <w:shd w:val="clear" w:color="EAEAEA" w:fill="E7E6E4"/>
          </w:tcPr>
          <w:p w:rsidR="00A335C0" w:rsidRPr="0069600D" w:rsidRDefault="00A335C0" w:rsidP="005143CD">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CodeGroupWebService.wsdl</w:t>
            </w:r>
          </w:p>
        </w:tc>
        <w:tc>
          <w:tcPr>
            <w:tcW w:w="3300" w:type="dxa"/>
            <w:shd w:val="clear" w:color="EAEAEA" w:fill="E7E6E4"/>
          </w:tcPr>
          <w:p w:rsidR="00A335C0" w:rsidRPr="00BA4EE4" w:rsidRDefault="00A335C0" w:rsidP="005143CD">
            <w:pPr>
              <w:pStyle w:val="FormatvorlageTabellenkrper-adesso10ptZentriert"/>
              <w:rPr>
                <w:rFonts w:ascii="Courier New" w:hAnsi="Courier New" w:cs="Courier New"/>
              </w:rPr>
            </w:pPr>
            <w:r w:rsidRPr="00BA4EE4">
              <w:rPr>
                <w:rFonts w:ascii="Courier New" w:hAnsi="Courier New" w:cs="Courier New"/>
                <w:lang w:eastAsia="de-CH"/>
              </w:rPr>
              <w:t>mebserverEAR</w:t>
            </w:r>
          </w:p>
        </w:tc>
        <w:tc>
          <w:tcPr>
            <w:tcW w:w="1650" w:type="dxa"/>
            <w:shd w:val="clear" w:color="EAEAEA" w:fill="E7E6E4"/>
          </w:tcPr>
          <w:p w:rsidR="00A335C0" w:rsidRPr="00BA4EE4" w:rsidRDefault="00A335C0" w:rsidP="005143CD">
            <w:pPr>
              <w:pStyle w:val="FormatvorlageTabellenkrper-adesso10ptZentriert"/>
              <w:rPr>
                <w:rFonts w:ascii="Courier New" w:hAnsi="Courier New" w:cs="Courier New"/>
              </w:rPr>
            </w:pPr>
          </w:p>
        </w:tc>
      </w:tr>
      <w:tr w:rsidR="00A335C0" w:rsidRPr="00FF0120" w:rsidTr="005143CD">
        <w:trPr>
          <w:cantSplit/>
          <w:trHeight w:val="397"/>
        </w:trPr>
        <w:tc>
          <w:tcPr>
            <w:tcW w:w="4854" w:type="dxa"/>
            <w:shd w:val="clear" w:color="EAEAEA" w:fill="E7E6E4"/>
          </w:tcPr>
          <w:p w:rsidR="00A335C0" w:rsidRPr="0069600D" w:rsidRDefault="00A335C0" w:rsidP="005143CD">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Monitoring</w:t>
            </w:r>
            <w:r w:rsidRPr="0069600D">
              <w:rPr>
                <w:rFonts w:ascii="Courier New" w:hAnsi="Courier New" w:cs="Courier New"/>
                <w:sz w:val="20"/>
                <w:szCs w:val="20"/>
                <w:lang w:eastAsia="de-CH"/>
              </w:rPr>
              <w:t>WebService.wsdl</w:t>
            </w:r>
          </w:p>
        </w:tc>
        <w:tc>
          <w:tcPr>
            <w:tcW w:w="3300" w:type="dxa"/>
            <w:shd w:val="clear" w:color="EAEAEA" w:fill="E7E6E4"/>
          </w:tcPr>
          <w:p w:rsidR="00A335C0" w:rsidRPr="00BA4EE4" w:rsidRDefault="00A335C0" w:rsidP="005143CD">
            <w:pPr>
              <w:pStyle w:val="FormatvorlageTabellenkrper-adesso10ptZentriert"/>
              <w:rPr>
                <w:rFonts w:ascii="Courier New" w:hAnsi="Courier New" w:cs="Courier New"/>
              </w:rPr>
            </w:pPr>
            <w:r w:rsidRPr="00BA4EE4">
              <w:rPr>
                <w:rFonts w:ascii="Courier New" w:hAnsi="Courier New" w:cs="Courier New"/>
                <w:lang w:eastAsia="de-CH"/>
              </w:rPr>
              <w:t>mebserverEAR</w:t>
            </w:r>
          </w:p>
        </w:tc>
        <w:tc>
          <w:tcPr>
            <w:tcW w:w="1650" w:type="dxa"/>
            <w:shd w:val="clear" w:color="EAEAEA" w:fill="E7E6E4"/>
          </w:tcPr>
          <w:p w:rsidR="00A335C0" w:rsidRPr="00BA4EE4" w:rsidRDefault="00A335C0" w:rsidP="005143CD">
            <w:pPr>
              <w:pStyle w:val="FormatvorlageTabellenkrper-adesso10ptZentriert"/>
              <w:rPr>
                <w:rFonts w:ascii="Courier New" w:hAnsi="Courier New" w:cs="Courier New"/>
              </w:rPr>
            </w:pPr>
          </w:p>
        </w:tc>
      </w:tr>
    </w:tbl>
    <w:p w:rsidR="00A335C0" w:rsidRPr="00955BE1" w:rsidRDefault="00A335C0" w:rsidP="00A335C0">
      <w:pPr>
        <w:pStyle w:val="Beschriftung"/>
        <w:jc w:val="center"/>
        <w:rPr>
          <w:b/>
          <w:bCs/>
        </w:rPr>
      </w:pPr>
      <w:bookmarkStart w:id="93" w:name="_Toc467077513"/>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7</w:t>
      </w:r>
      <w:r w:rsidRPr="000777E3">
        <w:rPr>
          <w:bCs/>
        </w:rPr>
        <w:fldChar w:fldCharType="end"/>
      </w:r>
      <w:r w:rsidRPr="000777E3">
        <w:rPr>
          <w:b/>
          <w:bCs/>
        </w:rPr>
        <w:t xml:space="preserve">: </w:t>
      </w:r>
      <w:r>
        <w:rPr>
          <w:b/>
          <w:bCs/>
        </w:rPr>
        <w:t>Webservices MEB</w:t>
      </w:r>
      <w:bookmarkEnd w:id="93"/>
    </w:p>
    <w:p w:rsidR="00A335C0" w:rsidRDefault="00A335C0" w:rsidP="00A335C0">
      <w:pPr>
        <w:pStyle w:val="berschrift3"/>
        <w:tabs>
          <w:tab w:val="clear" w:pos="830"/>
          <w:tab w:val="num" w:pos="720"/>
        </w:tabs>
      </w:pPr>
      <w:bookmarkStart w:id="94" w:name="_Toc467077475"/>
      <w:r>
        <w:t>Installation Presentation-Layer</w:t>
      </w:r>
      <w:bookmarkEnd w:id="94"/>
    </w:p>
    <w:p w:rsidR="00A335C0" w:rsidRDefault="00A335C0" w:rsidP="00A335C0">
      <w:r>
        <w:t xml:space="preserve">Im Verzeichnis </w:t>
      </w:r>
      <w:r w:rsidRPr="002A41DF">
        <w:rPr>
          <w:rStyle w:val="HTMLCode"/>
        </w:rPr>
        <w:t>&lt;target&gt;</w:t>
      </w:r>
      <w:r>
        <w:t xml:space="preserve"> befindet sich der Presentationlayer der Applikation MEB </w:t>
      </w:r>
      <w:r>
        <w:rPr>
          <w:rFonts w:ascii="Courier New" w:hAnsi="Courier New" w:cs="Courier New"/>
          <w:sz w:val="20"/>
          <w:szCs w:val="20"/>
          <w:highlight w:val="white"/>
          <w:lang w:eastAsia="en-US"/>
        </w:rPr>
        <w:t>mebweb</w:t>
      </w:r>
      <w:r w:rsidRPr="00CA0E77">
        <w:rPr>
          <w:rFonts w:ascii="Courier New" w:hAnsi="Courier New" w:cs="Courier New"/>
          <w:sz w:val="20"/>
          <w:szCs w:val="20"/>
          <w:highlight w:val="white"/>
          <w:lang w:eastAsia="en-US"/>
        </w:rPr>
        <w:t>EAR</w:t>
      </w:r>
      <w:r>
        <w:rPr>
          <w:rFonts w:ascii="Courier New" w:hAnsi="Courier New" w:cs="Courier New"/>
          <w:sz w:val="20"/>
          <w:szCs w:val="20"/>
          <w:lang w:eastAsia="en-US"/>
        </w:rPr>
        <w:t>*.ear</w:t>
      </w:r>
      <w:r>
        <w:t>. Dieses ist auf dem Web-Server des Presentationlayers zu installieren.</w:t>
      </w:r>
    </w:p>
    <w:p w:rsidR="00A335C0" w:rsidRDefault="00A335C0" w:rsidP="00A335C0">
      <w:r>
        <w:t>Folgende System Properties müssen als Aufstartparameter müssen für den Webserver definiert werden.</w:t>
      </w:r>
    </w:p>
    <w:p w:rsidR="00A335C0" w:rsidRPr="00DD62EE" w:rsidRDefault="00A335C0" w:rsidP="00A335C0">
      <w:pPr>
        <w:rPr>
          <w:b/>
          <w:lang w:val="en-US"/>
        </w:rPr>
      </w:pPr>
      <w:r w:rsidRPr="00DD62EE">
        <w:rPr>
          <w:b/>
          <w:lang w:val="en-US"/>
        </w:rPr>
        <w:t>Aufstartparameter:</w:t>
      </w:r>
    </w:p>
    <w:p w:rsidR="00A335C0" w:rsidRDefault="00A335C0" w:rsidP="00A335C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DD62EE">
        <w:rPr>
          <w:rFonts w:ascii="Courier New" w:hAnsi="Courier New" w:cs="Courier New"/>
          <w:sz w:val="20"/>
          <w:szCs w:val="20"/>
          <w:highlight w:val="white"/>
          <w:lang w:val="en-US" w:eastAsia="en-US"/>
        </w:rPr>
        <w:t>-D</w:t>
      </w:r>
      <w:r>
        <w:rPr>
          <w:rFonts w:ascii="Courier New" w:hAnsi="Courier New" w:cs="Courier New"/>
          <w:sz w:val="20"/>
          <w:szCs w:val="20"/>
          <w:lang w:val="en-US" w:eastAsia="de-CH"/>
        </w:rPr>
        <w:t>MEBWEB</w:t>
      </w:r>
      <w:r w:rsidRPr="002C2C22">
        <w:rPr>
          <w:rFonts w:ascii="Courier New" w:hAnsi="Courier New" w:cs="Courier New"/>
          <w:sz w:val="20"/>
          <w:szCs w:val="20"/>
          <w:lang w:val="en-US" w:eastAsia="de-CH"/>
        </w:rPr>
        <w:t>_PROPERTIES_LOCATION=&lt;path&gt;</w:t>
      </w:r>
      <w:r>
        <w:rPr>
          <w:rFonts w:ascii="Courier New" w:hAnsi="Courier New" w:cs="Courier New"/>
          <w:sz w:val="20"/>
          <w:szCs w:val="20"/>
          <w:lang w:val="en-US" w:eastAsia="de-CH"/>
        </w:rPr>
        <w:t xml:space="preserve"> </w:t>
      </w:r>
      <w:r w:rsidRPr="002C2C22">
        <w:rPr>
          <w:rFonts w:ascii="Courier New" w:hAnsi="Courier New" w:cs="Courier New"/>
          <w:sz w:val="20"/>
          <w:szCs w:val="20"/>
          <w:lang w:val="en-US" w:eastAsia="de-CH"/>
        </w:rPr>
        <w:t>(</w:t>
      </w:r>
      <w:r w:rsidRPr="002C2C22">
        <w:rPr>
          <w:rFonts w:ascii="Courier New" w:hAnsi="Courier New" w:cs="Courier New"/>
          <w:color w:val="000000"/>
          <w:sz w:val="20"/>
          <w:szCs w:val="20"/>
          <w:u w:val="single"/>
          <w:lang w:val="en-US" w:eastAsia="de-CH"/>
        </w:rPr>
        <w:t>Beispiel</w:t>
      </w:r>
      <w:r w:rsidRPr="002C2C22">
        <w:rPr>
          <w:rFonts w:ascii="Courier New" w:hAnsi="Courier New" w:cs="Courier New"/>
          <w:sz w:val="20"/>
          <w:szCs w:val="20"/>
          <w:lang w:val="en-US" w:eastAsia="de-CH"/>
        </w:rPr>
        <w:t>: ./application.properties</w:t>
      </w:r>
      <w:r>
        <w:rPr>
          <w:rFonts w:ascii="Courier New" w:hAnsi="Courier New" w:cs="Courier New"/>
          <w:sz w:val="20"/>
          <w:szCs w:val="20"/>
          <w:lang w:val="en-US" w:eastAsia="de-CH"/>
        </w:rPr>
        <w:t>)</w:t>
      </w:r>
    </w:p>
    <w:p w:rsidR="00A335C0" w:rsidRPr="007B42B9" w:rsidRDefault="00A335C0" w:rsidP="00A335C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r w:rsidRPr="007B42B9">
        <w:rPr>
          <w:rFonts w:ascii="Courier New" w:hAnsi="Courier New" w:cs="Courier New"/>
          <w:sz w:val="20"/>
          <w:szCs w:val="20"/>
          <w:lang w:eastAsia="en-US"/>
        </w:rPr>
        <w:t>-DMEB_LOGGING_BASE_DIR=&lt;path&gt;(Beispiel: /logs oder c:\logs, ohne Rootknoten wird ein Pfad relative zum weblogic domains Verzeichnis gewählt)</w:t>
      </w:r>
    </w:p>
    <w:p w:rsidR="00A335C0" w:rsidRPr="007B42B9" w:rsidRDefault="00A335C0" w:rsidP="00A335C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p>
    <w:p w:rsidR="00A335C0" w:rsidRPr="007417F5" w:rsidRDefault="00A335C0" w:rsidP="00A335C0">
      <w:pPr>
        <w:spacing w:before="240"/>
        <w:rPr>
          <w:b/>
          <w:lang w:val="en-GB"/>
        </w:rPr>
      </w:pPr>
      <w:r w:rsidRPr="007417F5">
        <w:rPr>
          <w:b/>
          <w:highlight w:val="white"/>
          <w:lang w:val="en-GB"/>
        </w:rPr>
        <w:t xml:space="preserve">Application Properties (Bsp: </w:t>
      </w:r>
      <w:r w:rsidRPr="007417F5">
        <w:rPr>
          <w:rFonts w:ascii="Courier New" w:hAnsi="Courier New" w:cs="Courier New"/>
          <w:sz w:val="20"/>
          <w:szCs w:val="20"/>
          <w:lang w:val="en-GB" w:eastAsia="de-CH"/>
        </w:rPr>
        <w:t>./application.properties</w:t>
      </w:r>
      <w:r w:rsidRPr="007417F5">
        <w:rPr>
          <w:b/>
          <w:lang w:val="en-GB"/>
        </w:rPr>
        <w:t>)</w:t>
      </w:r>
    </w:p>
    <w:p w:rsidR="00A335C0" w:rsidRPr="007417F5" w:rsidRDefault="00A335C0" w:rsidP="00985A2B">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configuration.idmdomain=MEB</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configuration.idmserverurl</w:t>
      </w:r>
      <w:proofErr w:type="gramStart"/>
      <w:r w:rsidRPr="00E65364">
        <w:rPr>
          <w:rFonts w:ascii="Courier New" w:hAnsi="Courier New" w:cs="Courier New"/>
          <w:sz w:val="20"/>
          <w:szCs w:val="20"/>
          <w:lang w:val="en-US" w:eastAsia="de-CH"/>
        </w:rPr>
        <w:t>=(</w:t>
      </w:r>
      <w:proofErr w:type="gramEnd"/>
      <w:r w:rsidRPr="00E65364">
        <w:rPr>
          <w:rFonts w:ascii="Courier New" w:hAnsi="Courier New" w:cs="Courier New"/>
          <w:sz w:val="20"/>
          <w:szCs w:val="20"/>
          <w:lang w:val="en-US" w:eastAsia="de-CH"/>
        </w:rPr>
        <w:t xml:space="preserve">Ref: </w:t>
      </w:r>
      <w:r>
        <w:rPr>
          <w:rFonts w:ascii="Courier New" w:hAnsi="Courier New" w:cs="Courier New"/>
          <w:sz w:val="20"/>
          <w:szCs w:val="20"/>
          <w:lang w:val="en-US" w:eastAsia="de-CH"/>
        </w:rPr>
        <w:t>https://services.gate-r</w:t>
      </w:r>
      <w:r w:rsidRPr="00E65364">
        <w:rPr>
          <w:rFonts w:ascii="Courier New" w:hAnsi="Courier New" w:cs="Courier New"/>
          <w:sz w:val="20"/>
          <w:szCs w:val="20"/>
          <w:lang w:val="en-US" w:eastAsia="de-CH"/>
        </w:rPr>
        <w:t>.eiam.admin.ch/nevisidm/services/v1_32/AdminService)</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configuration.keyStore=/data/wls/meb/certificate/meb_keystore.jks</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configuration.keyStorePassword=&lt;hier keystore passwort einfügen&gt;</w:t>
      </w:r>
      <w:r w:rsidRPr="00E65364">
        <w:rPr>
          <w:rFonts w:ascii="Courier New" w:hAnsi="Courier New" w:cs="Courier New"/>
          <w:sz w:val="20"/>
          <w:szCs w:val="20"/>
          <w:lang w:val="en-US" w:eastAsia="de-CH"/>
        </w:rPr>
        <w:tab/>
      </w:r>
    </w:p>
    <w:p w:rsidR="00A335C0" w:rsidRPr="007417F5" w:rsidRDefault="00A335C0" w:rsidP="00A335C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configuration.idm.implementation=idmUserService</w:t>
      </w:r>
    </w:p>
    <w:p w:rsidR="00A335C0" w:rsidRPr="007417F5" w:rsidRDefault="00A335C0" w:rsidP="00A335C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configuration.commonserverurl=&lt;MEB Server&gt; (</w:t>
      </w:r>
      <w:r w:rsidRPr="007417F5">
        <w:rPr>
          <w:rFonts w:ascii="Courier New" w:hAnsi="Courier New" w:cs="Courier New"/>
          <w:color w:val="000000"/>
          <w:sz w:val="20"/>
          <w:szCs w:val="20"/>
          <w:u w:val="single"/>
          <w:lang w:val="en-GB" w:eastAsia="de-CH"/>
        </w:rPr>
        <w:t>Beispiel</w:t>
      </w:r>
      <w:r w:rsidRPr="007417F5">
        <w:rPr>
          <w:rFonts w:ascii="Courier New" w:hAnsi="Courier New" w:cs="Courier New"/>
          <w:sz w:val="20"/>
          <w:szCs w:val="20"/>
          <w:lang w:val="en-GB" w:eastAsia="de-CH"/>
        </w:rPr>
        <w:t xml:space="preserve">: </w:t>
      </w:r>
      <w:hyperlink r:id="rId21" w:history="1">
        <w:r w:rsidRPr="007417F5">
          <w:rPr>
            <w:rStyle w:val="Hyperlink"/>
            <w:rFonts w:ascii="Courier New" w:hAnsi="Courier New" w:cs="Courier New"/>
            <w:sz w:val="20"/>
            <w:szCs w:val="20"/>
            <w:lang w:val="en-GB" w:eastAsia="de-CH"/>
          </w:rPr>
          <w:t>http://localhost:7001/mebserver</w:t>
        </w:r>
      </w:hyperlink>
      <w:r w:rsidRPr="007417F5">
        <w:rPr>
          <w:rFonts w:ascii="Courier New" w:hAnsi="Courier New" w:cs="Courier New"/>
          <w:sz w:val="20"/>
          <w:szCs w:val="20"/>
          <w:lang w:val="en-GB" w:eastAsia="de-CH"/>
        </w:rPr>
        <w:t>)</w:t>
      </w:r>
    </w:p>
    <w:p w:rsidR="00554EC0" w:rsidRPr="007417F5" w:rsidRDefault="00554EC0" w:rsidP="00554EC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 xml:space="preserve">configuration.sdlweburl=&lt;SDL </w:t>
      </w:r>
      <w:proofErr w:type="gramStart"/>
      <w:r w:rsidRPr="007417F5">
        <w:rPr>
          <w:rFonts w:ascii="Courier New" w:hAnsi="Courier New" w:cs="Courier New"/>
          <w:color w:val="000000"/>
          <w:sz w:val="20"/>
          <w:szCs w:val="20"/>
          <w:u w:val="single"/>
          <w:lang w:val="en-GB" w:eastAsia="de-CH"/>
        </w:rPr>
        <w:t>url</w:t>
      </w:r>
      <w:proofErr w:type="gramEnd"/>
      <w:r w:rsidRPr="007417F5">
        <w:rPr>
          <w:rFonts w:ascii="Courier New" w:hAnsi="Courier New" w:cs="Courier New"/>
          <w:sz w:val="20"/>
          <w:szCs w:val="20"/>
          <w:lang w:val="en-GB" w:eastAsia="de-CH"/>
        </w:rPr>
        <w:t>&gt; (http://localhost:7001/sdlweb)</w:t>
      </w:r>
    </w:p>
    <w:p w:rsidR="00554EC0" w:rsidRPr="007417F5" w:rsidRDefault="00554EC0" w:rsidP="00554EC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 xml:space="preserve">configuration.sspweburl=&lt;SSP </w:t>
      </w:r>
      <w:proofErr w:type="gramStart"/>
      <w:r w:rsidRPr="007417F5">
        <w:rPr>
          <w:rFonts w:ascii="Courier New" w:hAnsi="Courier New" w:cs="Courier New"/>
          <w:color w:val="000000"/>
          <w:sz w:val="20"/>
          <w:szCs w:val="20"/>
          <w:u w:val="single"/>
          <w:lang w:val="en-GB" w:eastAsia="de-CH"/>
        </w:rPr>
        <w:t>url</w:t>
      </w:r>
      <w:proofErr w:type="gramEnd"/>
      <w:r w:rsidRPr="007417F5">
        <w:rPr>
          <w:rFonts w:ascii="Courier New" w:hAnsi="Courier New" w:cs="Courier New"/>
          <w:sz w:val="20"/>
          <w:szCs w:val="20"/>
          <w:lang w:val="en-GB" w:eastAsia="de-CH"/>
        </w:rPr>
        <w:t>&gt; (http://localhost:7001/sspweb)</w:t>
      </w:r>
    </w:p>
    <w:p w:rsidR="00554EC0" w:rsidRPr="00E65364" w:rsidRDefault="00554EC0" w:rsidP="00554EC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E65364">
        <w:rPr>
          <w:rFonts w:ascii="Courier New" w:hAnsi="Courier New" w:cs="Courier New"/>
          <w:sz w:val="20"/>
          <w:szCs w:val="20"/>
          <w:lang w:val="en-GB" w:eastAsia="de-CH"/>
        </w:rPr>
        <w:t xml:space="preserve">configuration.sbaweburl=&lt;SBA </w:t>
      </w:r>
      <w:proofErr w:type="gramStart"/>
      <w:r w:rsidRPr="00E65364">
        <w:rPr>
          <w:rFonts w:ascii="Courier New" w:hAnsi="Courier New" w:cs="Courier New"/>
          <w:color w:val="000000"/>
          <w:sz w:val="20"/>
          <w:szCs w:val="20"/>
          <w:u w:val="single"/>
          <w:lang w:val="en-GB" w:eastAsia="de-CH"/>
        </w:rPr>
        <w:t>url</w:t>
      </w:r>
      <w:proofErr w:type="gramEnd"/>
      <w:r w:rsidRPr="00E65364">
        <w:rPr>
          <w:rFonts w:ascii="Courier New" w:hAnsi="Courier New" w:cs="Courier New"/>
          <w:sz w:val="20"/>
          <w:szCs w:val="20"/>
          <w:lang w:val="en-GB" w:eastAsia="de-CH"/>
        </w:rPr>
        <w:t>&gt; (http://loca</w:t>
      </w:r>
      <w:r w:rsidR="00E0694D" w:rsidRPr="00E65364">
        <w:rPr>
          <w:rFonts w:ascii="Courier New" w:hAnsi="Courier New" w:cs="Courier New"/>
          <w:sz w:val="20"/>
          <w:szCs w:val="20"/>
          <w:lang w:val="en-GB" w:eastAsia="de-CH"/>
        </w:rPr>
        <w:t>lhost:7001/sbaweb</w:t>
      </w:r>
      <w:r w:rsidRPr="00E65364">
        <w:rPr>
          <w:rFonts w:ascii="Courier New" w:hAnsi="Courier New" w:cs="Courier New"/>
          <w:sz w:val="20"/>
          <w:szCs w:val="20"/>
          <w:lang w:val="en-GB" w:eastAsia="de-CH"/>
        </w:rPr>
        <w:t>)</w:t>
      </w:r>
    </w:p>
    <w:p w:rsidR="00554EC0" w:rsidRPr="00E65364" w:rsidRDefault="00554EC0" w:rsidP="00554EC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E65364">
        <w:rPr>
          <w:rFonts w:ascii="Courier New" w:hAnsi="Courier New" w:cs="Courier New"/>
          <w:sz w:val="20"/>
          <w:szCs w:val="20"/>
          <w:lang w:val="en-GB" w:eastAsia="de-CH"/>
        </w:rPr>
        <w:t xml:space="preserve">configuration.sbgweburl=&lt;SBG </w:t>
      </w:r>
      <w:r w:rsidRPr="00E65364">
        <w:rPr>
          <w:rFonts w:ascii="Courier New" w:hAnsi="Courier New" w:cs="Courier New"/>
          <w:color w:val="000000"/>
          <w:sz w:val="20"/>
          <w:szCs w:val="20"/>
          <w:u w:val="single"/>
          <w:lang w:val="en-GB" w:eastAsia="de-CH"/>
        </w:rPr>
        <w:t>url</w:t>
      </w:r>
      <w:r w:rsidRPr="00E65364">
        <w:rPr>
          <w:rFonts w:ascii="Courier New" w:hAnsi="Courier New" w:cs="Courier New"/>
          <w:sz w:val="20"/>
          <w:szCs w:val="20"/>
          <w:lang w:val="en-GB" w:eastAsia="de-CH"/>
        </w:rPr>
        <w:t>&gt; (</w:t>
      </w:r>
      <w:r w:rsidR="00E0694D" w:rsidRPr="00E65364">
        <w:rPr>
          <w:rFonts w:ascii="Courier New" w:hAnsi="Courier New" w:cs="Courier New"/>
          <w:sz w:val="20"/>
          <w:szCs w:val="20"/>
          <w:lang w:val="en-GB" w:eastAsia="de-CH"/>
        </w:rPr>
        <w:t>http://localhost:7001/sbgweb</w:t>
      </w:r>
      <w:r w:rsidRPr="00E65364">
        <w:rPr>
          <w:rFonts w:ascii="Courier New" w:hAnsi="Courier New" w:cs="Courier New"/>
          <w:sz w:val="20"/>
          <w:szCs w:val="20"/>
          <w:lang w:val="en-GB" w:eastAsia="de-CH"/>
        </w:rPr>
        <w:t>)</w:t>
      </w:r>
    </w:p>
    <w:p w:rsidR="00A86DE7" w:rsidRDefault="00A335C0" w:rsidP="00A86DE7">
      <w:pPr>
        <w:pStyle w:val="berschrift2"/>
      </w:pPr>
      <w:r w:rsidRPr="00E0694D">
        <w:rPr>
          <w:lang w:val="en-GB"/>
        </w:rPr>
        <w:br w:type="page"/>
      </w:r>
      <w:bookmarkStart w:id="95" w:name="_Toc467077476"/>
      <w:r w:rsidR="00A86DE7">
        <w:t>Installation SDL</w:t>
      </w:r>
      <w:bookmarkEnd w:id="95"/>
    </w:p>
    <w:p w:rsidR="002C2C22" w:rsidRDefault="002C2C22" w:rsidP="002C2C22">
      <w:pPr>
        <w:pStyle w:val="berschrift3"/>
        <w:tabs>
          <w:tab w:val="clear" w:pos="830"/>
          <w:tab w:val="num" w:pos="720"/>
        </w:tabs>
      </w:pPr>
      <w:bookmarkStart w:id="96" w:name="_Toc467077477"/>
      <w:r>
        <w:t xml:space="preserve">Installation Service-Layer </w:t>
      </w:r>
      <w:r w:rsidR="00A86DE7">
        <w:t>SDL</w:t>
      </w:r>
      <w:bookmarkEnd w:id="96"/>
    </w:p>
    <w:p w:rsidR="002C2C22" w:rsidRDefault="002C2C22" w:rsidP="002C2C22">
      <w:r>
        <w:t xml:space="preserve">Im Verzeichnis </w:t>
      </w:r>
      <w:r w:rsidRPr="002A41DF">
        <w:rPr>
          <w:rStyle w:val="HTMLCode"/>
        </w:rPr>
        <w:t>&lt;target&gt;</w:t>
      </w:r>
      <w:r>
        <w:t xml:space="preserve"> befindet sich der Servicelayer der Applikation </w:t>
      </w:r>
      <w:r w:rsidR="005D5C83">
        <w:t>SDL</w:t>
      </w:r>
      <w:r>
        <w:t xml:space="preserve"> </w:t>
      </w:r>
      <w:r w:rsidR="005D5C83">
        <w:rPr>
          <w:rFonts w:ascii="Courier New" w:hAnsi="Courier New" w:cs="Courier New"/>
          <w:sz w:val="20"/>
          <w:szCs w:val="20"/>
          <w:highlight w:val="white"/>
          <w:lang w:eastAsia="en-US"/>
        </w:rPr>
        <w:t>sdl</w:t>
      </w:r>
      <w:r w:rsidRPr="00CA0E77">
        <w:rPr>
          <w:rFonts w:ascii="Courier New" w:hAnsi="Courier New" w:cs="Courier New"/>
          <w:sz w:val="20"/>
          <w:szCs w:val="20"/>
          <w:highlight w:val="white"/>
          <w:lang w:eastAsia="en-US"/>
        </w:rPr>
        <w:t>serverEAR</w:t>
      </w:r>
      <w:r>
        <w:rPr>
          <w:rFonts w:ascii="Courier New" w:hAnsi="Courier New" w:cs="Courier New"/>
          <w:sz w:val="20"/>
          <w:szCs w:val="20"/>
          <w:lang w:eastAsia="en-US"/>
        </w:rPr>
        <w:t>*.ear</w:t>
      </w:r>
      <w:r>
        <w:t>. Dieses ist auf dem Web-Server des Servicelayers zu installieren.</w:t>
      </w:r>
    </w:p>
    <w:p w:rsidR="002C2C22" w:rsidRDefault="002C2C22" w:rsidP="002C2C22">
      <w:r>
        <w:t>Folgende System Properties müssen als Aufstartparameter müssen für den Webserver definiert werden.</w:t>
      </w:r>
    </w:p>
    <w:p w:rsidR="002C2C22" w:rsidRPr="00DD62EE" w:rsidRDefault="002C2C22" w:rsidP="002C2C22">
      <w:pPr>
        <w:rPr>
          <w:b/>
          <w:lang w:val="en-US"/>
        </w:rPr>
      </w:pPr>
      <w:r w:rsidRPr="00DD62EE">
        <w:rPr>
          <w:b/>
          <w:lang w:val="en-US"/>
        </w:rPr>
        <w:t>Aufstartparameter:</w:t>
      </w:r>
    </w:p>
    <w:p w:rsidR="002C2C22" w:rsidRDefault="002C2C22" w:rsidP="002C2C22">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DD62EE">
        <w:rPr>
          <w:rFonts w:ascii="Courier New" w:hAnsi="Courier New" w:cs="Courier New"/>
          <w:sz w:val="20"/>
          <w:szCs w:val="20"/>
          <w:highlight w:val="white"/>
          <w:lang w:val="en-US" w:eastAsia="en-US"/>
        </w:rPr>
        <w:t>-D</w:t>
      </w:r>
      <w:r w:rsidR="005D5C83">
        <w:rPr>
          <w:rFonts w:ascii="Courier New" w:hAnsi="Courier New" w:cs="Courier New"/>
          <w:sz w:val="20"/>
          <w:szCs w:val="20"/>
          <w:lang w:val="en-US" w:eastAsia="de-CH"/>
        </w:rPr>
        <w:t>SDL</w:t>
      </w:r>
      <w:r w:rsidRPr="002C2C22">
        <w:rPr>
          <w:rFonts w:ascii="Courier New" w:hAnsi="Courier New" w:cs="Courier New"/>
          <w:sz w:val="20"/>
          <w:szCs w:val="20"/>
          <w:lang w:val="en-US" w:eastAsia="de-CH"/>
        </w:rPr>
        <w:t>SERVER_PROPERTIES_LOCATION=&lt;path&gt;</w:t>
      </w:r>
      <w:r>
        <w:rPr>
          <w:rFonts w:ascii="Courier New" w:hAnsi="Courier New" w:cs="Courier New"/>
          <w:sz w:val="20"/>
          <w:szCs w:val="20"/>
          <w:lang w:val="en-US" w:eastAsia="de-CH"/>
        </w:rPr>
        <w:t xml:space="preserve"> </w:t>
      </w:r>
      <w:r w:rsidRPr="002C2C22">
        <w:rPr>
          <w:rFonts w:ascii="Courier New" w:hAnsi="Courier New" w:cs="Courier New"/>
          <w:sz w:val="20"/>
          <w:szCs w:val="20"/>
          <w:lang w:val="en-US" w:eastAsia="de-CH"/>
        </w:rPr>
        <w:t>(</w:t>
      </w:r>
      <w:r w:rsidRPr="002C2C22">
        <w:rPr>
          <w:rFonts w:ascii="Courier New" w:hAnsi="Courier New" w:cs="Courier New"/>
          <w:color w:val="000000"/>
          <w:sz w:val="20"/>
          <w:szCs w:val="20"/>
          <w:u w:val="single"/>
          <w:lang w:val="en-US" w:eastAsia="de-CH"/>
        </w:rPr>
        <w:t>Beispiel</w:t>
      </w:r>
      <w:r w:rsidRPr="002C2C22">
        <w:rPr>
          <w:rFonts w:ascii="Courier New" w:hAnsi="Courier New" w:cs="Courier New"/>
          <w:sz w:val="20"/>
          <w:szCs w:val="20"/>
          <w:lang w:val="en-US" w:eastAsia="de-CH"/>
        </w:rPr>
        <w:t>: ./application.properties</w:t>
      </w:r>
      <w:r>
        <w:rPr>
          <w:rFonts w:ascii="Courier New" w:hAnsi="Courier New" w:cs="Courier New"/>
          <w:sz w:val="20"/>
          <w:szCs w:val="20"/>
          <w:lang w:val="en-US" w:eastAsia="de-CH"/>
        </w:rPr>
        <w:t>)</w:t>
      </w:r>
    </w:p>
    <w:p w:rsidR="00B30576" w:rsidRPr="00B30576" w:rsidRDefault="00B30576" w:rsidP="00B3057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r w:rsidRPr="00B30576">
        <w:rPr>
          <w:rFonts w:ascii="Courier New" w:hAnsi="Courier New" w:cs="Courier New"/>
          <w:sz w:val="20"/>
          <w:szCs w:val="20"/>
          <w:lang w:eastAsia="en-US"/>
        </w:rPr>
        <w:t>-DMEB_LOGGING_BASE_DIR=&lt;path&gt;(Beispiel: /logs oder c:\logs, ohne Rootknoten wird ein Pfad relative zum weblogic domains Verzeichnis gewählt)</w:t>
      </w:r>
    </w:p>
    <w:p w:rsidR="00B30576" w:rsidRPr="00B30576" w:rsidRDefault="00B30576" w:rsidP="002C2C22">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p>
    <w:p w:rsidR="002C2C22" w:rsidRPr="007417F5" w:rsidRDefault="002C2C22" w:rsidP="002C2C22">
      <w:pPr>
        <w:spacing w:before="240"/>
        <w:rPr>
          <w:b/>
          <w:lang w:val="en-GB"/>
        </w:rPr>
      </w:pPr>
      <w:r w:rsidRPr="007417F5">
        <w:rPr>
          <w:b/>
          <w:highlight w:val="white"/>
          <w:lang w:val="en-GB"/>
        </w:rPr>
        <w:t xml:space="preserve">Application Properties (Bsp: </w:t>
      </w:r>
      <w:r w:rsidRPr="007417F5">
        <w:rPr>
          <w:rFonts w:ascii="Courier New" w:hAnsi="Courier New" w:cs="Courier New"/>
          <w:sz w:val="20"/>
          <w:szCs w:val="20"/>
          <w:lang w:val="en-GB" w:eastAsia="de-CH"/>
        </w:rPr>
        <w:t>./application.properties</w:t>
      </w:r>
      <w:r w:rsidRPr="007417F5">
        <w:rPr>
          <w:b/>
          <w:lang w:val="en-GB"/>
        </w:rPr>
        <w:t>)</w:t>
      </w:r>
    </w:p>
    <w:p w:rsidR="005D5C83" w:rsidRPr="007417F5" w:rsidRDefault="005D5C83" w:rsidP="005D5C83">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hibernate.show_sql=</w:t>
      </w:r>
      <w:r w:rsidR="0016594D" w:rsidRPr="007417F5">
        <w:rPr>
          <w:rFonts w:ascii="Courier New" w:hAnsi="Courier New" w:cs="Courier New"/>
          <w:sz w:val="20"/>
          <w:szCs w:val="20"/>
          <w:lang w:val="en-GB" w:eastAsia="de-CH"/>
        </w:rPr>
        <w:t>false</w:t>
      </w:r>
    </w:p>
    <w:p w:rsidR="005D5C83" w:rsidRPr="007417F5" w:rsidRDefault="005D5C83" w:rsidP="005D5C83">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hibernate.format_sql=false</w:t>
      </w:r>
    </w:p>
    <w:p w:rsidR="005D5C83" w:rsidRPr="007417F5" w:rsidRDefault="005D5C83" w:rsidP="005D5C83">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jndi.datasource=&lt;Data Source JNDI Name&gt; (</w:t>
      </w:r>
      <w:r w:rsidRPr="007417F5">
        <w:rPr>
          <w:rFonts w:ascii="Courier New" w:hAnsi="Courier New" w:cs="Courier New"/>
          <w:color w:val="000000"/>
          <w:sz w:val="20"/>
          <w:szCs w:val="20"/>
          <w:u w:val="single"/>
          <w:lang w:val="en-GB" w:eastAsia="de-CH"/>
        </w:rPr>
        <w:t>Beispiel</w:t>
      </w:r>
      <w:r w:rsidRPr="007417F5">
        <w:rPr>
          <w:rFonts w:ascii="Courier New" w:hAnsi="Courier New" w:cs="Courier New"/>
          <w:sz w:val="20"/>
          <w:szCs w:val="20"/>
          <w:lang w:val="en-GB" w:eastAsia="de-CH"/>
        </w:rPr>
        <w:t xml:space="preserve">: </w:t>
      </w:r>
      <w:r w:rsidRPr="007417F5">
        <w:rPr>
          <w:rFonts w:ascii="Courier New" w:hAnsi="Courier New" w:cs="Courier New"/>
          <w:color w:val="000000"/>
          <w:sz w:val="20"/>
          <w:szCs w:val="20"/>
          <w:u w:val="single"/>
          <w:lang w:val="en-GB" w:eastAsia="de-CH"/>
        </w:rPr>
        <w:t>jdbc</w:t>
      </w:r>
      <w:r w:rsidRPr="007417F5">
        <w:rPr>
          <w:rFonts w:ascii="Courier New" w:hAnsi="Courier New" w:cs="Courier New"/>
          <w:sz w:val="20"/>
          <w:szCs w:val="20"/>
          <w:lang w:val="en-GB" w:eastAsia="de-CH"/>
        </w:rPr>
        <w:t>/</w:t>
      </w:r>
      <w:r w:rsidRPr="007417F5">
        <w:rPr>
          <w:rFonts w:ascii="Courier New" w:hAnsi="Courier New" w:cs="Courier New"/>
          <w:color w:val="000000"/>
          <w:sz w:val="20"/>
          <w:szCs w:val="20"/>
          <w:u w:val="single"/>
          <w:lang w:val="en-GB" w:eastAsia="de-CH"/>
        </w:rPr>
        <w:t>meb</w:t>
      </w:r>
      <w:r w:rsidRPr="007417F5">
        <w:rPr>
          <w:rFonts w:ascii="Courier New" w:hAnsi="Courier New" w:cs="Courier New"/>
          <w:sz w:val="20"/>
          <w:szCs w:val="20"/>
          <w:lang w:val="en-GB" w:eastAsia="de-CH"/>
        </w:rPr>
        <w:t>)</w:t>
      </w:r>
    </w:p>
    <w:p w:rsidR="005D5C83" w:rsidRPr="00E65364" w:rsidRDefault="005D5C83" w:rsidP="005D5C83">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E65364">
        <w:rPr>
          <w:rFonts w:ascii="Courier New" w:hAnsi="Courier New" w:cs="Courier New"/>
          <w:sz w:val="20"/>
          <w:szCs w:val="20"/>
          <w:lang w:val="en-GB" w:eastAsia="de-CH"/>
        </w:rPr>
        <w:t>configuration.idmdomain=MEB</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 xml:space="preserve">configuration.idmserverurl=(Ref: </w:t>
      </w:r>
      <w:r>
        <w:rPr>
          <w:rFonts w:ascii="Courier New" w:hAnsi="Courier New" w:cs="Courier New"/>
          <w:sz w:val="20"/>
          <w:szCs w:val="20"/>
          <w:lang w:val="en-US" w:eastAsia="de-CH"/>
        </w:rPr>
        <w:t>https://services.gate-r</w:t>
      </w:r>
      <w:r w:rsidRPr="00E65364">
        <w:rPr>
          <w:rFonts w:ascii="Courier New" w:hAnsi="Courier New" w:cs="Courier New"/>
          <w:sz w:val="20"/>
          <w:szCs w:val="20"/>
          <w:lang w:val="en-US" w:eastAsia="de-CH"/>
        </w:rPr>
        <w:t>.eiam.admin.ch/nevisidm/services/v1_32/AdminService)</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configuration.keyStore=/data/wls/meb/certificate/meb_keystore.jks</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configuration.keyStorePassword=&lt;hier keystore passwort einfügen&gt;</w:t>
      </w:r>
      <w:r w:rsidRPr="00E65364">
        <w:rPr>
          <w:rFonts w:ascii="Courier New" w:hAnsi="Courier New" w:cs="Courier New"/>
          <w:sz w:val="20"/>
          <w:szCs w:val="20"/>
          <w:lang w:val="en-US" w:eastAsia="de-CH"/>
        </w:rPr>
        <w:tab/>
      </w:r>
    </w:p>
    <w:p w:rsidR="005D5C83" w:rsidRPr="00E65364" w:rsidRDefault="005D5C83" w:rsidP="005D5C83">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E65364">
        <w:rPr>
          <w:rFonts w:ascii="Courier New" w:hAnsi="Courier New" w:cs="Courier New"/>
          <w:sz w:val="20"/>
          <w:szCs w:val="20"/>
          <w:lang w:val="en-GB" w:eastAsia="de-CH"/>
        </w:rPr>
        <w:t>configuration.idm.implementation=idmUserService</w:t>
      </w:r>
    </w:p>
    <w:p w:rsidR="00BB2E75" w:rsidRPr="00E65364" w:rsidRDefault="00BB2E75" w:rsidP="00BB2E75">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E65364">
        <w:rPr>
          <w:rFonts w:ascii="Courier New" w:hAnsi="Courier New" w:cs="Courier New"/>
          <w:sz w:val="20"/>
          <w:szCs w:val="20"/>
          <w:lang w:val="en-GB" w:eastAsia="de-CH"/>
        </w:rPr>
        <w:t>configuration.sashost=&lt;SAS Host Name&gt;</w:t>
      </w:r>
    </w:p>
    <w:p w:rsidR="00BB2E75" w:rsidRPr="00E65364" w:rsidRDefault="00BB2E75" w:rsidP="00BB2E75">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E65364">
        <w:rPr>
          <w:rFonts w:ascii="Courier New" w:hAnsi="Courier New" w:cs="Courier New"/>
          <w:sz w:val="20"/>
          <w:szCs w:val="20"/>
          <w:lang w:val="en-GB" w:eastAsia="de-CH"/>
        </w:rPr>
        <w:t>configuration.sasport=&lt;SAS Port&gt;</w:t>
      </w:r>
    </w:p>
    <w:p w:rsidR="00BB2E75" w:rsidRPr="00E65364" w:rsidRDefault="00BB2E75" w:rsidP="00BB2E75">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E65364">
        <w:rPr>
          <w:rFonts w:ascii="Courier New" w:hAnsi="Courier New" w:cs="Courier New"/>
          <w:sz w:val="20"/>
          <w:szCs w:val="20"/>
          <w:lang w:val="en-GB" w:eastAsia="de-CH"/>
        </w:rPr>
        <w:t>configuration.sasuser=&lt;SAS User Name&gt;</w:t>
      </w:r>
    </w:p>
    <w:p w:rsidR="00BB2E75" w:rsidRPr="00E65364" w:rsidRDefault="00BB2E75" w:rsidP="00BB2E75">
      <w:pPr>
        <w:tabs>
          <w:tab w:val="clear" w:pos="289"/>
          <w:tab w:val="clear" w:pos="1440"/>
          <w:tab w:val="clear" w:pos="2880"/>
          <w:tab w:val="clear" w:pos="5761"/>
          <w:tab w:val="clear" w:pos="8641"/>
        </w:tabs>
        <w:autoSpaceDE w:val="0"/>
        <w:autoSpaceDN w:val="0"/>
        <w:adjustRightInd w:val="0"/>
        <w:spacing w:after="0" w:line="240" w:lineRule="auto"/>
        <w:rPr>
          <w:rFonts w:ascii="Courier New" w:hAnsi="Courier New" w:cs="Courier New"/>
          <w:sz w:val="20"/>
          <w:szCs w:val="20"/>
          <w:lang w:val="en-GB" w:eastAsia="de-CH"/>
        </w:rPr>
      </w:pPr>
      <w:r w:rsidRPr="00E65364">
        <w:rPr>
          <w:rFonts w:ascii="Courier New" w:hAnsi="Courier New" w:cs="Courier New"/>
          <w:sz w:val="20"/>
          <w:szCs w:val="20"/>
          <w:lang w:val="en-GB" w:eastAsia="de-CH"/>
        </w:rPr>
        <w:t>configuration.saspassword=&lt;SAS User Password&gt;</w:t>
      </w:r>
    </w:p>
    <w:p w:rsidR="00BB2E75" w:rsidRDefault="00BB2E75" w:rsidP="00BB2E75">
      <w:pPr>
        <w:tabs>
          <w:tab w:val="clear" w:pos="289"/>
          <w:tab w:val="clear" w:pos="1440"/>
          <w:tab w:val="clear" w:pos="2880"/>
          <w:tab w:val="clear" w:pos="5761"/>
          <w:tab w:val="clear" w:pos="8641"/>
        </w:tabs>
        <w:autoSpaceDE w:val="0"/>
        <w:autoSpaceDN w:val="0"/>
        <w:adjustRightInd w:val="0"/>
        <w:spacing w:after="0" w:line="240" w:lineRule="auto"/>
        <w:rPr>
          <w:rFonts w:ascii="Courier New" w:hAnsi="Courier New" w:cs="Courier New"/>
          <w:sz w:val="20"/>
          <w:szCs w:val="20"/>
          <w:lang w:val="en-GB" w:eastAsia="de-CH"/>
        </w:rPr>
      </w:pPr>
    </w:p>
    <w:p w:rsidR="00BB2E75" w:rsidRPr="00423F8F" w:rsidRDefault="00BB2E75" w:rsidP="00BB2E75">
      <w:pPr>
        <w:rPr>
          <w:lang w:eastAsia="de-CH"/>
        </w:rPr>
      </w:pPr>
      <w:r w:rsidRPr="00423F8F">
        <w:rPr>
          <w:lang w:eastAsia="de-CH"/>
        </w:rPr>
        <w:t xml:space="preserve">SAS-Konfigurationsparameter </w:t>
      </w:r>
      <w:r>
        <w:rPr>
          <w:lang w:eastAsia="de-CH"/>
        </w:rPr>
        <w:t>siehe</w:t>
      </w:r>
      <w:r w:rsidRPr="00423F8F">
        <w:rPr>
          <w:lang w:eastAsia="de-CH"/>
        </w:rPr>
        <w:t xml:space="preserve"> Kapitel</w:t>
      </w:r>
      <w:r>
        <w:rPr>
          <w:lang w:eastAsia="de-CH"/>
        </w:rPr>
        <w:t xml:space="preserve"> </w:t>
      </w:r>
      <w:r>
        <w:rPr>
          <w:lang w:eastAsia="de-CH"/>
        </w:rPr>
        <w:fldChar w:fldCharType="begin"/>
      </w:r>
      <w:r>
        <w:rPr>
          <w:lang w:eastAsia="de-CH"/>
        </w:rPr>
        <w:instrText xml:space="preserve"> REF _Ref422400975 \r \h </w:instrText>
      </w:r>
      <w:r>
        <w:rPr>
          <w:lang w:eastAsia="de-CH"/>
        </w:rPr>
      </w:r>
      <w:r>
        <w:rPr>
          <w:lang w:eastAsia="de-CH"/>
        </w:rPr>
        <w:fldChar w:fldCharType="separate"/>
      </w:r>
      <w:r w:rsidR="005F30AE">
        <w:rPr>
          <w:lang w:eastAsia="de-CH"/>
        </w:rPr>
        <w:t>6.1</w:t>
      </w:r>
      <w:r>
        <w:rPr>
          <w:lang w:eastAsia="de-CH"/>
        </w:rPr>
        <w:fldChar w:fldCharType="end"/>
      </w:r>
      <w:r w:rsidRPr="00423F8F">
        <w:rPr>
          <w:lang w:eastAsia="de-CH"/>
        </w:rPr>
        <w:t xml:space="preserve"> </w:t>
      </w:r>
      <w:r>
        <w:rPr>
          <w:lang w:val="en-GB" w:eastAsia="de-CH"/>
        </w:rPr>
        <w:fldChar w:fldCharType="begin"/>
      </w:r>
      <w:r w:rsidRPr="00423F8F">
        <w:rPr>
          <w:lang w:eastAsia="de-CH"/>
        </w:rPr>
        <w:instrText xml:space="preserve"> REF _Ref422400975 \h </w:instrText>
      </w:r>
      <w:r>
        <w:rPr>
          <w:lang w:val="en-GB" w:eastAsia="de-CH"/>
        </w:rPr>
      </w:r>
      <w:r>
        <w:rPr>
          <w:lang w:val="en-GB" w:eastAsia="de-CH"/>
        </w:rPr>
        <w:fldChar w:fldCharType="separate"/>
      </w:r>
      <w:r w:rsidR="005F30AE">
        <w:t>SAS-Verbindungsparameter</w:t>
      </w:r>
      <w:r>
        <w:rPr>
          <w:lang w:val="en-GB" w:eastAsia="de-CH"/>
        </w:rPr>
        <w:fldChar w:fldCharType="end"/>
      </w:r>
    </w:p>
    <w:p w:rsidR="002C2C22" w:rsidRDefault="002C2C22" w:rsidP="002C2C22">
      <w:pPr>
        <w:pStyle w:val="berschrift3"/>
        <w:tabs>
          <w:tab w:val="clear" w:pos="830"/>
          <w:tab w:val="num" w:pos="720"/>
        </w:tabs>
      </w:pPr>
      <w:bookmarkStart w:id="97" w:name="_Toc467077478"/>
      <w:r>
        <w:t>Webservice-Schnittstelle</w:t>
      </w:r>
      <w:r w:rsidR="00BA4EE4">
        <w:t>n</w:t>
      </w:r>
      <w:bookmarkEnd w:id="97"/>
      <w:r>
        <w:t xml:space="preserve"> </w:t>
      </w:r>
    </w:p>
    <w:p w:rsidR="002C2C22" w:rsidRDefault="002C2C22" w:rsidP="002C2C22">
      <w:r>
        <w:t xml:space="preserve">Im Verzeichnis </w:t>
      </w:r>
      <w:r w:rsidRPr="002A41DF">
        <w:rPr>
          <w:rStyle w:val="HTMLCode"/>
        </w:rPr>
        <w:t>&lt;target&gt;</w:t>
      </w:r>
      <w:r>
        <w:rPr>
          <w:rStyle w:val="HTMLCode"/>
        </w:rPr>
        <w:t>/wsdl</w:t>
      </w:r>
      <w:r>
        <w:t xml:space="preserve"> sind alle Webservice-Schnittstellen enthalten, um den </w:t>
      </w:r>
      <w:r w:rsidR="00BA4EE4">
        <w:t>O</w:t>
      </w:r>
      <w:r>
        <w:t>SB zu konfigurieren.</w:t>
      </w:r>
    </w:p>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4854"/>
        <w:gridCol w:w="3300"/>
        <w:gridCol w:w="1650"/>
      </w:tblGrid>
      <w:tr w:rsidR="00BA4EE4" w:rsidRPr="00110C9E">
        <w:trPr>
          <w:cantSplit/>
          <w:trHeight w:val="397"/>
        </w:trPr>
        <w:tc>
          <w:tcPr>
            <w:tcW w:w="4854" w:type="dxa"/>
            <w:tcBorders>
              <w:bottom w:val="single" w:sz="12" w:space="0" w:color="FFFFFF"/>
            </w:tcBorders>
            <w:shd w:val="clear" w:color="1750AC" w:fill="888279"/>
          </w:tcPr>
          <w:p w:rsidR="00BA4EE4" w:rsidRPr="00FF0120" w:rsidRDefault="00BA4EE4" w:rsidP="00BA4EE4">
            <w:pPr>
              <w:pStyle w:val="Tabellenkopf-adesso"/>
              <w:rPr>
                <w:sz w:val="20"/>
                <w:szCs w:val="20"/>
              </w:rPr>
            </w:pPr>
            <w:r>
              <w:rPr>
                <w:sz w:val="20"/>
                <w:szCs w:val="20"/>
              </w:rPr>
              <w:t>Webservice</w:t>
            </w:r>
          </w:p>
        </w:tc>
        <w:tc>
          <w:tcPr>
            <w:tcW w:w="3300" w:type="dxa"/>
            <w:tcBorders>
              <w:bottom w:val="single" w:sz="12" w:space="0" w:color="FFFFFF"/>
            </w:tcBorders>
            <w:shd w:val="clear" w:color="1750AC" w:fill="888279"/>
          </w:tcPr>
          <w:p w:rsidR="00BA4EE4" w:rsidRPr="00110C9E" w:rsidRDefault="00BA4EE4" w:rsidP="00BA4EE4">
            <w:pPr>
              <w:pStyle w:val="Tabellenkopf-adesso"/>
              <w:rPr>
                <w:sz w:val="20"/>
                <w:szCs w:val="20"/>
              </w:rPr>
            </w:pPr>
            <w:r>
              <w:rPr>
                <w:sz w:val="20"/>
                <w:szCs w:val="20"/>
              </w:rPr>
              <w:t>Target</w:t>
            </w:r>
          </w:p>
        </w:tc>
        <w:tc>
          <w:tcPr>
            <w:tcW w:w="1650" w:type="dxa"/>
            <w:tcBorders>
              <w:bottom w:val="single" w:sz="12" w:space="0" w:color="FFFFFF"/>
            </w:tcBorders>
            <w:shd w:val="clear" w:color="1750AC" w:fill="888279"/>
          </w:tcPr>
          <w:p w:rsidR="00BA4EE4" w:rsidRDefault="00BA4EE4" w:rsidP="00BA4EE4">
            <w:pPr>
              <w:pStyle w:val="Tabellenkopf-adesso"/>
              <w:rPr>
                <w:sz w:val="20"/>
                <w:szCs w:val="20"/>
              </w:rPr>
            </w:pPr>
            <w:r>
              <w:rPr>
                <w:sz w:val="20"/>
                <w:szCs w:val="20"/>
              </w:rPr>
              <w:t>Besonderheit</w:t>
            </w:r>
          </w:p>
        </w:tc>
      </w:tr>
      <w:tr w:rsidR="00BA4EE4" w:rsidRPr="00110C9E">
        <w:trPr>
          <w:cantSplit/>
          <w:trHeight w:val="397"/>
        </w:trPr>
        <w:tc>
          <w:tcPr>
            <w:tcW w:w="4854" w:type="dxa"/>
            <w:shd w:val="clear" w:color="EAEAEA" w:fill="E7E6E4"/>
          </w:tcPr>
          <w:p w:rsidR="00BA4EE4" w:rsidRPr="0069600D" w:rsidRDefault="00BA4EE4" w:rsidP="00BA4EE4">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CodeGroupWebService.wsdl</w:t>
            </w:r>
          </w:p>
        </w:tc>
        <w:tc>
          <w:tcPr>
            <w:tcW w:w="3300" w:type="dxa"/>
            <w:shd w:val="clear" w:color="EAEAEA" w:fill="E7E6E4"/>
          </w:tcPr>
          <w:p w:rsidR="00BA4EE4" w:rsidRPr="00BA4EE4" w:rsidRDefault="00BA4EE4" w:rsidP="00BA4EE4">
            <w:pPr>
              <w:pStyle w:val="FormatvorlageTabellenkrper-adesso10ptZentriert"/>
              <w:rPr>
                <w:rFonts w:ascii="Courier New" w:hAnsi="Courier New" w:cs="Courier New"/>
              </w:rPr>
            </w:pPr>
            <w:r w:rsidRPr="00BA4EE4">
              <w:rPr>
                <w:rFonts w:ascii="Courier New" w:hAnsi="Courier New" w:cs="Courier New"/>
                <w:lang w:eastAsia="de-CH"/>
              </w:rPr>
              <w:t>mebserverEAR</w:t>
            </w:r>
          </w:p>
        </w:tc>
        <w:tc>
          <w:tcPr>
            <w:tcW w:w="1650" w:type="dxa"/>
            <w:shd w:val="clear" w:color="EAEAEA" w:fill="E7E6E4"/>
          </w:tcPr>
          <w:p w:rsidR="00BA4EE4" w:rsidRPr="00BA4EE4" w:rsidRDefault="00BA4EE4" w:rsidP="00BA4EE4">
            <w:pPr>
              <w:pStyle w:val="FormatvorlageTabellenkrper-adesso10ptZentriert"/>
              <w:rPr>
                <w:rFonts w:ascii="Courier New" w:hAnsi="Courier New" w:cs="Courier New"/>
              </w:rPr>
            </w:pPr>
          </w:p>
        </w:tc>
      </w:tr>
      <w:tr w:rsidR="00BA4EE4" w:rsidRPr="00FF0120">
        <w:trPr>
          <w:cantSplit/>
          <w:trHeight w:val="397"/>
        </w:trPr>
        <w:tc>
          <w:tcPr>
            <w:tcW w:w="4854" w:type="dxa"/>
            <w:shd w:val="clear" w:color="EAEAEA" w:fill="E7E6E4"/>
          </w:tcPr>
          <w:p w:rsidR="00BA4EE4" w:rsidRPr="0069600D" w:rsidRDefault="00BA4EE4" w:rsidP="00BA4EE4">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SdlBurSchoolWebService.wsdl</w:t>
            </w:r>
          </w:p>
        </w:tc>
        <w:tc>
          <w:tcPr>
            <w:tcW w:w="3300" w:type="dxa"/>
            <w:shd w:val="clear" w:color="EAEAEA" w:fill="E7E6E4"/>
          </w:tcPr>
          <w:p w:rsidR="00BA4EE4" w:rsidRPr="00BA4EE4" w:rsidRDefault="00BA4EE4" w:rsidP="00BA4EE4">
            <w:pPr>
              <w:pStyle w:val="FormatvorlageTabellenkrper-adesso10ptZentriert"/>
              <w:rPr>
                <w:rFonts w:ascii="Courier New" w:hAnsi="Courier New" w:cs="Courier New"/>
              </w:rPr>
            </w:pPr>
            <w:r w:rsidRPr="00BA4EE4">
              <w:rPr>
                <w:rFonts w:ascii="Courier New" w:hAnsi="Courier New" w:cs="Courier New"/>
              </w:rPr>
              <w:t>sdlserverEAR</w:t>
            </w:r>
          </w:p>
        </w:tc>
        <w:tc>
          <w:tcPr>
            <w:tcW w:w="1650" w:type="dxa"/>
            <w:shd w:val="clear" w:color="EAEAEA" w:fill="E7E6E4"/>
          </w:tcPr>
          <w:p w:rsidR="00BA4EE4" w:rsidRPr="00BA4EE4" w:rsidRDefault="00BA4EE4" w:rsidP="00BA4EE4">
            <w:pPr>
              <w:pStyle w:val="FormatvorlageTabellenkrper-adesso10ptZentriert"/>
              <w:rPr>
                <w:rFonts w:ascii="Courier New" w:hAnsi="Courier New" w:cs="Courier New"/>
              </w:rPr>
            </w:pPr>
          </w:p>
        </w:tc>
      </w:tr>
      <w:tr w:rsidR="00BA4EE4" w:rsidRPr="00FF0120">
        <w:trPr>
          <w:cantSplit/>
          <w:trHeight w:val="397"/>
        </w:trPr>
        <w:tc>
          <w:tcPr>
            <w:tcW w:w="4854" w:type="dxa"/>
            <w:shd w:val="clear" w:color="EAEAEA" w:fill="E7E6E4"/>
          </w:tcPr>
          <w:p w:rsidR="00BA4EE4" w:rsidRPr="0069600D" w:rsidRDefault="00BA4EE4" w:rsidP="00BA4EE4">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SdlCantonWebService.wsdl</w:t>
            </w:r>
          </w:p>
        </w:tc>
        <w:tc>
          <w:tcPr>
            <w:tcW w:w="3300" w:type="dxa"/>
            <w:shd w:val="clear" w:color="EAEAEA" w:fill="E7E6E4"/>
          </w:tcPr>
          <w:p w:rsidR="00BA4EE4" w:rsidRDefault="00BA4EE4" w:rsidP="00BA4EE4">
            <w:pPr>
              <w:spacing w:after="0"/>
            </w:pPr>
            <w:r w:rsidRPr="00372FDE">
              <w:rPr>
                <w:rFonts w:ascii="Courier New" w:hAnsi="Courier New" w:cs="Courier New"/>
              </w:rPr>
              <w:t>sdlserverEAR</w:t>
            </w:r>
          </w:p>
        </w:tc>
        <w:tc>
          <w:tcPr>
            <w:tcW w:w="1650" w:type="dxa"/>
            <w:shd w:val="clear" w:color="EAEAEA" w:fill="E7E6E4"/>
          </w:tcPr>
          <w:p w:rsidR="00BA4EE4" w:rsidRPr="00BA4EE4" w:rsidRDefault="00BA4EE4" w:rsidP="00BA4EE4">
            <w:pPr>
              <w:pStyle w:val="FormatvorlageTabellenkrper-adesso10ptZentriert"/>
              <w:rPr>
                <w:rFonts w:ascii="Courier New" w:hAnsi="Courier New" w:cs="Courier New"/>
              </w:rPr>
            </w:pPr>
          </w:p>
        </w:tc>
      </w:tr>
      <w:tr w:rsidR="00BA4EE4" w:rsidRPr="00FF0120">
        <w:trPr>
          <w:cantSplit/>
          <w:trHeight w:val="397"/>
        </w:trPr>
        <w:tc>
          <w:tcPr>
            <w:tcW w:w="4854" w:type="dxa"/>
            <w:shd w:val="clear" w:color="EAEAEA" w:fill="E7E6E4"/>
          </w:tcPr>
          <w:p w:rsidR="00BA4EE4" w:rsidRPr="0069600D" w:rsidRDefault="00BA4EE4" w:rsidP="00BA4EE4">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SdlClassWebService.wsdl</w:t>
            </w:r>
          </w:p>
        </w:tc>
        <w:tc>
          <w:tcPr>
            <w:tcW w:w="3300" w:type="dxa"/>
            <w:shd w:val="clear" w:color="EAEAEA" w:fill="E7E6E4"/>
          </w:tcPr>
          <w:p w:rsidR="00BA4EE4" w:rsidRDefault="00BA4EE4" w:rsidP="00BA4EE4">
            <w:pPr>
              <w:spacing w:after="0"/>
            </w:pPr>
            <w:r w:rsidRPr="00372FDE">
              <w:rPr>
                <w:rFonts w:ascii="Courier New" w:hAnsi="Courier New" w:cs="Courier New"/>
              </w:rPr>
              <w:t>sdlserverEAR</w:t>
            </w:r>
          </w:p>
        </w:tc>
        <w:tc>
          <w:tcPr>
            <w:tcW w:w="1650" w:type="dxa"/>
            <w:shd w:val="clear" w:color="EAEAEA" w:fill="E7E6E4"/>
          </w:tcPr>
          <w:p w:rsidR="00BA4EE4" w:rsidRPr="00BA4EE4" w:rsidRDefault="00BA4EE4" w:rsidP="00BA4EE4">
            <w:pPr>
              <w:pStyle w:val="FormatvorlageTabellenkrper-adesso10ptZentriert"/>
              <w:rPr>
                <w:rFonts w:ascii="Courier New" w:hAnsi="Courier New" w:cs="Courier New"/>
              </w:rPr>
            </w:pPr>
          </w:p>
        </w:tc>
      </w:tr>
      <w:tr w:rsidR="00BA4EE4" w:rsidRPr="00FF0120">
        <w:trPr>
          <w:cantSplit/>
          <w:trHeight w:val="397"/>
        </w:trPr>
        <w:tc>
          <w:tcPr>
            <w:tcW w:w="4854" w:type="dxa"/>
            <w:shd w:val="clear" w:color="EAEAEA" w:fill="E7E6E4"/>
          </w:tcPr>
          <w:p w:rsidR="00BA4EE4" w:rsidRPr="0069600D" w:rsidRDefault="00BA4EE4" w:rsidP="00BA4EE4">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SdlConfigDeliveryWebService.wsdl</w:t>
            </w:r>
          </w:p>
        </w:tc>
        <w:tc>
          <w:tcPr>
            <w:tcW w:w="3300" w:type="dxa"/>
            <w:shd w:val="clear" w:color="EAEAEA" w:fill="E7E6E4"/>
          </w:tcPr>
          <w:p w:rsidR="00BA4EE4" w:rsidRDefault="00BA4EE4" w:rsidP="00BA4EE4">
            <w:pPr>
              <w:spacing w:after="0"/>
            </w:pPr>
            <w:r w:rsidRPr="00372FDE">
              <w:rPr>
                <w:rFonts w:ascii="Courier New" w:hAnsi="Courier New" w:cs="Courier New"/>
              </w:rPr>
              <w:t>sdlserverEAR</w:t>
            </w:r>
          </w:p>
        </w:tc>
        <w:tc>
          <w:tcPr>
            <w:tcW w:w="1650" w:type="dxa"/>
            <w:shd w:val="clear" w:color="EAEAEA" w:fill="E7E6E4"/>
          </w:tcPr>
          <w:p w:rsidR="00BA4EE4" w:rsidRPr="00BA4EE4" w:rsidRDefault="00BA4EE4" w:rsidP="00BA4EE4">
            <w:pPr>
              <w:pStyle w:val="FormatvorlageTabellenkrper-adesso10ptZentriert"/>
              <w:rPr>
                <w:rFonts w:ascii="Courier New" w:hAnsi="Courier New" w:cs="Courier New"/>
              </w:rPr>
            </w:pPr>
          </w:p>
        </w:tc>
      </w:tr>
      <w:tr w:rsidR="00BA4EE4" w:rsidRPr="00FF0120">
        <w:trPr>
          <w:cantSplit/>
          <w:trHeight w:val="397"/>
        </w:trPr>
        <w:tc>
          <w:tcPr>
            <w:tcW w:w="4854" w:type="dxa"/>
            <w:shd w:val="clear" w:color="EAEAEA" w:fill="E7E6E4"/>
          </w:tcPr>
          <w:p w:rsidR="00BA4EE4" w:rsidRPr="0069600D" w:rsidRDefault="00BA4EE4" w:rsidP="00BA4EE4">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SdlDeliveryWebService.wsdl</w:t>
            </w:r>
          </w:p>
        </w:tc>
        <w:tc>
          <w:tcPr>
            <w:tcW w:w="3300" w:type="dxa"/>
            <w:shd w:val="clear" w:color="EAEAEA" w:fill="E7E6E4"/>
          </w:tcPr>
          <w:p w:rsidR="00BA4EE4" w:rsidRDefault="00BA4EE4" w:rsidP="00BA4EE4">
            <w:pPr>
              <w:spacing w:after="0"/>
            </w:pPr>
            <w:r w:rsidRPr="00372FDE">
              <w:rPr>
                <w:rFonts w:ascii="Courier New" w:hAnsi="Courier New" w:cs="Courier New"/>
              </w:rPr>
              <w:t>sdlserverEAR</w:t>
            </w:r>
          </w:p>
        </w:tc>
        <w:tc>
          <w:tcPr>
            <w:tcW w:w="1650" w:type="dxa"/>
            <w:shd w:val="clear" w:color="EAEAEA" w:fill="E7E6E4"/>
          </w:tcPr>
          <w:p w:rsidR="00BA4EE4" w:rsidRPr="00BA4EE4" w:rsidRDefault="00BA4EE4" w:rsidP="00BA4EE4">
            <w:pPr>
              <w:pStyle w:val="FormatvorlageTabellenkrper-adesso10ptZentriert"/>
              <w:rPr>
                <w:rFonts w:ascii="Courier New" w:hAnsi="Courier New" w:cs="Courier New"/>
              </w:rPr>
            </w:pPr>
          </w:p>
        </w:tc>
      </w:tr>
      <w:tr w:rsidR="00BA4EE4" w:rsidRPr="00FF0120">
        <w:trPr>
          <w:cantSplit/>
          <w:trHeight w:val="397"/>
        </w:trPr>
        <w:tc>
          <w:tcPr>
            <w:tcW w:w="4854" w:type="dxa"/>
            <w:shd w:val="clear" w:color="EAEAEA" w:fill="E7E6E4"/>
          </w:tcPr>
          <w:p w:rsidR="00BA4EE4" w:rsidRPr="0069600D" w:rsidRDefault="00BA4EE4" w:rsidP="00BA4EE4">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SdlExportWebService.wsdl</w:t>
            </w:r>
          </w:p>
        </w:tc>
        <w:tc>
          <w:tcPr>
            <w:tcW w:w="3300" w:type="dxa"/>
            <w:shd w:val="clear" w:color="EAEAEA" w:fill="E7E6E4"/>
          </w:tcPr>
          <w:p w:rsidR="00BA4EE4" w:rsidRDefault="00BA4EE4" w:rsidP="00BA4EE4">
            <w:pPr>
              <w:spacing w:after="0"/>
            </w:pPr>
            <w:r w:rsidRPr="00372FDE">
              <w:rPr>
                <w:rFonts w:ascii="Courier New" w:hAnsi="Courier New" w:cs="Courier New"/>
              </w:rPr>
              <w:t>sdlserverEAR</w:t>
            </w:r>
          </w:p>
        </w:tc>
        <w:tc>
          <w:tcPr>
            <w:tcW w:w="1650" w:type="dxa"/>
            <w:shd w:val="clear" w:color="EAEAEA" w:fill="E7E6E4"/>
          </w:tcPr>
          <w:p w:rsidR="00BA4EE4" w:rsidRPr="00BA4EE4" w:rsidRDefault="00BA4EE4" w:rsidP="00BA4EE4">
            <w:pPr>
              <w:pStyle w:val="FormatvorlageTabellenkrper-adesso10ptZentriert"/>
              <w:rPr>
                <w:rFonts w:ascii="Courier New" w:hAnsi="Courier New" w:cs="Courier New"/>
              </w:rPr>
            </w:pPr>
          </w:p>
        </w:tc>
      </w:tr>
      <w:tr w:rsidR="00BA4EE4" w:rsidRPr="00FF0120">
        <w:trPr>
          <w:cantSplit/>
          <w:trHeight w:val="397"/>
        </w:trPr>
        <w:tc>
          <w:tcPr>
            <w:tcW w:w="4854" w:type="dxa"/>
            <w:shd w:val="clear" w:color="EAEAEA" w:fill="E7E6E4"/>
          </w:tcPr>
          <w:p w:rsidR="00BA4EE4" w:rsidRPr="0069600D" w:rsidRDefault="00BA4EE4" w:rsidP="00BA4EE4">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SdlFilterWebService.wsdl</w:t>
            </w:r>
          </w:p>
        </w:tc>
        <w:tc>
          <w:tcPr>
            <w:tcW w:w="3300" w:type="dxa"/>
            <w:shd w:val="clear" w:color="EAEAEA" w:fill="E7E6E4"/>
          </w:tcPr>
          <w:p w:rsidR="00BA4EE4" w:rsidRDefault="00BA4EE4" w:rsidP="00BA4EE4">
            <w:pPr>
              <w:spacing w:after="0"/>
            </w:pPr>
            <w:r w:rsidRPr="00372FDE">
              <w:rPr>
                <w:rFonts w:ascii="Courier New" w:hAnsi="Courier New" w:cs="Courier New"/>
              </w:rPr>
              <w:t>sdlserverEAR</w:t>
            </w:r>
          </w:p>
        </w:tc>
        <w:tc>
          <w:tcPr>
            <w:tcW w:w="1650" w:type="dxa"/>
            <w:shd w:val="clear" w:color="EAEAEA" w:fill="E7E6E4"/>
          </w:tcPr>
          <w:p w:rsidR="00BA4EE4" w:rsidRPr="00BA4EE4" w:rsidRDefault="00BA4EE4" w:rsidP="00BA4EE4">
            <w:pPr>
              <w:pStyle w:val="FormatvorlageTabellenkrper-adesso10ptZentriert"/>
              <w:rPr>
                <w:rStyle w:val="countryhomeintro1"/>
                <w:rFonts w:ascii="Courier New" w:hAnsi="Courier New" w:cs="Courier New"/>
                <w:bCs/>
                <w:color w:val="auto"/>
                <w:sz w:val="20"/>
                <w:szCs w:val="20"/>
                <w:lang w:val="en-GB"/>
              </w:rPr>
            </w:pPr>
          </w:p>
        </w:tc>
      </w:tr>
      <w:tr w:rsidR="00BA4EE4" w:rsidRPr="00FF0120">
        <w:trPr>
          <w:cantSplit/>
          <w:trHeight w:val="397"/>
        </w:trPr>
        <w:tc>
          <w:tcPr>
            <w:tcW w:w="4854" w:type="dxa"/>
            <w:shd w:val="clear" w:color="EAEAEA" w:fill="E7E6E4"/>
          </w:tcPr>
          <w:p w:rsidR="00BA4EE4" w:rsidRPr="0069600D" w:rsidRDefault="00BA4EE4" w:rsidP="00BA4EE4">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SdlInterventionWebService.wsdl</w:t>
            </w:r>
          </w:p>
        </w:tc>
        <w:tc>
          <w:tcPr>
            <w:tcW w:w="3300" w:type="dxa"/>
            <w:shd w:val="clear" w:color="EAEAEA" w:fill="E7E6E4"/>
          </w:tcPr>
          <w:p w:rsidR="00BA4EE4" w:rsidRDefault="00BA4EE4" w:rsidP="00BA4EE4">
            <w:pPr>
              <w:spacing w:after="0"/>
            </w:pPr>
            <w:r w:rsidRPr="00372FDE">
              <w:rPr>
                <w:rFonts w:ascii="Courier New" w:hAnsi="Courier New" w:cs="Courier New"/>
              </w:rPr>
              <w:t>sdlserverEAR</w:t>
            </w:r>
          </w:p>
        </w:tc>
        <w:tc>
          <w:tcPr>
            <w:tcW w:w="1650" w:type="dxa"/>
            <w:shd w:val="clear" w:color="EAEAEA" w:fill="E7E6E4"/>
          </w:tcPr>
          <w:p w:rsidR="00BA4EE4" w:rsidRPr="00BA4EE4" w:rsidRDefault="00BA4EE4" w:rsidP="00BA4EE4">
            <w:pPr>
              <w:pStyle w:val="FormatvorlageTabellenkrper-adesso10ptZentriert"/>
              <w:rPr>
                <w:rStyle w:val="countryhomeintro1"/>
                <w:rFonts w:ascii="Courier New" w:hAnsi="Courier New" w:cs="Courier New"/>
                <w:bCs/>
                <w:color w:val="auto"/>
                <w:sz w:val="20"/>
                <w:szCs w:val="20"/>
                <w:lang w:val="en-GB"/>
              </w:rPr>
            </w:pPr>
          </w:p>
        </w:tc>
      </w:tr>
      <w:tr w:rsidR="00BA4EE4" w:rsidRPr="00FF0120">
        <w:trPr>
          <w:cantSplit/>
          <w:trHeight w:val="397"/>
        </w:trPr>
        <w:tc>
          <w:tcPr>
            <w:tcW w:w="4854" w:type="dxa"/>
            <w:shd w:val="clear" w:color="EAEAEA" w:fill="E7E6E4"/>
          </w:tcPr>
          <w:p w:rsidR="00BA4EE4" w:rsidRPr="0069600D" w:rsidRDefault="00BA4EE4" w:rsidP="00BA4EE4">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SdlLearnerWebService.wsdl</w:t>
            </w:r>
          </w:p>
        </w:tc>
        <w:tc>
          <w:tcPr>
            <w:tcW w:w="3300" w:type="dxa"/>
            <w:shd w:val="clear" w:color="EAEAEA" w:fill="E7E6E4"/>
          </w:tcPr>
          <w:p w:rsidR="00BA4EE4" w:rsidRDefault="00BA4EE4" w:rsidP="00BA4EE4">
            <w:pPr>
              <w:spacing w:after="0"/>
            </w:pPr>
            <w:r w:rsidRPr="00372FDE">
              <w:rPr>
                <w:rFonts w:ascii="Courier New" w:hAnsi="Courier New" w:cs="Courier New"/>
              </w:rPr>
              <w:t>sdlserverEAR</w:t>
            </w:r>
          </w:p>
        </w:tc>
        <w:tc>
          <w:tcPr>
            <w:tcW w:w="1650" w:type="dxa"/>
            <w:shd w:val="clear" w:color="EAEAEA" w:fill="E7E6E4"/>
          </w:tcPr>
          <w:p w:rsidR="00BA4EE4" w:rsidRPr="00BA4EE4" w:rsidRDefault="00BA4EE4" w:rsidP="00BA4EE4">
            <w:pPr>
              <w:pStyle w:val="FormatvorlageTabellenkrper-adesso10ptZentriert"/>
              <w:rPr>
                <w:rStyle w:val="countryhomeintro1"/>
                <w:rFonts w:ascii="Courier New" w:hAnsi="Courier New" w:cs="Courier New"/>
                <w:bCs/>
                <w:color w:val="auto"/>
                <w:sz w:val="20"/>
                <w:szCs w:val="20"/>
                <w:lang w:val="en-GB"/>
              </w:rPr>
            </w:pPr>
          </w:p>
        </w:tc>
      </w:tr>
      <w:tr w:rsidR="00BA4EE4" w:rsidRPr="00FF0120">
        <w:trPr>
          <w:cantSplit/>
          <w:trHeight w:val="397"/>
        </w:trPr>
        <w:tc>
          <w:tcPr>
            <w:tcW w:w="4854" w:type="dxa"/>
            <w:shd w:val="clear" w:color="EAEAEA" w:fill="E7E6E4"/>
          </w:tcPr>
          <w:p w:rsidR="00BA4EE4" w:rsidRPr="0069600D" w:rsidRDefault="00BA4EE4" w:rsidP="00BA4EE4">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SdlParameterWebService.wsdl</w:t>
            </w:r>
          </w:p>
        </w:tc>
        <w:tc>
          <w:tcPr>
            <w:tcW w:w="3300" w:type="dxa"/>
            <w:shd w:val="clear" w:color="EAEAEA" w:fill="E7E6E4"/>
          </w:tcPr>
          <w:p w:rsidR="00BA4EE4" w:rsidRDefault="00BA4EE4" w:rsidP="00BA4EE4">
            <w:pPr>
              <w:spacing w:after="0"/>
            </w:pPr>
            <w:r w:rsidRPr="00372FDE">
              <w:rPr>
                <w:rFonts w:ascii="Courier New" w:hAnsi="Courier New" w:cs="Courier New"/>
              </w:rPr>
              <w:t>sdlserverEAR</w:t>
            </w:r>
          </w:p>
        </w:tc>
        <w:tc>
          <w:tcPr>
            <w:tcW w:w="1650" w:type="dxa"/>
            <w:shd w:val="clear" w:color="EAEAEA" w:fill="E7E6E4"/>
          </w:tcPr>
          <w:p w:rsidR="00BA4EE4" w:rsidRPr="00BA4EE4" w:rsidRDefault="00BA4EE4" w:rsidP="00BA4EE4">
            <w:pPr>
              <w:pStyle w:val="FormatvorlageTabellenkrper-adesso10ptZentriert"/>
              <w:rPr>
                <w:rStyle w:val="countryhomeintro1"/>
                <w:rFonts w:ascii="Courier New" w:hAnsi="Courier New" w:cs="Courier New"/>
                <w:bCs/>
                <w:color w:val="auto"/>
                <w:sz w:val="20"/>
                <w:szCs w:val="20"/>
                <w:lang w:val="en-GB"/>
              </w:rPr>
            </w:pPr>
          </w:p>
        </w:tc>
      </w:tr>
      <w:tr w:rsidR="00BA4EE4" w:rsidRPr="00FF0120">
        <w:trPr>
          <w:cantSplit/>
          <w:trHeight w:val="397"/>
        </w:trPr>
        <w:tc>
          <w:tcPr>
            <w:tcW w:w="4854" w:type="dxa"/>
            <w:shd w:val="clear" w:color="EAEAEA" w:fill="E7E6E4"/>
          </w:tcPr>
          <w:p w:rsidR="00BA4EE4" w:rsidRPr="0069600D" w:rsidRDefault="00BA4EE4" w:rsidP="00BA4EE4">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SdlPlausiWebService.wsdl</w:t>
            </w:r>
          </w:p>
        </w:tc>
        <w:tc>
          <w:tcPr>
            <w:tcW w:w="3300" w:type="dxa"/>
            <w:shd w:val="clear" w:color="EAEAEA" w:fill="E7E6E4"/>
          </w:tcPr>
          <w:p w:rsidR="00BA4EE4" w:rsidRDefault="00BA4EE4" w:rsidP="00BA4EE4">
            <w:pPr>
              <w:spacing w:after="0"/>
            </w:pPr>
            <w:r w:rsidRPr="00372FDE">
              <w:rPr>
                <w:rFonts w:ascii="Courier New" w:hAnsi="Courier New" w:cs="Courier New"/>
              </w:rPr>
              <w:t>sdlserverEAR</w:t>
            </w:r>
          </w:p>
        </w:tc>
        <w:tc>
          <w:tcPr>
            <w:tcW w:w="1650" w:type="dxa"/>
            <w:shd w:val="clear" w:color="EAEAEA" w:fill="E7E6E4"/>
          </w:tcPr>
          <w:p w:rsidR="00BA4EE4" w:rsidRPr="00BA4EE4" w:rsidRDefault="00BA4EE4" w:rsidP="00BA4EE4">
            <w:pPr>
              <w:pStyle w:val="FormatvorlageTabellenkrper-adesso10ptZentriert"/>
              <w:rPr>
                <w:rStyle w:val="countryhomeintro1"/>
                <w:rFonts w:ascii="Courier New" w:hAnsi="Courier New" w:cs="Courier New"/>
                <w:bCs/>
                <w:color w:val="auto"/>
                <w:sz w:val="20"/>
                <w:szCs w:val="20"/>
                <w:lang w:val="en-GB"/>
              </w:rPr>
            </w:pPr>
          </w:p>
        </w:tc>
      </w:tr>
      <w:tr w:rsidR="00BA4EE4" w:rsidRPr="00FF0120">
        <w:trPr>
          <w:cantSplit/>
          <w:trHeight w:val="397"/>
        </w:trPr>
        <w:tc>
          <w:tcPr>
            <w:tcW w:w="4854" w:type="dxa"/>
            <w:shd w:val="clear" w:color="EAEAEA" w:fill="E7E6E4"/>
          </w:tcPr>
          <w:p w:rsidR="00BA4EE4" w:rsidRPr="0069600D" w:rsidRDefault="00BA4EE4" w:rsidP="00BA4EE4">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SdlSchoolWebService.wsdl</w:t>
            </w:r>
          </w:p>
        </w:tc>
        <w:tc>
          <w:tcPr>
            <w:tcW w:w="3300" w:type="dxa"/>
            <w:shd w:val="clear" w:color="EAEAEA" w:fill="E7E6E4"/>
          </w:tcPr>
          <w:p w:rsidR="00BA4EE4" w:rsidRDefault="00BA4EE4" w:rsidP="00BA4EE4">
            <w:pPr>
              <w:spacing w:after="0"/>
            </w:pPr>
            <w:r w:rsidRPr="00372FDE">
              <w:rPr>
                <w:rFonts w:ascii="Courier New" w:hAnsi="Courier New" w:cs="Courier New"/>
              </w:rPr>
              <w:t>sdlserverEAR</w:t>
            </w:r>
          </w:p>
        </w:tc>
        <w:tc>
          <w:tcPr>
            <w:tcW w:w="1650" w:type="dxa"/>
            <w:shd w:val="clear" w:color="EAEAEA" w:fill="E7E6E4"/>
          </w:tcPr>
          <w:p w:rsidR="00BA4EE4" w:rsidRPr="00BA4EE4" w:rsidRDefault="00BA4EE4" w:rsidP="00BA4EE4">
            <w:pPr>
              <w:pStyle w:val="FormatvorlageTabellenkrper-adesso10ptZentriert"/>
              <w:rPr>
                <w:rStyle w:val="countryhomeintro1"/>
                <w:rFonts w:ascii="Courier New" w:hAnsi="Courier New" w:cs="Courier New"/>
                <w:bCs/>
                <w:color w:val="auto"/>
                <w:sz w:val="20"/>
                <w:szCs w:val="20"/>
                <w:lang w:val="en-GB"/>
              </w:rPr>
            </w:pPr>
          </w:p>
        </w:tc>
      </w:tr>
      <w:tr w:rsidR="00BA4EE4" w:rsidRPr="00FF0120">
        <w:trPr>
          <w:cantSplit/>
          <w:trHeight w:val="397"/>
        </w:trPr>
        <w:tc>
          <w:tcPr>
            <w:tcW w:w="4854" w:type="dxa"/>
            <w:shd w:val="clear" w:color="EAEAEA" w:fill="E7E6E4"/>
          </w:tcPr>
          <w:p w:rsidR="00BA4EE4" w:rsidRPr="0069600D" w:rsidRDefault="00BA4EE4" w:rsidP="00BA4EE4">
            <w:pPr>
              <w:spacing w:after="0"/>
            </w:pPr>
            <w:r w:rsidRPr="0069600D">
              <w:rPr>
                <w:rFonts w:ascii="Courier New" w:hAnsi="Courier New" w:cs="Courier New"/>
                <w:sz w:val="20"/>
                <w:szCs w:val="20"/>
                <w:lang w:eastAsia="de-CH"/>
              </w:rPr>
              <w:t>SdlUploadWebService.wsdl</w:t>
            </w:r>
          </w:p>
        </w:tc>
        <w:tc>
          <w:tcPr>
            <w:tcW w:w="3300" w:type="dxa"/>
            <w:shd w:val="clear" w:color="EAEAEA" w:fill="E7E6E4"/>
          </w:tcPr>
          <w:p w:rsidR="00BA4EE4" w:rsidRDefault="00BA4EE4" w:rsidP="00BA4EE4">
            <w:pPr>
              <w:spacing w:after="0"/>
            </w:pPr>
            <w:r w:rsidRPr="00372FDE">
              <w:rPr>
                <w:rFonts w:ascii="Courier New" w:hAnsi="Courier New" w:cs="Courier New"/>
              </w:rPr>
              <w:t>sdlserverEAR</w:t>
            </w:r>
          </w:p>
        </w:tc>
        <w:tc>
          <w:tcPr>
            <w:tcW w:w="1650" w:type="dxa"/>
            <w:shd w:val="clear" w:color="EAEAEA" w:fill="E7E6E4"/>
          </w:tcPr>
          <w:p w:rsidR="00BA4EE4" w:rsidRPr="00BA4EE4" w:rsidRDefault="00BA4EE4" w:rsidP="00BA4EE4">
            <w:pPr>
              <w:pStyle w:val="FormatvorlageTabellenkrper-adesso10ptZentriert"/>
              <w:rPr>
                <w:rStyle w:val="countryhomeintro1"/>
                <w:rFonts w:ascii="Courier New" w:hAnsi="Courier New" w:cs="Courier New"/>
                <w:bCs/>
                <w:color w:val="auto"/>
                <w:sz w:val="20"/>
                <w:szCs w:val="20"/>
                <w:lang w:val="en-GB"/>
              </w:rPr>
            </w:pPr>
            <w:r w:rsidRPr="00BA4EE4">
              <w:rPr>
                <w:rStyle w:val="countryhomeintro1"/>
                <w:rFonts w:ascii="Courier New" w:hAnsi="Courier New" w:cs="Courier New"/>
                <w:bCs/>
                <w:color w:val="auto"/>
                <w:sz w:val="20"/>
                <w:szCs w:val="20"/>
                <w:lang w:val="en-GB"/>
              </w:rPr>
              <w:t>MTOM</w:t>
            </w:r>
          </w:p>
        </w:tc>
      </w:tr>
      <w:tr w:rsidR="006E3090" w:rsidRPr="00FF0120">
        <w:trPr>
          <w:cantSplit/>
          <w:trHeight w:val="397"/>
        </w:trPr>
        <w:tc>
          <w:tcPr>
            <w:tcW w:w="4854" w:type="dxa"/>
            <w:shd w:val="clear" w:color="EAEAEA" w:fill="E7E6E4"/>
          </w:tcPr>
          <w:p w:rsidR="006E3090" w:rsidRPr="0069600D" w:rsidRDefault="006E3090" w:rsidP="00BA4EE4">
            <w:pPr>
              <w:spacing w:after="0"/>
              <w:rPr>
                <w:rFonts w:ascii="Courier New" w:hAnsi="Courier New" w:cs="Courier New"/>
                <w:sz w:val="20"/>
                <w:szCs w:val="20"/>
                <w:lang w:eastAsia="de-CH"/>
              </w:rPr>
            </w:pPr>
            <w:r>
              <w:rPr>
                <w:rFonts w:ascii="Courier New" w:hAnsi="Courier New" w:cs="Courier New"/>
                <w:sz w:val="20"/>
                <w:szCs w:val="20"/>
                <w:lang w:eastAsia="de-CH"/>
              </w:rPr>
              <w:t>SdlWizardWebService.wsdl</w:t>
            </w:r>
          </w:p>
        </w:tc>
        <w:tc>
          <w:tcPr>
            <w:tcW w:w="3300" w:type="dxa"/>
            <w:shd w:val="clear" w:color="EAEAEA" w:fill="E7E6E4"/>
          </w:tcPr>
          <w:p w:rsidR="006E3090" w:rsidRPr="00372FDE" w:rsidRDefault="006E3090" w:rsidP="00BA4EE4">
            <w:pPr>
              <w:spacing w:after="0"/>
              <w:rPr>
                <w:rFonts w:ascii="Courier New" w:hAnsi="Courier New" w:cs="Courier New"/>
              </w:rPr>
            </w:pPr>
            <w:r w:rsidRPr="00372FDE">
              <w:rPr>
                <w:rFonts w:ascii="Courier New" w:hAnsi="Courier New" w:cs="Courier New"/>
              </w:rPr>
              <w:t>sdlserverEAR</w:t>
            </w:r>
          </w:p>
        </w:tc>
        <w:tc>
          <w:tcPr>
            <w:tcW w:w="1650" w:type="dxa"/>
            <w:shd w:val="clear" w:color="EAEAEA" w:fill="E7E6E4"/>
          </w:tcPr>
          <w:p w:rsidR="006E3090" w:rsidRPr="00BA4EE4" w:rsidRDefault="006E3090" w:rsidP="00BA4EE4">
            <w:pPr>
              <w:pStyle w:val="FormatvorlageTabellenkrper-adesso10ptZentriert"/>
              <w:rPr>
                <w:rStyle w:val="countryhomeintro1"/>
                <w:rFonts w:ascii="Courier New" w:hAnsi="Courier New" w:cs="Courier New"/>
                <w:bCs/>
                <w:color w:val="auto"/>
                <w:sz w:val="20"/>
                <w:szCs w:val="20"/>
                <w:lang w:val="en-GB"/>
              </w:rPr>
            </w:pPr>
          </w:p>
        </w:tc>
      </w:tr>
    </w:tbl>
    <w:p w:rsidR="00BA4EE4" w:rsidRPr="00955BE1" w:rsidRDefault="00BA4EE4" w:rsidP="00BA4EE4">
      <w:pPr>
        <w:pStyle w:val="Beschriftung"/>
        <w:jc w:val="center"/>
        <w:rPr>
          <w:b/>
          <w:bCs/>
        </w:rPr>
      </w:pPr>
      <w:bookmarkStart w:id="98" w:name="_Toc467077514"/>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8</w:t>
      </w:r>
      <w:r w:rsidRPr="000777E3">
        <w:rPr>
          <w:bCs/>
        </w:rPr>
        <w:fldChar w:fldCharType="end"/>
      </w:r>
      <w:r w:rsidRPr="000777E3">
        <w:rPr>
          <w:b/>
          <w:bCs/>
        </w:rPr>
        <w:t xml:space="preserve">: </w:t>
      </w:r>
      <w:r>
        <w:rPr>
          <w:b/>
          <w:bCs/>
        </w:rPr>
        <w:t>Webservices SDL</w:t>
      </w:r>
      <w:bookmarkEnd w:id="98"/>
    </w:p>
    <w:p w:rsidR="002C2C22" w:rsidRDefault="002C2C22" w:rsidP="002C2C22">
      <w:pPr>
        <w:pStyle w:val="berschrift3"/>
        <w:tabs>
          <w:tab w:val="clear" w:pos="830"/>
          <w:tab w:val="num" w:pos="720"/>
        </w:tabs>
      </w:pPr>
      <w:bookmarkStart w:id="99" w:name="_Toc467077479"/>
      <w:r>
        <w:t>Installation Presentation-Layer</w:t>
      </w:r>
      <w:bookmarkEnd w:id="99"/>
    </w:p>
    <w:p w:rsidR="002C2C22" w:rsidRDefault="002C2C22" w:rsidP="002C2C22">
      <w:r>
        <w:t xml:space="preserve">Im Verzeichnis </w:t>
      </w:r>
      <w:r w:rsidRPr="002A41DF">
        <w:rPr>
          <w:rStyle w:val="HTMLCode"/>
        </w:rPr>
        <w:t>&lt;target&gt;</w:t>
      </w:r>
      <w:r>
        <w:t xml:space="preserve"> befindet sich der Presentationlayer der Applikation </w:t>
      </w:r>
      <w:r w:rsidR="005D5C83">
        <w:t>SDL</w:t>
      </w:r>
      <w:r>
        <w:t xml:space="preserve"> </w:t>
      </w:r>
      <w:r w:rsidR="005D5C83">
        <w:rPr>
          <w:rFonts w:ascii="Courier New" w:hAnsi="Courier New" w:cs="Courier New"/>
          <w:sz w:val="20"/>
          <w:szCs w:val="20"/>
          <w:highlight w:val="white"/>
          <w:lang w:eastAsia="en-US"/>
        </w:rPr>
        <w:t>sdl</w:t>
      </w:r>
      <w:r>
        <w:rPr>
          <w:rFonts w:ascii="Courier New" w:hAnsi="Courier New" w:cs="Courier New"/>
          <w:sz w:val="20"/>
          <w:szCs w:val="20"/>
          <w:highlight w:val="white"/>
          <w:lang w:eastAsia="en-US"/>
        </w:rPr>
        <w:t>web</w:t>
      </w:r>
      <w:r w:rsidRPr="00CA0E77">
        <w:rPr>
          <w:rFonts w:ascii="Courier New" w:hAnsi="Courier New" w:cs="Courier New"/>
          <w:sz w:val="20"/>
          <w:szCs w:val="20"/>
          <w:highlight w:val="white"/>
          <w:lang w:eastAsia="en-US"/>
        </w:rPr>
        <w:t>EAR</w:t>
      </w:r>
      <w:r w:rsidR="005D5C83">
        <w:rPr>
          <w:rFonts w:ascii="Courier New" w:hAnsi="Courier New" w:cs="Courier New"/>
          <w:sz w:val="20"/>
          <w:szCs w:val="20"/>
          <w:lang w:eastAsia="en-US"/>
        </w:rPr>
        <w:t>*.ear</w:t>
      </w:r>
      <w:r>
        <w:t>. Dieses ist auf dem Web-Server des Presentationlayers zu installieren.</w:t>
      </w:r>
    </w:p>
    <w:p w:rsidR="002C2C22" w:rsidRDefault="002C2C22" w:rsidP="002C2C22">
      <w:r>
        <w:t>Folgende System Properties müssen als Aufstartparameter müssen für den Webserver definiert werden.</w:t>
      </w:r>
    </w:p>
    <w:p w:rsidR="005D5C83" w:rsidRPr="00DD62EE" w:rsidRDefault="005D5C83" w:rsidP="005D5C83">
      <w:pPr>
        <w:rPr>
          <w:b/>
          <w:lang w:val="en-US"/>
        </w:rPr>
      </w:pPr>
      <w:r w:rsidRPr="00DD62EE">
        <w:rPr>
          <w:b/>
          <w:lang w:val="en-US"/>
        </w:rPr>
        <w:t>Aufstartparameter:</w:t>
      </w:r>
    </w:p>
    <w:p w:rsidR="005D5C83" w:rsidRDefault="005D5C83" w:rsidP="005D5C83">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DD62EE">
        <w:rPr>
          <w:rFonts w:ascii="Courier New" w:hAnsi="Courier New" w:cs="Courier New"/>
          <w:sz w:val="20"/>
          <w:szCs w:val="20"/>
          <w:highlight w:val="white"/>
          <w:lang w:val="en-US" w:eastAsia="en-US"/>
        </w:rPr>
        <w:t>-D</w:t>
      </w:r>
      <w:r>
        <w:rPr>
          <w:rFonts w:ascii="Courier New" w:hAnsi="Courier New" w:cs="Courier New"/>
          <w:sz w:val="20"/>
          <w:szCs w:val="20"/>
          <w:lang w:val="en-US" w:eastAsia="de-CH"/>
        </w:rPr>
        <w:t>SDLWEB</w:t>
      </w:r>
      <w:r w:rsidRPr="002C2C22">
        <w:rPr>
          <w:rFonts w:ascii="Courier New" w:hAnsi="Courier New" w:cs="Courier New"/>
          <w:sz w:val="20"/>
          <w:szCs w:val="20"/>
          <w:lang w:val="en-US" w:eastAsia="de-CH"/>
        </w:rPr>
        <w:t>_PROPERTIES_LOCATION=&lt;path&gt;</w:t>
      </w:r>
      <w:r>
        <w:rPr>
          <w:rFonts w:ascii="Courier New" w:hAnsi="Courier New" w:cs="Courier New"/>
          <w:sz w:val="20"/>
          <w:szCs w:val="20"/>
          <w:lang w:val="en-US" w:eastAsia="de-CH"/>
        </w:rPr>
        <w:t xml:space="preserve"> </w:t>
      </w:r>
      <w:r w:rsidRPr="002C2C22">
        <w:rPr>
          <w:rFonts w:ascii="Courier New" w:hAnsi="Courier New" w:cs="Courier New"/>
          <w:sz w:val="20"/>
          <w:szCs w:val="20"/>
          <w:lang w:val="en-US" w:eastAsia="de-CH"/>
        </w:rPr>
        <w:t>(</w:t>
      </w:r>
      <w:r w:rsidRPr="002C2C22">
        <w:rPr>
          <w:rFonts w:ascii="Courier New" w:hAnsi="Courier New" w:cs="Courier New"/>
          <w:color w:val="000000"/>
          <w:sz w:val="20"/>
          <w:szCs w:val="20"/>
          <w:u w:val="single"/>
          <w:lang w:val="en-US" w:eastAsia="de-CH"/>
        </w:rPr>
        <w:t>Beispiel</w:t>
      </w:r>
      <w:r w:rsidRPr="002C2C22">
        <w:rPr>
          <w:rFonts w:ascii="Courier New" w:hAnsi="Courier New" w:cs="Courier New"/>
          <w:sz w:val="20"/>
          <w:szCs w:val="20"/>
          <w:lang w:val="en-US" w:eastAsia="de-CH"/>
        </w:rPr>
        <w:t>: ./application.properties</w:t>
      </w:r>
      <w:r>
        <w:rPr>
          <w:rFonts w:ascii="Courier New" w:hAnsi="Courier New" w:cs="Courier New"/>
          <w:sz w:val="20"/>
          <w:szCs w:val="20"/>
          <w:lang w:val="en-US" w:eastAsia="de-CH"/>
        </w:rPr>
        <w:t>)</w:t>
      </w:r>
    </w:p>
    <w:p w:rsidR="00B30576" w:rsidRPr="00B30576" w:rsidRDefault="00B30576" w:rsidP="00B3057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r w:rsidRPr="00B30576">
        <w:rPr>
          <w:rFonts w:ascii="Courier New" w:hAnsi="Courier New" w:cs="Courier New"/>
          <w:sz w:val="20"/>
          <w:szCs w:val="20"/>
          <w:lang w:eastAsia="en-US"/>
        </w:rPr>
        <w:t>-DMEB_LOGGING_BASE_DIR=&lt;path&gt;(Beispiel: /logs oder c:\logs, ohne Rootknoten wird ein Pfad relative zum weblogic domains Verzeichnis gewählt)</w:t>
      </w:r>
    </w:p>
    <w:p w:rsidR="00B30576" w:rsidRPr="00B30576" w:rsidRDefault="00B30576" w:rsidP="005D5C83">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p>
    <w:p w:rsidR="005D5C83" w:rsidRPr="007417F5" w:rsidRDefault="005D5C83" w:rsidP="005D5C83">
      <w:pPr>
        <w:spacing w:before="240"/>
        <w:rPr>
          <w:b/>
          <w:lang w:val="en-GB"/>
        </w:rPr>
      </w:pPr>
      <w:r w:rsidRPr="007417F5">
        <w:rPr>
          <w:b/>
          <w:highlight w:val="white"/>
          <w:lang w:val="en-GB"/>
        </w:rPr>
        <w:t xml:space="preserve">Application Properties (Bsp: </w:t>
      </w:r>
      <w:r w:rsidRPr="007417F5">
        <w:rPr>
          <w:rFonts w:ascii="Courier New" w:hAnsi="Courier New" w:cs="Courier New"/>
          <w:sz w:val="20"/>
          <w:szCs w:val="20"/>
          <w:lang w:val="en-GB" w:eastAsia="de-CH"/>
        </w:rPr>
        <w:t>./application.properties</w:t>
      </w:r>
      <w:r w:rsidRPr="007417F5">
        <w:rPr>
          <w:b/>
          <w:lang w:val="en-GB"/>
        </w:rPr>
        <w:t>)</w:t>
      </w:r>
    </w:p>
    <w:p w:rsidR="005D5C83" w:rsidRPr="007417F5" w:rsidRDefault="005D5C83" w:rsidP="005D5C83">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configuration.idmdomain=MEB</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configuration.idmserverurl</w:t>
      </w:r>
      <w:proofErr w:type="gramStart"/>
      <w:r w:rsidRPr="00E65364">
        <w:rPr>
          <w:rFonts w:ascii="Courier New" w:hAnsi="Courier New" w:cs="Courier New"/>
          <w:sz w:val="20"/>
          <w:szCs w:val="20"/>
          <w:lang w:val="en-US" w:eastAsia="de-CH"/>
        </w:rPr>
        <w:t>=(</w:t>
      </w:r>
      <w:proofErr w:type="gramEnd"/>
      <w:r w:rsidRPr="00E65364">
        <w:rPr>
          <w:rFonts w:ascii="Courier New" w:hAnsi="Courier New" w:cs="Courier New"/>
          <w:sz w:val="20"/>
          <w:szCs w:val="20"/>
          <w:lang w:val="en-US" w:eastAsia="de-CH"/>
        </w:rPr>
        <w:t xml:space="preserve">Ref: </w:t>
      </w:r>
      <w:r>
        <w:rPr>
          <w:rFonts w:ascii="Courier New" w:hAnsi="Courier New" w:cs="Courier New"/>
          <w:sz w:val="20"/>
          <w:szCs w:val="20"/>
          <w:lang w:val="en-US" w:eastAsia="de-CH"/>
        </w:rPr>
        <w:t>https://services.gate-r</w:t>
      </w:r>
      <w:r w:rsidRPr="00E65364">
        <w:rPr>
          <w:rFonts w:ascii="Courier New" w:hAnsi="Courier New" w:cs="Courier New"/>
          <w:sz w:val="20"/>
          <w:szCs w:val="20"/>
          <w:lang w:val="en-US" w:eastAsia="de-CH"/>
        </w:rPr>
        <w:t>.eiam.admin.ch/nevisidm/services/v1_32/AdminService)</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configuration.keyStore=/data/wls/meb/certificate/meb_keystore.jks</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configuration.keyStorePassword=&lt;hier keystore passwort einfügen&gt;</w:t>
      </w:r>
      <w:r w:rsidRPr="00E65364">
        <w:rPr>
          <w:rFonts w:ascii="Courier New" w:hAnsi="Courier New" w:cs="Courier New"/>
          <w:sz w:val="20"/>
          <w:szCs w:val="20"/>
          <w:lang w:val="en-US" w:eastAsia="de-CH"/>
        </w:rPr>
        <w:tab/>
      </w:r>
    </w:p>
    <w:p w:rsidR="005D5C83" w:rsidRPr="007417F5" w:rsidRDefault="005D5C83" w:rsidP="005D5C83">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configuration.idm.implementation=idmUserService</w:t>
      </w:r>
    </w:p>
    <w:p w:rsidR="005D5C83" w:rsidRDefault="005D5C83" w:rsidP="005D5C83">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de-CH"/>
        </w:rPr>
      </w:pPr>
      <w:r>
        <w:rPr>
          <w:rFonts w:ascii="Courier New" w:hAnsi="Courier New" w:cs="Courier New"/>
          <w:sz w:val="20"/>
          <w:szCs w:val="20"/>
          <w:lang w:eastAsia="de-CH"/>
        </w:rPr>
        <w:t>configuration.sdlserverurl=&lt;SDL Server&gt; (</w:t>
      </w:r>
      <w:r>
        <w:rPr>
          <w:rFonts w:ascii="Courier New" w:hAnsi="Courier New" w:cs="Courier New"/>
          <w:color w:val="000000"/>
          <w:sz w:val="20"/>
          <w:szCs w:val="20"/>
          <w:u w:val="single"/>
          <w:lang w:eastAsia="de-CH"/>
        </w:rPr>
        <w:t>Beispiel</w:t>
      </w:r>
      <w:r>
        <w:rPr>
          <w:rFonts w:ascii="Courier New" w:hAnsi="Courier New" w:cs="Courier New"/>
          <w:sz w:val="20"/>
          <w:szCs w:val="20"/>
          <w:lang w:eastAsia="de-CH"/>
        </w:rPr>
        <w:t>: http://localhost:7001/sdlserver)</w:t>
      </w:r>
    </w:p>
    <w:p w:rsidR="005D5C83" w:rsidRDefault="005D5C83" w:rsidP="005D5C83">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de-CH"/>
        </w:rPr>
      </w:pPr>
      <w:r>
        <w:rPr>
          <w:rFonts w:ascii="Courier New" w:hAnsi="Courier New" w:cs="Courier New"/>
          <w:sz w:val="20"/>
          <w:szCs w:val="20"/>
          <w:lang w:eastAsia="de-CH"/>
        </w:rPr>
        <w:t>configuration.commonserverurl=&lt;MEB Server&gt; (</w:t>
      </w:r>
      <w:r>
        <w:rPr>
          <w:rFonts w:ascii="Courier New" w:hAnsi="Courier New" w:cs="Courier New"/>
          <w:color w:val="000000"/>
          <w:sz w:val="20"/>
          <w:szCs w:val="20"/>
          <w:u w:val="single"/>
          <w:lang w:eastAsia="de-CH"/>
        </w:rPr>
        <w:t>Beispiel</w:t>
      </w:r>
      <w:r>
        <w:rPr>
          <w:rFonts w:ascii="Courier New" w:hAnsi="Courier New" w:cs="Courier New"/>
          <w:sz w:val="20"/>
          <w:szCs w:val="20"/>
          <w:lang w:eastAsia="de-CH"/>
        </w:rPr>
        <w:t xml:space="preserve">: </w:t>
      </w:r>
      <w:hyperlink r:id="rId22" w:history="1">
        <w:r w:rsidR="00D531A4" w:rsidRPr="003F5BB0">
          <w:rPr>
            <w:rStyle w:val="Hyperlink"/>
            <w:rFonts w:ascii="Courier New" w:hAnsi="Courier New" w:cs="Courier New"/>
            <w:sz w:val="20"/>
            <w:szCs w:val="20"/>
            <w:lang w:eastAsia="de-CH"/>
          </w:rPr>
          <w:t>http://localhost:7001/mebserver</w:t>
        </w:r>
      </w:hyperlink>
      <w:r>
        <w:rPr>
          <w:rFonts w:ascii="Courier New" w:hAnsi="Courier New" w:cs="Courier New"/>
          <w:sz w:val="20"/>
          <w:szCs w:val="20"/>
          <w:lang w:eastAsia="de-CH"/>
        </w:rPr>
        <w:t>)</w:t>
      </w:r>
    </w:p>
    <w:p w:rsidR="00D531A4" w:rsidRDefault="00D531A4" w:rsidP="00D531A4">
      <w:pPr>
        <w:pStyle w:val="berschrift2"/>
      </w:pPr>
      <w:bookmarkStart w:id="100" w:name="_Toc467077480"/>
      <w:r>
        <w:t>Installation SSP</w:t>
      </w:r>
      <w:bookmarkEnd w:id="100"/>
    </w:p>
    <w:p w:rsidR="00D531A4" w:rsidRDefault="00D531A4" w:rsidP="00D531A4">
      <w:pPr>
        <w:pStyle w:val="berschrift3"/>
        <w:tabs>
          <w:tab w:val="clear" w:pos="830"/>
          <w:tab w:val="num" w:pos="720"/>
        </w:tabs>
      </w:pPr>
      <w:bookmarkStart w:id="101" w:name="_Toc467077481"/>
      <w:r>
        <w:t>Installation Service-Layer SSP</w:t>
      </w:r>
      <w:bookmarkEnd w:id="101"/>
    </w:p>
    <w:p w:rsidR="00D531A4" w:rsidRDefault="00D531A4" w:rsidP="00D531A4">
      <w:r>
        <w:t xml:space="preserve">Im Verzeichnis </w:t>
      </w:r>
      <w:r w:rsidRPr="002A41DF">
        <w:rPr>
          <w:rStyle w:val="HTMLCode"/>
        </w:rPr>
        <w:t>&lt;target&gt;</w:t>
      </w:r>
      <w:r>
        <w:t xml:space="preserve"> befindet sich der Servicelayer der Applikation SSP </w:t>
      </w:r>
      <w:r>
        <w:rPr>
          <w:rFonts w:ascii="Courier New" w:hAnsi="Courier New" w:cs="Courier New"/>
          <w:sz w:val="20"/>
          <w:szCs w:val="20"/>
          <w:highlight w:val="white"/>
          <w:lang w:eastAsia="en-US"/>
        </w:rPr>
        <w:t>ssp</w:t>
      </w:r>
      <w:r w:rsidRPr="00CA0E77">
        <w:rPr>
          <w:rFonts w:ascii="Courier New" w:hAnsi="Courier New" w:cs="Courier New"/>
          <w:sz w:val="20"/>
          <w:szCs w:val="20"/>
          <w:highlight w:val="white"/>
          <w:lang w:eastAsia="en-US"/>
        </w:rPr>
        <w:t>serverEAR</w:t>
      </w:r>
      <w:r>
        <w:rPr>
          <w:rFonts w:ascii="Courier New" w:hAnsi="Courier New" w:cs="Courier New"/>
          <w:sz w:val="20"/>
          <w:szCs w:val="20"/>
          <w:lang w:eastAsia="en-US"/>
        </w:rPr>
        <w:t>*.ear</w:t>
      </w:r>
      <w:r>
        <w:t>. Dieses ist auf dem Web-Server des Servicelayers zu installieren.</w:t>
      </w:r>
    </w:p>
    <w:p w:rsidR="00D531A4" w:rsidRDefault="00D531A4" w:rsidP="00D531A4">
      <w:r>
        <w:t>Folgende System Properties müssen als Aufstartparameter müssen für den Webserver definiert werden.</w:t>
      </w:r>
    </w:p>
    <w:p w:rsidR="00D531A4" w:rsidRPr="007417F5" w:rsidRDefault="00D531A4" w:rsidP="00D531A4">
      <w:pPr>
        <w:rPr>
          <w:b/>
          <w:lang w:val="en-GB"/>
        </w:rPr>
      </w:pPr>
      <w:r w:rsidRPr="007417F5">
        <w:rPr>
          <w:b/>
          <w:lang w:val="en-GB"/>
        </w:rPr>
        <w:t>Aufstartparameter:</w:t>
      </w:r>
    </w:p>
    <w:p w:rsidR="00D531A4" w:rsidRPr="007417F5" w:rsidRDefault="00D531A4" w:rsidP="00D531A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highlight w:val="white"/>
          <w:lang w:val="en-GB" w:eastAsia="en-US"/>
        </w:rPr>
        <w:t>-D</w:t>
      </w:r>
      <w:r w:rsidRPr="007417F5">
        <w:rPr>
          <w:rFonts w:ascii="Courier New" w:hAnsi="Courier New" w:cs="Courier New"/>
          <w:sz w:val="20"/>
          <w:szCs w:val="20"/>
          <w:lang w:val="en-GB" w:eastAsia="de-CH"/>
        </w:rPr>
        <w:t>SSPSERVER_PROPERTIES_LOCATION=&lt;path&gt; (</w:t>
      </w:r>
      <w:r w:rsidRPr="007417F5">
        <w:rPr>
          <w:rFonts w:ascii="Courier New" w:hAnsi="Courier New" w:cs="Courier New"/>
          <w:color w:val="000000"/>
          <w:sz w:val="20"/>
          <w:szCs w:val="20"/>
          <w:u w:val="single"/>
          <w:lang w:val="en-GB" w:eastAsia="de-CH"/>
        </w:rPr>
        <w:t>Beispiel</w:t>
      </w:r>
      <w:r w:rsidRPr="007417F5">
        <w:rPr>
          <w:rFonts w:ascii="Courier New" w:hAnsi="Courier New" w:cs="Courier New"/>
          <w:sz w:val="20"/>
          <w:szCs w:val="20"/>
          <w:lang w:val="en-GB" w:eastAsia="de-CH"/>
        </w:rPr>
        <w:t>: ./application.properties)</w:t>
      </w:r>
    </w:p>
    <w:p w:rsidR="00B30576" w:rsidRPr="00B30576" w:rsidRDefault="00B30576" w:rsidP="00B3057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r w:rsidRPr="00B30576">
        <w:rPr>
          <w:rFonts w:ascii="Courier New" w:hAnsi="Courier New" w:cs="Courier New"/>
          <w:sz w:val="20"/>
          <w:szCs w:val="20"/>
          <w:lang w:eastAsia="en-US"/>
        </w:rPr>
        <w:t>-DMEB_LOGGING_BASE_DIR=&lt;path&gt;(Beispiel: /logs oder c:\logs, ohne Rootknoten wird ein Pfad relative zum weblogic domains Verzeichnis gewählt)</w:t>
      </w:r>
    </w:p>
    <w:p w:rsidR="00B30576" w:rsidRPr="00B30576" w:rsidRDefault="00B30576" w:rsidP="00D531A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p>
    <w:p w:rsidR="00D531A4" w:rsidRPr="007417F5" w:rsidRDefault="00D531A4" w:rsidP="00D531A4">
      <w:pPr>
        <w:spacing w:before="240"/>
        <w:rPr>
          <w:b/>
          <w:lang w:val="en-GB"/>
        </w:rPr>
      </w:pPr>
      <w:r w:rsidRPr="007417F5">
        <w:rPr>
          <w:b/>
          <w:highlight w:val="white"/>
          <w:lang w:val="en-GB"/>
        </w:rPr>
        <w:t xml:space="preserve">Application Properties (Bsp: </w:t>
      </w:r>
      <w:r w:rsidRPr="007417F5">
        <w:rPr>
          <w:rFonts w:ascii="Courier New" w:hAnsi="Courier New" w:cs="Courier New"/>
          <w:sz w:val="20"/>
          <w:szCs w:val="20"/>
          <w:lang w:val="en-GB" w:eastAsia="de-CH"/>
        </w:rPr>
        <w:t>./application.properties</w:t>
      </w:r>
      <w:r w:rsidRPr="007417F5">
        <w:rPr>
          <w:b/>
          <w:lang w:val="en-GB"/>
        </w:rPr>
        <w:t>)</w:t>
      </w:r>
    </w:p>
    <w:p w:rsidR="00D531A4" w:rsidRPr="007417F5" w:rsidRDefault="00D531A4" w:rsidP="00D531A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hibernate.show_sql=</w:t>
      </w:r>
      <w:r w:rsidR="0016594D" w:rsidRPr="007417F5">
        <w:rPr>
          <w:rFonts w:ascii="Courier New" w:hAnsi="Courier New" w:cs="Courier New"/>
          <w:sz w:val="20"/>
          <w:szCs w:val="20"/>
          <w:lang w:val="en-GB" w:eastAsia="de-CH"/>
        </w:rPr>
        <w:t>false</w:t>
      </w:r>
    </w:p>
    <w:p w:rsidR="00D531A4" w:rsidRPr="007417F5" w:rsidRDefault="00D531A4" w:rsidP="00D531A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hibernate.format_sql=false</w:t>
      </w:r>
    </w:p>
    <w:p w:rsidR="00D531A4" w:rsidRPr="007417F5" w:rsidRDefault="00D531A4" w:rsidP="00D531A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jndi.datasource=&lt;Data Source JNDI Name&gt; (</w:t>
      </w:r>
      <w:r w:rsidRPr="007417F5">
        <w:rPr>
          <w:rFonts w:ascii="Courier New" w:hAnsi="Courier New" w:cs="Courier New"/>
          <w:color w:val="000000"/>
          <w:sz w:val="20"/>
          <w:szCs w:val="20"/>
          <w:u w:val="single"/>
          <w:lang w:val="en-GB" w:eastAsia="de-CH"/>
        </w:rPr>
        <w:t>Beispiel</w:t>
      </w:r>
      <w:r w:rsidRPr="007417F5">
        <w:rPr>
          <w:rFonts w:ascii="Courier New" w:hAnsi="Courier New" w:cs="Courier New"/>
          <w:sz w:val="20"/>
          <w:szCs w:val="20"/>
          <w:lang w:val="en-GB" w:eastAsia="de-CH"/>
        </w:rPr>
        <w:t xml:space="preserve">: </w:t>
      </w:r>
      <w:r w:rsidRPr="007417F5">
        <w:rPr>
          <w:rFonts w:ascii="Courier New" w:hAnsi="Courier New" w:cs="Courier New"/>
          <w:color w:val="000000"/>
          <w:sz w:val="20"/>
          <w:szCs w:val="20"/>
          <w:u w:val="single"/>
          <w:lang w:val="en-GB" w:eastAsia="de-CH"/>
        </w:rPr>
        <w:t>jdbc</w:t>
      </w:r>
      <w:r w:rsidRPr="007417F5">
        <w:rPr>
          <w:rFonts w:ascii="Courier New" w:hAnsi="Courier New" w:cs="Courier New"/>
          <w:sz w:val="20"/>
          <w:szCs w:val="20"/>
          <w:lang w:val="en-GB" w:eastAsia="de-CH"/>
        </w:rPr>
        <w:t>/</w:t>
      </w:r>
      <w:r w:rsidRPr="007417F5">
        <w:rPr>
          <w:rFonts w:ascii="Courier New" w:hAnsi="Courier New" w:cs="Courier New"/>
          <w:color w:val="000000"/>
          <w:sz w:val="20"/>
          <w:szCs w:val="20"/>
          <w:u w:val="single"/>
          <w:lang w:val="en-GB" w:eastAsia="de-CH"/>
        </w:rPr>
        <w:t>meb</w:t>
      </w:r>
      <w:r w:rsidRPr="007417F5">
        <w:rPr>
          <w:rFonts w:ascii="Courier New" w:hAnsi="Courier New" w:cs="Courier New"/>
          <w:sz w:val="20"/>
          <w:szCs w:val="20"/>
          <w:lang w:val="en-GB" w:eastAsia="de-CH"/>
        </w:rPr>
        <w:t>)</w:t>
      </w:r>
    </w:p>
    <w:p w:rsidR="00D531A4" w:rsidRPr="0000254A" w:rsidRDefault="00D531A4" w:rsidP="00D531A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00254A">
        <w:rPr>
          <w:rFonts w:ascii="Courier New" w:hAnsi="Courier New" w:cs="Courier New"/>
          <w:sz w:val="20"/>
          <w:szCs w:val="20"/>
          <w:lang w:val="en-GB" w:eastAsia="de-CH"/>
        </w:rPr>
        <w:t>configuration.idmdomain=MEB</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 xml:space="preserve">configuration.idmserverurl=(Ref: </w:t>
      </w:r>
      <w:r>
        <w:rPr>
          <w:rFonts w:ascii="Courier New" w:hAnsi="Courier New" w:cs="Courier New"/>
          <w:sz w:val="20"/>
          <w:szCs w:val="20"/>
          <w:lang w:val="en-US" w:eastAsia="de-CH"/>
        </w:rPr>
        <w:t>https://services.gate-r</w:t>
      </w:r>
      <w:r w:rsidRPr="00E65364">
        <w:rPr>
          <w:rFonts w:ascii="Courier New" w:hAnsi="Courier New" w:cs="Courier New"/>
          <w:sz w:val="20"/>
          <w:szCs w:val="20"/>
          <w:lang w:val="en-US" w:eastAsia="de-CH"/>
        </w:rPr>
        <w:t>.eiam.admin.ch/nevisidm/services/v1_32/AdminService)</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configuration.keyStore=/data/wls/meb/certificate/meb_keystore.jks</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configuration.keyStorePassword=&lt;hier keystore passwort einfügen&gt;</w:t>
      </w:r>
      <w:r w:rsidRPr="00E65364">
        <w:rPr>
          <w:rFonts w:ascii="Courier New" w:hAnsi="Courier New" w:cs="Courier New"/>
          <w:sz w:val="20"/>
          <w:szCs w:val="20"/>
          <w:lang w:val="en-US" w:eastAsia="de-CH"/>
        </w:rPr>
        <w:tab/>
      </w:r>
    </w:p>
    <w:p w:rsidR="00D531A4" w:rsidRPr="0000254A" w:rsidRDefault="00D531A4" w:rsidP="00D531A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00254A">
        <w:rPr>
          <w:rFonts w:ascii="Courier New" w:hAnsi="Courier New" w:cs="Courier New"/>
          <w:sz w:val="20"/>
          <w:szCs w:val="20"/>
          <w:lang w:val="en-GB" w:eastAsia="de-CH"/>
        </w:rPr>
        <w:t>configuration.idm.implementation=idmUserService</w:t>
      </w:r>
    </w:p>
    <w:p w:rsidR="00BB2E75" w:rsidRPr="00A83400" w:rsidRDefault="00BB2E75" w:rsidP="00BB2E75">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83400">
        <w:rPr>
          <w:rFonts w:ascii="Courier New" w:hAnsi="Courier New" w:cs="Courier New"/>
          <w:sz w:val="20"/>
          <w:szCs w:val="20"/>
          <w:lang w:val="en-GB" w:eastAsia="de-CH"/>
        </w:rPr>
        <w:t>configuration.sashost=&lt;SAS Host Name</w:t>
      </w:r>
      <w:r w:rsidRPr="00BB2E75">
        <w:rPr>
          <w:rFonts w:ascii="Courier New" w:hAnsi="Courier New" w:cs="Courier New"/>
          <w:sz w:val="20"/>
          <w:szCs w:val="20"/>
          <w:lang w:val="en-GB" w:eastAsia="de-CH"/>
        </w:rPr>
        <w:t>&gt;</w:t>
      </w:r>
    </w:p>
    <w:p w:rsidR="00BB2E75" w:rsidRPr="00BB2E75" w:rsidRDefault="00BB2E75" w:rsidP="00BB2E75">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BB2E75">
        <w:rPr>
          <w:rFonts w:ascii="Courier New" w:hAnsi="Courier New" w:cs="Courier New"/>
          <w:sz w:val="20"/>
          <w:szCs w:val="20"/>
          <w:lang w:val="en-GB" w:eastAsia="de-CH"/>
        </w:rPr>
        <w:t>configuration.sasport=&lt;SAS Port&gt;</w:t>
      </w:r>
    </w:p>
    <w:p w:rsidR="00BB2E75" w:rsidRPr="00A83400" w:rsidRDefault="00BB2E75" w:rsidP="00BB2E75">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83400">
        <w:rPr>
          <w:rFonts w:ascii="Courier New" w:hAnsi="Courier New" w:cs="Courier New"/>
          <w:sz w:val="20"/>
          <w:szCs w:val="20"/>
          <w:lang w:val="en-GB" w:eastAsia="de-CH"/>
        </w:rPr>
        <w:t>configuration.sasuser=&lt;SAS User Name&gt;</w:t>
      </w:r>
    </w:p>
    <w:p w:rsidR="00BB2E75" w:rsidRDefault="00BB2E75" w:rsidP="00BB2E75">
      <w:pPr>
        <w:tabs>
          <w:tab w:val="clear" w:pos="289"/>
          <w:tab w:val="clear" w:pos="1440"/>
          <w:tab w:val="clear" w:pos="2880"/>
          <w:tab w:val="clear" w:pos="5761"/>
          <w:tab w:val="clear" w:pos="8641"/>
        </w:tabs>
        <w:autoSpaceDE w:val="0"/>
        <w:autoSpaceDN w:val="0"/>
        <w:adjustRightInd w:val="0"/>
        <w:spacing w:after="0" w:line="240" w:lineRule="auto"/>
        <w:rPr>
          <w:rFonts w:ascii="Courier New" w:hAnsi="Courier New" w:cs="Courier New"/>
          <w:sz w:val="20"/>
          <w:szCs w:val="20"/>
          <w:lang w:val="en-GB" w:eastAsia="de-CH"/>
        </w:rPr>
      </w:pPr>
      <w:r w:rsidRPr="00985A2B">
        <w:rPr>
          <w:rFonts w:ascii="Courier New" w:hAnsi="Courier New" w:cs="Courier New"/>
          <w:sz w:val="20"/>
          <w:szCs w:val="20"/>
          <w:lang w:val="en-GB" w:eastAsia="de-CH"/>
        </w:rPr>
        <w:t>configuration.saspassword=&lt;SAS User Password&gt;</w:t>
      </w:r>
    </w:p>
    <w:p w:rsidR="00BB2E75" w:rsidRDefault="00BB2E75" w:rsidP="00BB2E75">
      <w:pPr>
        <w:tabs>
          <w:tab w:val="clear" w:pos="289"/>
          <w:tab w:val="clear" w:pos="1440"/>
          <w:tab w:val="clear" w:pos="2880"/>
          <w:tab w:val="clear" w:pos="5761"/>
          <w:tab w:val="clear" w:pos="8641"/>
        </w:tabs>
        <w:autoSpaceDE w:val="0"/>
        <w:autoSpaceDN w:val="0"/>
        <w:adjustRightInd w:val="0"/>
        <w:spacing w:after="0" w:line="240" w:lineRule="auto"/>
        <w:rPr>
          <w:rFonts w:ascii="Courier New" w:hAnsi="Courier New" w:cs="Courier New"/>
          <w:sz w:val="20"/>
          <w:szCs w:val="20"/>
          <w:lang w:val="en-GB" w:eastAsia="de-CH"/>
        </w:rPr>
      </w:pPr>
    </w:p>
    <w:p w:rsidR="00BB2E75" w:rsidRPr="00423F8F" w:rsidRDefault="00BB2E75" w:rsidP="00BB2E75">
      <w:pPr>
        <w:rPr>
          <w:lang w:eastAsia="de-CH"/>
        </w:rPr>
      </w:pPr>
      <w:r w:rsidRPr="00423F8F">
        <w:rPr>
          <w:lang w:eastAsia="de-CH"/>
        </w:rPr>
        <w:t xml:space="preserve">SAS-Konfigurationsparameter </w:t>
      </w:r>
      <w:r>
        <w:rPr>
          <w:lang w:eastAsia="de-CH"/>
        </w:rPr>
        <w:t>siehe</w:t>
      </w:r>
      <w:r w:rsidRPr="00423F8F">
        <w:rPr>
          <w:lang w:eastAsia="de-CH"/>
        </w:rPr>
        <w:t xml:space="preserve"> Kapitel</w:t>
      </w:r>
      <w:r>
        <w:rPr>
          <w:lang w:eastAsia="de-CH"/>
        </w:rPr>
        <w:t xml:space="preserve"> </w:t>
      </w:r>
      <w:r>
        <w:rPr>
          <w:lang w:eastAsia="de-CH"/>
        </w:rPr>
        <w:fldChar w:fldCharType="begin"/>
      </w:r>
      <w:r>
        <w:rPr>
          <w:lang w:eastAsia="de-CH"/>
        </w:rPr>
        <w:instrText xml:space="preserve"> REF _Ref422400975 \r \h </w:instrText>
      </w:r>
      <w:r>
        <w:rPr>
          <w:lang w:eastAsia="de-CH"/>
        </w:rPr>
      </w:r>
      <w:r>
        <w:rPr>
          <w:lang w:eastAsia="de-CH"/>
        </w:rPr>
        <w:fldChar w:fldCharType="separate"/>
      </w:r>
      <w:r w:rsidR="005F30AE">
        <w:rPr>
          <w:lang w:eastAsia="de-CH"/>
        </w:rPr>
        <w:t>6.1</w:t>
      </w:r>
      <w:r>
        <w:rPr>
          <w:lang w:eastAsia="de-CH"/>
        </w:rPr>
        <w:fldChar w:fldCharType="end"/>
      </w:r>
      <w:r w:rsidRPr="00423F8F">
        <w:rPr>
          <w:lang w:eastAsia="de-CH"/>
        </w:rPr>
        <w:t xml:space="preserve"> </w:t>
      </w:r>
      <w:r>
        <w:rPr>
          <w:lang w:val="en-GB" w:eastAsia="de-CH"/>
        </w:rPr>
        <w:fldChar w:fldCharType="begin"/>
      </w:r>
      <w:r w:rsidRPr="00423F8F">
        <w:rPr>
          <w:lang w:eastAsia="de-CH"/>
        </w:rPr>
        <w:instrText xml:space="preserve"> REF _Ref422400975 \h </w:instrText>
      </w:r>
      <w:r>
        <w:rPr>
          <w:lang w:val="en-GB" w:eastAsia="de-CH"/>
        </w:rPr>
      </w:r>
      <w:r>
        <w:rPr>
          <w:lang w:val="en-GB" w:eastAsia="de-CH"/>
        </w:rPr>
        <w:fldChar w:fldCharType="separate"/>
      </w:r>
      <w:r w:rsidR="005F30AE">
        <w:t>SAS-Verbindungsparameter</w:t>
      </w:r>
      <w:r>
        <w:rPr>
          <w:lang w:val="en-GB" w:eastAsia="de-CH"/>
        </w:rPr>
        <w:fldChar w:fldCharType="end"/>
      </w:r>
    </w:p>
    <w:p w:rsidR="00D531A4" w:rsidRDefault="00D531A4" w:rsidP="00D531A4">
      <w:pPr>
        <w:pStyle w:val="berschrift3"/>
        <w:tabs>
          <w:tab w:val="clear" w:pos="830"/>
          <w:tab w:val="num" w:pos="720"/>
        </w:tabs>
      </w:pPr>
      <w:bookmarkStart w:id="102" w:name="_Toc467077482"/>
      <w:r>
        <w:t>Webservice-Schnittstellen</w:t>
      </w:r>
      <w:bookmarkEnd w:id="102"/>
      <w:r>
        <w:t xml:space="preserve"> </w:t>
      </w:r>
    </w:p>
    <w:p w:rsidR="00D531A4" w:rsidRDefault="00D531A4" w:rsidP="00D531A4">
      <w:r>
        <w:t xml:space="preserve">Im Verzeichnis </w:t>
      </w:r>
      <w:r w:rsidRPr="002A41DF">
        <w:rPr>
          <w:rStyle w:val="HTMLCode"/>
        </w:rPr>
        <w:t>&lt;target&gt;</w:t>
      </w:r>
      <w:r>
        <w:rPr>
          <w:rStyle w:val="HTMLCode"/>
        </w:rPr>
        <w:t>/wsdl</w:t>
      </w:r>
      <w:r>
        <w:t xml:space="preserve"> sind alle Webservice-Schnittstellen enthalten, um den OSB zu konfigurieren.</w:t>
      </w:r>
    </w:p>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4854"/>
        <w:gridCol w:w="3300"/>
        <w:gridCol w:w="1650"/>
      </w:tblGrid>
      <w:tr w:rsidR="00D531A4" w:rsidRPr="00110C9E">
        <w:trPr>
          <w:cantSplit/>
          <w:trHeight w:val="397"/>
        </w:trPr>
        <w:tc>
          <w:tcPr>
            <w:tcW w:w="4854" w:type="dxa"/>
            <w:tcBorders>
              <w:bottom w:val="single" w:sz="12" w:space="0" w:color="FFFFFF"/>
            </w:tcBorders>
            <w:shd w:val="clear" w:color="1750AC" w:fill="888279"/>
          </w:tcPr>
          <w:p w:rsidR="00D531A4" w:rsidRPr="00FF0120" w:rsidRDefault="00D531A4" w:rsidP="001F48D7">
            <w:pPr>
              <w:pStyle w:val="Tabellenkopf-adesso"/>
              <w:rPr>
                <w:sz w:val="20"/>
                <w:szCs w:val="20"/>
              </w:rPr>
            </w:pPr>
            <w:r>
              <w:rPr>
                <w:sz w:val="20"/>
                <w:szCs w:val="20"/>
              </w:rPr>
              <w:t>Webservice</w:t>
            </w:r>
          </w:p>
        </w:tc>
        <w:tc>
          <w:tcPr>
            <w:tcW w:w="3300" w:type="dxa"/>
            <w:tcBorders>
              <w:bottom w:val="single" w:sz="12" w:space="0" w:color="FFFFFF"/>
            </w:tcBorders>
            <w:shd w:val="clear" w:color="1750AC" w:fill="888279"/>
          </w:tcPr>
          <w:p w:rsidR="00D531A4" w:rsidRPr="00110C9E" w:rsidRDefault="00D531A4" w:rsidP="001F48D7">
            <w:pPr>
              <w:pStyle w:val="Tabellenkopf-adesso"/>
              <w:rPr>
                <w:sz w:val="20"/>
                <w:szCs w:val="20"/>
              </w:rPr>
            </w:pPr>
            <w:r>
              <w:rPr>
                <w:sz w:val="20"/>
                <w:szCs w:val="20"/>
              </w:rPr>
              <w:t>Target</w:t>
            </w:r>
          </w:p>
        </w:tc>
        <w:tc>
          <w:tcPr>
            <w:tcW w:w="1650" w:type="dxa"/>
            <w:tcBorders>
              <w:bottom w:val="single" w:sz="12" w:space="0" w:color="FFFFFF"/>
            </w:tcBorders>
            <w:shd w:val="clear" w:color="1750AC" w:fill="888279"/>
          </w:tcPr>
          <w:p w:rsidR="00D531A4" w:rsidRDefault="00D531A4" w:rsidP="001F48D7">
            <w:pPr>
              <w:pStyle w:val="Tabellenkopf-adesso"/>
              <w:rPr>
                <w:sz w:val="20"/>
                <w:szCs w:val="20"/>
              </w:rPr>
            </w:pPr>
            <w:r>
              <w:rPr>
                <w:sz w:val="20"/>
                <w:szCs w:val="20"/>
              </w:rPr>
              <w:t>Besonderheit</w:t>
            </w:r>
          </w:p>
        </w:tc>
      </w:tr>
      <w:tr w:rsidR="00D531A4" w:rsidRPr="00110C9E">
        <w:trPr>
          <w:cantSplit/>
          <w:trHeight w:val="397"/>
        </w:trPr>
        <w:tc>
          <w:tcPr>
            <w:tcW w:w="4854" w:type="dxa"/>
            <w:shd w:val="clear" w:color="EAEAEA" w:fill="E7E6E4"/>
          </w:tcPr>
          <w:p w:rsidR="00D531A4" w:rsidRPr="0069600D" w:rsidRDefault="00D531A4" w:rsidP="0069415E">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CodeGroupWebService.wsdl</w:t>
            </w:r>
          </w:p>
        </w:tc>
        <w:tc>
          <w:tcPr>
            <w:tcW w:w="3300" w:type="dxa"/>
            <w:shd w:val="clear" w:color="EAEAEA" w:fill="E7E6E4"/>
          </w:tcPr>
          <w:p w:rsidR="00D531A4" w:rsidRPr="00BA4EE4" w:rsidRDefault="00D531A4" w:rsidP="0069415E">
            <w:pPr>
              <w:pStyle w:val="FormatvorlageTabellenkrper-adesso10ptZentriert"/>
              <w:rPr>
                <w:rFonts w:ascii="Courier New" w:hAnsi="Courier New" w:cs="Courier New"/>
              </w:rPr>
            </w:pPr>
            <w:r w:rsidRPr="00BA4EE4">
              <w:rPr>
                <w:rFonts w:ascii="Courier New" w:hAnsi="Courier New" w:cs="Courier New"/>
                <w:lang w:eastAsia="de-CH"/>
              </w:rPr>
              <w:t>mebserverEAR</w:t>
            </w:r>
          </w:p>
        </w:tc>
        <w:tc>
          <w:tcPr>
            <w:tcW w:w="1650" w:type="dxa"/>
            <w:shd w:val="clear" w:color="EAEAEA" w:fill="E7E6E4"/>
          </w:tcPr>
          <w:p w:rsidR="00D531A4" w:rsidRPr="00BA4EE4" w:rsidRDefault="00D531A4" w:rsidP="0069415E">
            <w:pPr>
              <w:pStyle w:val="FormatvorlageTabellenkrper-adesso10ptZentriert"/>
              <w:rPr>
                <w:rFonts w:ascii="Courier New" w:hAnsi="Courier New" w:cs="Courier New"/>
              </w:rPr>
            </w:pPr>
          </w:p>
        </w:tc>
      </w:tr>
      <w:tr w:rsidR="00C13913" w:rsidRPr="00110C9E">
        <w:trPr>
          <w:cantSplit/>
          <w:trHeight w:val="397"/>
        </w:trPr>
        <w:tc>
          <w:tcPr>
            <w:tcW w:w="4854" w:type="dxa"/>
            <w:shd w:val="clear" w:color="EAEAEA" w:fill="E7E6E4"/>
          </w:tcPr>
          <w:p w:rsidR="00C13913" w:rsidRPr="0069600D" w:rsidRDefault="00C13913" w:rsidP="0069415E">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SspActivityWebService.wsdl</w:t>
            </w:r>
          </w:p>
        </w:tc>
        <w:tc>
          <w:tcPr>
            <w:tcW w:w="3300" w:type="dxa"/>
            <w:shd w:val="clear" w:color="EAEAEA" w:fill="E7E6E4"/>
          </w:tcPr>
          <w:p w:rsidR="00C13913" w:rsidRPr="00BA4EE4" w:rsidRDefault="00C13913" w:rsidP="0069415E">
            <w:pPr>
              <w:pStyle w:val="FormatvorlageTabellenkrper-adesso10ptZentriert"/>
              <w:rPr>
                <w:rFonts w:ascii="Courier New" w:hAnsi="Courier New" w:cs="Courier New"/>
                <w:lang w:eastAsia="de-CH"/>
              </w:rPr>
            </w:pPr>
            <w:r>
              <w:rPr>
                <w:rFonts w:ascii="Courier New" w:hAnsi="Courier New" w:cs="Courier New"/>
              </w:rPr>
              <w:t>ssp</w:t>
            </w:r>
            <w:r w:rsidRPr="00BA4EE4">
              <w:rPr>
                <w:rFonts w:ascii="Courier New" w:hAnsi="Courier New" w:cs="Courier New"/>
              </w:rPr>
              <w:t>serverEAR</w:t>
            </w:r>
          </w:p>
        </w:tc>
        <w:tc>
          <w:tcPr>
            <w:tcW w:w="1650" w:type="dxa"/>
            <w:shd w:val="clear" w:color="EAEAEA" w:fill="E7E6E4"/>
          </w:tcPr>
          <w:p w:rsidR="00C13913" w:rsidRPr="00BA4EE4" w:rsidRDefault="00C13913" w:rsidP="0069415E">
            <w:pPr>
              <w:pStyle w:val="FormatvorlageTabellenkrper-adesso10ptZentriert"/>
              <w:rPr>
                <w:rFonts w:ascii="Courier New" w:hAnsi="Courier New" w:cs="Courier New"/>
              </w:rPr>
            </w:pPr>
          </w:p>
        </w:tc>
      </w:tr>
      <w:tr w:rsidR="00B60A72" w:rsidRPr="00110C9E">
        <w:trPr>
          <w:cantSplit/>
          <w:trHeight w:val="397"/>
        </w:trPr>
        <w:tc>
          <w:tcPr>
            <w:tcW w:w="4854" w:type="dxa"/>
            <w:shd w:val="clear" w:color="EAEAEA" w:fill="E7E6E4"/>
          </w:tcPr>
          <w:p w:rsidR="00B60A72" w:rsidRDefault="00B60A72" w:rsidP="0069415E">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SspBurSchoolWebService.wsdl</w:t>
            </w:r>
          </w:p>
        </w:tc>
        <w:tc>
          <w:tcPr>
            <w:tcW w:w="3300" w:type="dxa"/>
            <w:shd w:val="clear" w:color="EAEAEA" w:fill="E7E6E4"/>
          </w:tcPr>
          <w:p w:rsidR="00B60A72" w:rsidRDefault="00B60A72" w:rsidP="0069415E">
            <w:pPr>
              <w:pStyle w:val="FormatvorlageTabellenkrper-adesso10ptZentriert"/>
              <w:rPr>
                <w:rFonts w:ascii="Courier New" w:hAnsi="Courier New" w:cs="Courier New"/>
              </w:rPr>
            </w:pPr>
            <w:r>
              <w:rPr>
                <w:rFonts w:ascii="Courier New" w:hAnsi="Courier New" w:cs="Courier New"/>
              </w:rPr>
              <w:t>ssp</w:t>
            </w:r>
            <w:r w:rsidRPr="00BA4EE4">
              <w:rPr>
                <w:rFonts w:ascii="Courier New" w:hAnsi="Courier New" w:cs="Courier New"/>
              </w:rPr>
              <w:t>serverEAR</w:t>
            </w:r>
          </w:p>
        </w:tc>
        <w:tc>
          <w:tcPr>
            <w:tcW w:w="1650" w:type="dxa"/>
            <w:shd w:val="clear" w:color="EAEAEA" w:fill="E7E6E4"/>
          </w:tcPr>
          <w:p w:rsidR="00B60A72" w:rsidRPr="00BA4EE4" w:rsidRDefault="00B60A72" w:rsidP="0069415E">
            <w:pPr>
              <w:pStyle w:val="FormatvorlageTabellenkrper-adesso10ptZentriert"/>
              <w:rPr>
                <w:rFonts w:ascii="Courier New" w:hAnsi="Courier New" w:cs="Courier New"/>
              </w:rPr>
            </w:pPr>
          </w:p>
        </w:tc>
      </w:tr>
      <w:tr w:rsidR="00B60A72" w:rsidRPr="00110C9E">
        <w:trPr>
          <w:cantSplit/>
          <w:trHeight w:val="397"/>
        </w:trPr>
        <w:tc>
          <w:tcPr>
            <w:tcW w:w="4854" w:type="dxa"/>
            <w:shd w:val="clear" w:color="EAEAEA" w:fill="E7E6E4"/>
          </w:tcPr>
          <w:p w:rsidR="00B60A72" w:rsidRDefault="00B60A72" w:rsidP="0069415E">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SspCantonWebService.wsdl</w:t>
            </w:r>
          </w:p>
        </w:tc>
        <w:tc>
          <w:tcPr>
            <w:tcW w:w="3300" w:type="dxa"/>
            <w:shd w:val="clear" w:color="EAEAEA" w:fill="E7E6E4"/>
          </w:tcPr>
          <w:p w:rsidR="00B60A72" w:rsidRDefault="00B60A72" w:rsidP="0069415E">
            <w:pPr>
              <w:pStyle w:val="FormatvorlageTabellenkrper-adesso10ptZentriert"/>
              <w:rPr>
                <w:rFonts w:ascii="Courier New" w:hAnsi="Courier New" w:cs="Courier New"/>
              </w:rPr>
            </w:pPr>
            <w:r>
              <w:rPr>
                <w:rFonts w:ascii="Courier New" w:hAnsi="Courier New" w:cs="Courier New"/>
              </w:rPr>
              <w:t>ssp</w:t>
            </w:r>
            <w:r w:rsidRPr="00BA4EE4">
              <w:rPr>
                <w:rFonts w:ascii="Courier New" w:hAnsi="Courier New" w:cs="Courier New"/>
              </w:rPr>
              <w:t>serverEAR</w:t>
            </w:r>
          </w:p>
        </w:tc>
        <w:tc>
          <w:tcPr>
            <w:tcW w:w="1650" w:type="dxa"/>
            <w:shd w:val="clear" w:color="EAEAEA" w:fill="E7E6E4"/>
          </w:tcPr>
          <w:p w:rsidR="00B60A72" w:rsidRPr="00BA4EE4" w:rsidRDefault="00B60A72" w:rsidP="0069415E">
            <w:pPr>
              <w:pStyle w:val="FormatvorlageTabellenkrper-adesso10ptZentriert"/>
              <w:rPr>
                <w:rFonts w:ascii="Courier New" w:hAnsi="Courier New" w:cs="Courier New"/>
              </w:rPr>
            </w:pPr>
          </w:p>
        </w:tc>
      </w:tr>
      <w:tr w:rsidR="0069415E" w:rsidRPr="00FF0120">
        <w:trPr>
          <w:cantSplit/>
          <w:trHeight w:val="397"/>
        </w:trPr>
        <w:tc>
          <w:tcPr>
            <w:tcW w:w="4854" w:type="dxa"/>
            <w:shd w:val="clear" w:color="EAEAEA" w:fill="E7E6E4"/>
          </w:tcPr>
          <w:p w:rsidR="0069415E" w:rsidRPr="000F2D9D" w:rsidRDefault="0069415E" w:rsidP="0069415E">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SspConfigDeliveryWebService.wsdl</w:t>
            </w:r>
            <w:r w:rsidRPr="000F2D9D">
              <w:rPr>
                <w:rFonts w:ascii="Courier New" w:hAnsi="Courier New" w:cs="Courier New"/>
                <w:sz w:val="20"/>
                <w:szCs w:val="20"/>
                <w:lang w:eastAsia="de-CH"/>
              </w:rPr>
              <w:tab/>
            </w:r>
            <w:r w:rsidRPr="000F2D9D">
              <w:rPr>
                <w:rFonts w:ascii="Courier New" w:hAnsi="Courier New" w:cs="Courier New"/>
                <w:sz w:val="20"/>
                <w:szCs w:val="20"/>
                <w:lang w:eastAsia="de-CH"/>
              </w:rPr>
              <w:tab/>
            </w:r>
            <w:r w:rsidRPr="000F2D9D">
              <w:rPr>
                <w:rFonts w:ascii="Courier New" w:hAnsi="Courier New" w:cs="Courier New"/>
                <w:sz w:val="20"/>
                <w:szCs w:val="20"/>
                <w:lang w:eastAsia="de-CH"/>
              </w:rPr>
              <w:tab/>
            </w:r>
          </w:p>
        </w:tc>
        <w:tc>
          <w:tcPr>
            <w:tcW w:w="3300" w:type="dxa"/>
            <w:shd w:val="clear" w:color="EAEAEA" w:fill="E7E6E4"/>
          </w:tcPr>
          <w:p w:rsidR="0069415E" w:rsidRPr="00BA4EE4" w:rsidRDefault="0069415E" w:rsidP="0069415E">
            <w:pPr>
              <w:pStyle w:val="FormatvorlageTabellenkrper-adesso10ptZentriert"/>
              <w:rPr>
                <w:rFonts w:ascii="Courier New" w:hAnsi="Courier New" w:cs="Courier New"/>
              </w:rPr>
            </w:pPr>
            <w:r>
              <w:rPr>
                <w:rFonts w:ascii="Courier New" w:hAnsi="Courier New" w:cs="Courier New"/>
              </w:rPr>
              <w:t>ssp</w:t>
            </w:r>
            <w:r w:rsidRPr="00BA4EE4">
              <w:rPr>
                <w:rFonts w:ascii="Courier New" w:hAnsi="Courier New" w:cs="Courier New"/>
              </w:rPr>
              <w:t>serverEAR</w:t>
            </w:r>
          </w:p>
        </w:tc>
        <w:tc>
          <w:tcPr>
            <w:tcW w:w="1650" w:type="dxa"/>
            <w:shd w:val="clear" w:color="EAEAEA" w:fill="E7E6E4"/>
          </w:tcPr>
          <w:p w:rsidR="0069415E" w:rsidRPr="00BA4EE4" w:rsidRDefault="0069415E" w:rsidP="0069415E">
            <w:pPr>
              <w:pStyle w:val="FormatvorlageTabellenkrper-adesso10ptZentriert"/>
              <w:rPr>
                <w:rFonts w:ascii="Courier New" w:hAnsi="Courier New" w:cs="Courier New"/>
              </w:rPr>
            </w:pPr>
          </w:p>
        </w:tc>
      </w:tr>
      <w:tr w:rsidR="0069415E" w:rsidRPr="00FF0120">
        <w:trPr>
          <w:cantSplit/>
          <w:trHeight w:val="397"/>
        </w:trPr>
        <w:tc>
          <w:tcPr>
            <w:tcW w:w="4854" w:type="dxa"/>
            <w:shd w:val="clear" w:color="EAEAEA" w:fill="E7E6E4"/>
          </w:tcPr>
          <w:p w:rsidR="0069415E" w:rsidRPr="000F2D9D" w:rsidRDefault="0069415E" w:rsidP="0069415E">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SspDeliveryWebService.wsdl</w:t>
            </w:r>
          </w:p>
        </w:tc>
        <w:tc>
          <w:tcPr>
            <w:tcW w:w="3300" w:type="dxa"/>
            <w:shd w:val="clear" w:color="EAEAEA" w:fill="E7E6E4"/>
          </w:tcPr>
          <w:p w:rsidR="0069415E" w:rsidRDefault="0069415E" w:rsidP="0069415E">
            <w:pPr>
              <w:spacing w:after="0"/>
            </w:pPr>
            <w:r w:rsidRPr="007C32C2">
              <w:rPr>
                <w:rFonts w:ascii="Courier New" w:hAnsi="Courier New" w:cs="Courier New"/>
              </w:rPr>
              <w:t>sspserverEAR</w:t>
            </w:r>
          </w:p>
        </w:tc>
        <w:tc>
          <w:tcPr>
            <w:tcW w:w="1650" w:type="dxa"/>
            <w:shd w:val="clear" w:color="EAEAEA" w:fill="E7E6E4"/>
          </w:tcPr>
          <w:p w:rsidR="0069415E" w:rsidRPr="00BA4EE4" w:rsidRDefault="0069415E" w:rsidP="0069415E">
            <w:pPr>
              <w:pStyle w:val="FormatvorlageTabellenkrper-adesso10ptZentriert"/>
              <w:rPr>
                <w:rFonts w:ascii="Courier New" w:hAnsi="Courier New" w:cs="Courier New"/>
              </w:rPr>
            </w:pPr>
          </w:p>
        </w:tc>
      </w:tr>
      <w:tr w:rsidR="0069415E" w:rsidRPr="00FF0120">
        <w:trPr>
          <w:cantSplit/>
          <w:trHeight w:val="397"/>
        </w:trPr>
        <w:tc>
          <w:tcPr>
            <w:tcW w:w="4854" w:type="dxa"/>
            <w:shd w:val="clear" w:color="EAEAEA" w:fill="E7E6E4"/>
          </w:tcPr>
          <w:p w:rsidR="0069415E" w:rsidRPr="000F2D9D" w:rsidRDefault="0069415E" w:rsidP="0069415E">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SspExportWebService.wsdl</w:t>
            </w:r>
            <w:r w:rsidRPr="000F2D9D">
              <w:rPr>
                <w:rFonts w:ascii="Courier New" w:hAnsi="Courier New" w:cs="Courier New"/>
                <w:sz w:val="20"/>
                <w:szCs w:val="20"/>
                <w:lang w:eastAsia="de-CH"/>
              </w:rPr>
              <w:tab/>
            </w:r>
            <w:r w:rsidRPr="000F2D9D">
              <w:rPr>
                <w:rFonts w:ascii="Courier New" w:hAnsi="Courier New" w:cs="Courier New"/>
                <w:sz w:val="20"/>
                <w:szCs w:val="20"/>
                <w:lang w:eastAsia="de-CH"/>
              </w:rPr>
              <w:tab/>
            </w:r>
            <w:r w:rsidRPr="000F2D9D">
              <w:rPr>
                <w:rFonts w:ascii="Courier New" w:hAnsi="Courier New" w:cs="Courier New"/>
                <w:sz w:val="20"/>
                <w:szCs w:val="20"/>
                <w:lang w:eastAsia="de-CH"/>
              </w:rPr>
              <w:tab/>
            </w:r>
            <w:r w:rsidRPr="000F2D9D">
              <w:rPr>
                <w:rFonts w:ascii="Courier New" w:hAnsi="Courier New" w:cs="Courier New"/>
                <w:sz w:val="20"/>
                <w:szCs w:val="20"/>
                <w:lang w:eastAsia="de-CH"/>
              </w:rPr>
              <w:tab/>
            </w:r>
          </w:p>
        </w:tc>
        <w:tc>
          <w:tcPr>
            <w:tcW w:w="3300" w:type="dxa"/>
            <w:shd w:val="clear" w:color="EAEAEA" w:fill="E7E6E4"/>
          </w:tcPr>
          <w:p w:rsidR="0069415E" w:rsidRDefault="0069415E" w:rsidP="0069415E">
            <w:pPr>
              <w:spacing w:after="0"/>
            </w:pPr>
            <w:r w:rsidRPr="007C32C2">
              <w:rPr>
                <w:rFonts w:ascii="Courier New" w:hAnsi="Courier New" w:cs="Courier New"/>
              </w:rPr>
              <w:t>sspserverEAR</w:t>
            </w:r>
          </w:p>
        </w:tc>
        <w:tc>
          <w:tcPr>
            <w:tcW w:w="1650" w:type="dxa"/>
            <w:shd w:val="clear" w:color="EAEAEA" w:fill="E7E6E4"/>
          </w:tcPr>
          <w:p w:rsidR="0069415E" w:rsidRPr="00BA4EE4" w:rsidRDefault="0069415E" w:rsidP="0069415E">
            <w:pPr>
              <w:pStyle w:val="FormatvorlageTabellenkrper-adesso10ptZentriert"/>
              <w:rPr>
                <w:rFonts w:ascii="Courier New" w:hAnsi="Courier New" w:cs="Courier New"/>
              </w:rPr>
            </w:pPr>
          </w:p>
        </w:tc>
      </w:tr>
      <w:tr w:rsidR="0069415E" w:rsidRPr="00FF0120">
        <w:trPr>
          <w:cantSplit/>
          <w:trHeight w:val="397"/>
        </w:trPr>
        <w:tc>
          <w:tcPr>
            <w:tcW w:w="4854" w:type="dxa"/>
            <w:shd w:val="clear" w:color="EAEAEA" w:fill="E7E6E4"/>
          </w:tcPr>
          <w:p w:rsidR="0069415E" w:rsidRPr="000F2D9D" w:rsidRDefault="0069415E" w:rsidP="0069415E">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SspFilterWebService.wsdl</w:t>
            </w:r>
          </w:p>
        </w:tc>
        <w:tc>
          <w:tcPr>
            <w:tcW w:w="3300" w:type="dxa"/>
            <w:shd w:val="clear" w:color="EAEAEA" w:fill="E7E6E4"/>
          </w:tcPr>
          <w:p w:rsidR="0069415E" w:rsidRDefault="0069415E" w:rsidP="0069415E">
            <w:pPr>
              <w:spacing w:after="0"/>
            </w:pPr>
            <w:r w:rsidRPr="007C32C2">
              <w:rPr>
                <w:rFonts w:ascii="Courier New" w:hAnsi="Courier New" w:cs="Courier New"/>
              </w:rPr>
              <w:t>sspserverEAR</w:t>
            </w:r>
          </w:p>
        </w:tc>
        <w:tc>
          <w:tcPr>
            <w:tcW w:w="1650" w:type="dxa"/>
            <w:shd w:val="clear" w:color="EAEAEA" w:fill="E7E6E4"/>
          </w:tcPr>
          <w:p w:rsidR="0069415E" w:rsidRPr="00BA4EE4" w:rsidRDefault="0069415E" w:rsidP="0069415E">
            <w:pPr>
              <w:pStyle w:val="FormatvorlageTabellenkrper-adesso10ptZentriert"/>
              <w:rPr>
                <w:rFonts w:ascii="Courier New" w:hAnsi="Courier New" w:cs="Courier New"/>
              </w:rPr>
            </w:pPr>
          </w:p>
        </w:tc>
      </w:tr>
      <w:tr w:rsidR="0069415E" w:rsidRPr="00FF0120">
        <w:trPr>
          <w:cantSplit/>
          <w:trHeight w:val="397"/>
        </w:trPr>
        <w:tc>
          <w:tcPr>
            <w:tcW w:w="4854" w:type="dxa"/>
            <w:shd w:val="clear" w:color="EAEAEA" w:fill="E7E6E4"/>
          </w:tcPr>
          <w:p w:rsidR="0069415E" w:rsidRPr="000F2D9D" w:rsidRDefault="0069415E" w:rsidP="0069415E">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SspInterventionWebService.wsdl</w:t>
            </w:r>
            <w:r w:rsidRPr="000F2D9D">
              <w:rPr>
                <w:rFonts w:ascii="Courier New" w:hAnsi="Courier New" w:cs="Courier New"/>
                <w:sz w:val="20"/>
                <w:szCs w:val="20"/>
                <w:lang w:eastAsia="de-CH"/>
              </w:rPr>
              <w:tab/>
            </w:r>
            <w:r w:rsidRPr="000F2D9D">
              <w:rPr>
                <w:rFonts w:ascii="Courier New" w:hAnsi="Courier New" w:cs="Courier New"/>
                <w:sz w:val="20"/>
                <w:szCs w:val="20"/>
                <w:lang w:eastAsia="de-CH"/>
              </w:rPr>
              <w:tab/>
            </w:r>
            <w:r w:rsidRPr="000F2D9D">
              <w:rPr>
                <w:rFonts w:ascii="Courier New" w:hAnsi="Courier New" w:cs="Courier New"/>
                <w:sz w:val="20"/>
                <w:szCs w:val="20"/>
                <w:lang w:eastAsia="de-CH"/>
              </w:rPr>
              <w:tab/>
            </w:r>
          </w:p>
        </w:tc>
        <w:tc>
          <w:tcPr>
            <w:tcW w:w="3300" w:type="dxa"/>
            <w:shd w:val="clear" w:color="EAEAEA" w:fill="E7E6E4"/>
          </w:tcPr>
          <w:p w:rsidR="0069415E" w:rsidRDefault="0069415E" w:rsidP="0069415E">
            <w:pPr>
              <w:spacing w:after="0"/>
            </w:pPr>
            <w:r w:rsidRPr="007C32C2">
              <w:rPr>
                <w:rFonts w:ascii="Courier New" w:hAnsi="Courier New" w:cs="Courier New"/>
              </w:rPr>
              <w:t>sspserverEAR</w:t>
            </w:r>
          </w:p>
        </w:tc>
        <w:tc>
          <w:tcPr>
            <w:tcW w:w="1650" w:type="dxa"/>
            <w:shd w:val="clear" w:color="EAEAEA" w:fill="E7E6E4"/>
          </w:tcPr>
          <w:p w:rsidR="0069415E" w:rsidRPr="00BA4EE4" w:rsidRDefault="0069415E" w:rsidP="0069415E">
            <w:pPr>
              <w:pStyle w:val="FormatvorlageTabellenkrper-adesso10ptZentriert"/>
              <w:rPr>
                <w:rFonts w:ascii="Courier New" w:hAnsi="Courier New" w:cs="Courier New"/>
              </w:rPr>
            </w:pPr>
          </w:p>
        </w:tc>
      </w:tr>
      <w:tr w:rsidR="0069415E" w:rsidRPr="00FF0120">
        <w:trPr>
          <w:cantSplit/>
          <w:trHeight w:val="397"/>
        </w:trPr>
        <w:tc>
          <w:tcPr>
            <w:tcW w:w="4854" w:type="dxa"/>
            <w:shd w:val="clear" w:color="EAEAEA" w:fill="E7E6E4"/>
          </w:tcPr>
          <w:p w:rsidR="0069415E" w:rsidRPr="000F2D9D" w:rsidRDefault="0069415E" w:rsidP="0069415E">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SspParameterWebService.wsdl</w:t>
            </w:r>
          </w:p>
        </w:tc>
        <w:tc>
          <w:tcPr>
            <w:tcW w:w="3300" w:type="dxa"/>
            <w:shd w:val="clear" w:color="EAEAEA" w:fill="E7E6E4"/>
          </w:tcPr>
          <w:p w:rsidR="0069415E" w:rsidRDefault="0069415E" w:rsidP="0069415E">
            <w:pPr>
              <w:spacing w:after="0"/>
            </w:pPr>
            <w:r w:rsidRPr="007C32C2">
              <w:rPr>
                <w:rFonts w:ascii="Courier New" w:hAnsi="Courier New" w:cs="Courier New"/>
              </w:rPr>
              <w:t>sspserverEAR</w:t>
            </w:r>
          </w:p>
        </w:tc>
        <w:tc>
          <w:tcPr>
            <w:tcW w:w="1650" w:type="dxa"/>
            <w:shd w:val="clear" w:color="EAEAEA" w:fill="E7E6E4"/>
          </w:tcPr>
          <w:p w:rsidR="0069415E" w:rsidRPr="00BA4EE4" w:rsidRDefault="0069415E" w:rsidP="0069415E">
            <w:pPr>
              <w:pStyle w:val="FormatvorlageTabellenkrper-adesso10ptZentriert"/>
              <w:rPr>
                <w:rFonts w:ascii="Courier New" w:hAnsi="Courier New" w:cs="Courier New"/>
              </w:rPr>
            </w:pPr>
          </w:p>
        </w:tc>
      </w:tr>
      <w:tr w:rsidR="009823D2" w:rsidRPr="00FF0120">
        <w:trPr>
          <w:cantSplit/>
          <w:trHeight w:val="397"/>
        </w:trPr>
        <w:tc>
          <w:tcPr>
            <w:tcW w:w="4854" w:type="dxa"/>
            <w:shd w:val="clear" w:color="EAEAEA" w:fill="E7E6E4"/>
          </w:tcPr>
          <w:p w:rsidR="009823D2" w:rsidRPr="000F2D9D" w:rsidRDefault="009823D2" w:rsidP="0069415E">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SspPersonWebService.wsdl</w:t>
            </w:r>
          </w:p>
        </w:tc>
        <w:tc>
          <w:tcPr>
            <w:tcW w:w="3300" w:type="dxa"/>
            <w:shd w:val="clear" w:color="EAEAEA" w:fill="E7E6E4"/>
          </w:tcPr>
          <w:p w:rsidR="009823D2" w:rsidRPr="007C32C2" w:rsidRDefault="009823D2" w:rsidP="0069415E">
            <w:pPr>
              <w:spacing w:after="0"/>
              <w:rPr>
                <w:rFonts w:ascii="Courier New" w:hAnsi="Courier New" w:cs="Courier New"/>
              </w:rPr>
            </w:pPr>
            <w:r w:rsidRPr="007C32C2">
              <w:rPr>
                <w:rFonts w:ascii="Courier New" w:hAnsi="Courier New" w:cs="Courier New"/>
              </w:rPr>
              <w:t>sspserverEAR</w:t>
            </w:r>
          </w:p>
        </w:tc>
        <w:tc>
          <w:tcPr>
            <w:tcW w:w="1650" w:type="dxa"/>
            <w:shd w:val="clear" w:color="EAEAEA" w:fill="E7E6E4"/>
          </w:tcPr>
          <w:p w:rsidR="009823D2" w:rsidRPr="00BA4EE4" w:rsidRDefault="009823D2" w:rsidP="0069415E">
            <w:pPr>
              <w:pStyle w:val="FormatvorlageTabellenkrper-adesso10ptZentriert"/>
              <w:rPr>
                <w:rFonts w:ascii="Courier New" w:hAnsi="Courier New" w:cs="Courier New"/>
              </w:rPr>
            </w:pPr>
          </w:p>
        </w:tc>
      </w:tr>
      <w:tr w:rsidR="0069415E" w:rsidRPr="00FF0120">
        <w:trPr>
          <w:cantSplit/>
          <w:trHeight w:val="397"/>
        </w:trPr>
        <w:tc>
          <w:tcPr>
            <w:tcW w:w="4854" w:type="dxa"/>
            <w:shd w:val="clear" w:color="EAEAEA" w:fill="E7E6E4"/>
          </w:tcPr>
          <w:p w:rsidR="0069415E" w:rsidRPr="000F2D9D" w:rsidRDefault="0069415E" w:rsidP="0069415E">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SspPlausiWebService.wsdl</w:t>
            </w:r>
          </w:p>
        </w:tc>
        <w:tc>
          <w:tcPr>
            <w:tcW w:w="3300" w:type="dxa"/>
            <w:shd w:val="clear" w:color="EAEAEA" w:fill="E7E6E4"/>
          </w:tcPr>
          <w:p w:rsidR="0069415E" w:rsidRDefault="0069415E" w:rsidP="0069415E">
            <w:pPr>
              <w:spacing w:after="0"/>
            </w:pPr>
            <w:r w:rsidRPr="007C32C2">
              <w:rPr>
                <w:rFonts w:ascii="Courier New" w:hAnsi="Courier New" w:cs="Courier New"/>
              </w:rPr>
              <w:t>sspserverEAR</w:t>
            </w:r>
          </w:p>
        </w:tc>
        <w:tc>
          <w:tcPr>
            <w:tcW w:w="1650" w:type="dxa"/>
            <w:shd w:val="clear" w:color="EAEAEA" w:fill="E7E6E4"/>
          </w:tcPr>
          <w:p w:rsidR="0069415E" w:rsidRPr="00BA4EE4" w:rsidRDefault="0069415E" w:rsidP="0069415E">
            <w:pPr>
              <w:pStyle w:val="FormatvorlageTabellenkrper-adesso10ptZentriert"/>
              <w:rPr>
                <w:rStyle w:val="countryhomeintro1"/>
                <w:rFonts w:ascii="Courier New" w:hAnsi="Courier New" w:cs="Courier New"/>
                <w:bCs/>
                <w:color w:val="auto"/>
                <w:sz w:val="20"/>
                <w:szCs w:val="20"/>
                <w:lang w:val="en-GB"/>
              </w:rPr>
            </w:pPr>
          </w:p>
        </w:tc>
      </w:tr>
      <w:tr w:rsidR="0069415E" w:rsidRPr="00FF0120">
        <w:trPr>
          <w:cantSplit/>
          <w:trHeight w:val="397"/>
        </w:trPr>
        <w:tc>
          <w:tcPr>
            <w:tcW w:w="4854" w:type="dxa"/>
            <w:shd w:val="clear" w:color="EAEAEA" w:fill="E7E6E4"/>
          </w:tcPr>
          <w:p w:rsidR="0069415E" w:rsidRDefault="0069415E" w:rsidP="0069415E">
            <w:pPr>
              <w:spacing w:after="0"/>
            </w:pPr>
            <w:r w:rsidRPr="000F2D9D">
              <w:rPr>
                <w:rFonts w:ascii="Courier New" w:hAnsi="Courier New" w:cs="Courier New"/>
                <w:sz w:val="20"/>
                <w:szCs w:val="20"/>
                <w:lang w:eastAsia="de-CH"/>
              </w:rPr>
              <w:t>SspUploadWebService.wsdl</w:t>
            </w:r>
          </w:p>
        </w:tc>
        <w:tc>
          <w:tcPr>
            <w:tcW w:w="3300" w:type="dxa"/>
            <w:shd w:val="clear" w:color="EAEAEA" w:fill="E7E6E4"/>
          </w:tcPr>
          <w:p w:rsidR="0069415E" w:rsidRDefault="0069415E" w:rsidP="0069415E">
            <w:pPr>
              <w:spacing w:after="0"/>
            </w:pPr>
            <w:r w:rsidRPr="007C32C2">
              <w:rPr>
                <w:rFonts w:ascii="Courier New" w:hAnsi="Courier New" w:cs="Courier New"/>
              </w:rPr>
              <w:t>sspserverEAR</w:t>
            </w:r>
          </w:p>
        </w:tc>
        <w:tc>
          <w:tcPr>
            <w:tcW w:w="1650" w:type="dxa"/>
            <w:shd w:val="clear" w:color="EAEAEA" w:fill="E7E6E4"/>
          </w:tcPr>
          <w:p w:rsidR="0069415E" w:rsidRPr="00BA4EE4" w:rsidRDefault="0069415E" w:rsidP="0069415E">
            <w:pPr>
              <w:pStyle w:val="FormatvorlageTabellenkrper-adesso10ptZentriert"/>
              <w:rPr>
                <w:rStyle w:val="countryhomeintro1"/>
                <w:rFonts w:ascii="Courier New" w:hAnsi="Courier New" w:cs="Courier New"/>
                <w:bCs/>
                <w:color w:val="auto"/>
                <w:sz w:val="20"/>
                <w:szCs w:val="20"/>
                <w:lang w:val="en-GB"/>
              </w:rPr>
            </w:pPr>
            <w:r>
              <w:rPr>
                <w:rStyle w:val="countryhomeintro1"/>
                <w:rFonts w:ascii="Courier New" w:hAnsi="Courier New" w:cs="Courier New"/>
                <w:bCs/>
                <w:color w:val="auto"/>
                <w:sz w:val="20"/>
                <w:szCs w:val="20"/>
                <w:lang w:val="en-GB"/>
              </w:rPr>
              <w:t>MTOM</w:t>
            </w:r>
          </w:p>
        </w:tc>
      </w:tr>
      <w:tr w:rsidR="006E3090" w:rsidRPr="00FF0120">
        <w:trPr>
          <w:cantSplit/>
          <w:trHeight w:val="397"/>
        </w:trPr>
        <w:tc>
          <w:tcPr>
            <w:tcW w:w="4854" w:type="dxa"/>
            <w:shd w:val="clear" w:color="EAEAEA" w:fill="E7E6E4"/>
          </w:tcPr>
          <w:p w:rsidR="006E3090" w:rsidRPr="000F2D9D" w:rsidRDefault="006E3090" w:rsidP="00794EE5">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Ssp</w:t>
            </w:r>
            <w:r>
              <w:rPr>
                <w:rFonts w:ascii="Courier New" w:hAnsi="Courier New" w:cs="Courier New"/>
                <w:sz w:val="20"/>
                <w:szCs w:val="20"/>
                <w:lang w:eastAsia="de-CH"/>
              </w:rPr>
              <w:t>Wizard</w:t>
            </w:r>
            <w:r w:rsidRPr="000F2D9D">
              <w:rPr>
                <w:rFonts w:ascii="Courier New" w:hAnsi="Courier New" w:cs="Courier New"/>
                <w:sz w:val="20"/>
                <w:szCs w:val="20"/>
                <w:lang w:eastAsia="de-CH"/>
              </w:rPr>
              <w:t>WebService.wsdl</w:t>
            </w:r>
          </w:p>
        </w:tc>
        <w:tc>
          <w:tcPr>
            <w:tcW w:w="3300" w:type="dxa"/>
            <w:shd w:val="clear" w:color="EAEAEA" w:fill="E7E6E4"/>
          </w:tcPr>
          <w:p w:rsidR="006E3090" w:rsidRDefault="006E3090" w:rsidP="00794EE5">
            <w:pPr>
              <w:spacing w:after="0"/>
            </w:pPr>
            <w:r w:rsidRPr="007C32C2">
              <w:rPr>
                <w:rFonts w:ascii="Courier New" w:hAnsi="Courier New" w:cs="Courier New"/>
              </w:rPr>
              <w:t>sspserverEAR</w:t>
            </w:r>
          </w:p>
        </w:tc>
        <w:tc>
          <w:tcPr>
            <w:tcW w:w="1650" w:type="dxa"/>
            <w:shd w:val="clear" w:color="EAEAEA" w:fill="E7E6E4"/>
          </w:tcPr>
          <w:p w:rsidR="006E3090" w:rsidRDefault="006E3090" w:rsidP="0069415E">
            <w:pPr>
              <w:pStyle w:val="FormatvorlageTabellenkrper-adesso10ptZentriert"/>
              <w:rPr>
                <w:rStyle w:val="countryhomeintro1"/>
                <w:rFonts w:ascii="Courier New" w:hAnsi="Courier New" w:cs="Courier New"/>
                <w:bCs/>
                <w:color w:val="auto"/>
                <w:sz w:val="20"/>
                <w:szCs w:val="20"/>
                <w:lang w:val="en-GB"/>
              </w:rPr>
            </w:pPr>
          </w:p>
        </w:tc>
      </w:tr>
    </w:tbl>
    <w:p w:rsidR="00D531A4" w:rsidRPr="00955BE1" w:rsidRDefault="00D531A4" w:rsidP="00D531A4">
      <w:pPr>
        <w:pStyle w:val="Beschriftung"/>
        <w:jc w:val="center"/>
        <w:rPr>
          <w:b/>
          <w:bCs/>
        </w:rPr>
      </w:pPr>
      <w:bookmarkStart w:id="103" w:name="_Toc467077515"/>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9</w:t>
      </w:r>
      <w:r w:rsidRPr="000777E3">
        <w:rPr>
          <w:bCs/>
        </w:rPr>
        <w:fldChar w:fldCharType="end"/>
      </w:r>
      <w:r w:rsidRPr="000777E3">
        <w:rPr>
          <w:b/>
          <w:bCs/>
        </w:rPr>
        <w:t xml:space="preserve">: </w:t>
      </w:r>
      <w:r w:rsidR="0069415E">
        <w:rPr>
          <w:b/>
          <w:bCs/>
        </w:rPr>
        <w:t>Webservices SSP</w:t>
      </w:r>
      <w:bookmarkEnd w:id="103"/>
    </w:p>
    <w:p w:rsidR="00D531A4" w:rsidRDefault="00D531A4" w:rsidP="00D531A4">
      <w:pPr>
        <w:pStyle w:val="berschrift3"/>
        <w:tabs>
          <w:tab w:val="clear" w:pos="830"/>
          <w:tab w:val="num" w:pos="720"/>
        </w:tabs>
      </w:pPr>
      <w:bookmarkStart w:id="104" w:name="_Toc467077483"/>
      <w:r>
        <w:t>Installation Presentation-Layer</w:t>
      </w:r>
      <w:bookmarkEnd w:id="104"/>
    </w:p>
    <w:p w:rsidR="00D531A4" w:rsidRDefault="00D531A4" w:rsidP="00D531A4">
      <w:r>
        <w:t xml:space="preserve">Im Verzeichnis </w:t>
      </w:r>
      <w:r w:rsidRPr="002A41DF">
        <w:rPr>
          <w:rStyle w:val="HTMLCode"/>
        </w:rPr>
        <w:t>&lt;target&gt;</w:t>
      </w:r>
      <w:r>
        <w:t xml:space="preserve"> befindet sich der Presentationlayer der Applikation </w:t>
      </w:r>
      <w:r w:rsidR="00D02A1D">
        <w:t>SSP</w:t>
      </w:r>
      <w:r>
        <w:t xml:space="preserve"> </w:t>
      </w:r>
      <w:r w:rsidR="00B63938">
        <w:rPr>
          <w:rFonts w:ascii="Courier New" w:hAnsi="Courier New" w:cs="Courier New"/>
          <w:sz w:val="20"/>
          <w:szCs w:val="20"/>
          <w:highlight w:val="white"/>
          <w:lang w:eastAsia="en-US"/>
        </w:rPr>
        <w:t>ssp</w:t>
      </w:r>
      <w:r>
        <w:rPr>
          <w:rFonts w:ascii="Courier New" w:hAnsi="Courier New" w:cs="Courier New"/>
          <w:sz w:val="20"/>
          <w:szCs w:val="20"/>
          <w:highlight w:val="white"/>
          <w:lang w:eastAsia="en-US"/>
        </w:rPr>
        <w:t>web</w:t>
      </w:r>
      <w:r w:rsidRPr="00CA0E77">
        <w:rPr>
          <w:rFonts w:ascii="Courier New" w:hAnsi="Courier New" w:cs="Courier New"/>
          <w:sz w:val="20"/>
          <w:szCs w:val="20"/>
          <w:highlight w:val="white"/>
          <w:lang w:eastAsia="en-US"/>
        </w:rPr>
        <w:t>EAR</w:t>
      </w:r>
      <w:r>
        <w:rPr>
          <w:rFonts w:ascii="Courier New" w:hAnsi="Courier New" w:cs="Courier New"/>
          <w:sz w:val="20"/>
          <w:szCs w:val="20"/>
          <w:lang w:eastAsia="en-US"/>
        </w:rPr>
        <w:t>*.ear</w:t>
      </w:r>
      <w:r>
        <w:t>. Dieses ist auf dem Web-Server des Presentationlayers zu installieren.</w:t>
      </w:r>
    </w:p>
    <w:p w:rsidR="00D531A4" w:rsidRDefault="00D531A4" w:rsidP="00D531A4">
      <w:r>
        <w:t>Folgende System Properties müssen als Aufstartparameter müssen für den Webserver definiert werden.</w:t>
      </w:r>
    </w:p>
    <w:p w:rsidR="00D531A4" w:rsidRPr="00DD62EE" w:rsidRDefault="00D531A4" w:rsidP="00D531A4">
      <w:pPr>
        <w:rPr>
          <w:b/>
          <w:lang w:val="en-US"/>
        </w:rPr>
      </w:pPr>
      <w:r w:rsidRPr="00DD62EE">
        <w:rPr>
          <w:b/>
          <w:lang w:val="en-US"/>
        </w:rPr>
        <w:t>Aufstartparameter:</w:t>
      </w:r>
    </w:p>
    <w:p w:rsidR="00D531A4" w:rsidRDefault="00D531A4" w:rsidP="00D531A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DD62EE">
        <w:rPr>
          <w:rFonts w:ascii="Courier New" w:hAnsi="Courier New" w:cs="Courier New"/>
          <w:sz w:val="20"/>
          <w:szCs w:val="20"/>
          <w:highlight w:val="white"/>
          <w:lang w:val="en-US" w:eastAsia="en-US"/>
        </w:rPr>
        <w:t>-D</w:t>
      </w:r>
      <w:r w:rsidR="00B63938">
        <w:rPr>
          <w:rFonts w:ascii="Courier New" w:hAnsi="Courier New" w:cs="Courier New"/>
          <w:sz w:val="20"/>
          <w:szCs w:val="20"/>
          <w:lang w:val="en-US" w:eastAsia="de-CH"/>
        </w:rPr>
        <w:t>SSP</w:t>
      </w:r>
      <w:r>
        <w:rPr>
          <w:rFonts w:ascii="Courier New" w:hAnsi="Courier New" w:cs="Courier New"/>
          <w:sz w:val="20"/>
          <w:szCs w:val="20"/>
          <w:lang w:val="en-US" w:eastAsia="de-CH"/>
        </w:rPr>
        <w:t>WEB</w:t>
      </w:r>
      <w:r w:rsidRPr="002C2C22">
        <w:rPr>
          <w:rFonts w:ascii="Courier New" w:hAnsi="Courier New" w:cs="Courier New"/>
          <w:sz w:val="20"/>
          <w:szCs w:val="20"/>
          <w:lang w:val="en-US" w:eastAsia="de-CH"/>
        </w:rPr>
        <w:t>_PROPERTIES_LOCATION=&lt;path&gt;</w:t>
      </w:r>
      <w:r>
        <w:rPr>
          <w:rFonts w:ascii="Courier New" w:hAnsi="Courier New" w:cs="Courier New"/>
          <w:sz w:val="20"/>
          <w:szCs w:val="20"/>
          <w:lang w:val="en-US" w:eastAsia="de-CH"/>
        </w:rPr>
        <w:t xml:space="preserve"> </w:t>
      </w:r>
      <w:r w:rsidRPr="002C2C22">
        <w:rPr>
          <w:rFonts w:ascii="Courier New" w:hAnsi="Courier New" w:cs="Courier New"/>
          <w:sz w:val="20"/>
          <w:szCs w:val="20"/>
          <w:lang w:val="en-US" w:eastAsia="de-CH"/>
        </w:rPr>
        <w:t>(</w:t>
      </w:r>
      <w:r w:rsidRPr="002C2C22">
        <w:rPr>
          <w:rFonts w:ascii="Courier New" w:hAnsi="Courier New" w:cs="Courier New"/>
          <w:color w:val="000000"/>
          <w:sz w:val="20"/>
          <w:szCs w:val="20"/>
          <w:u w:val="single"/>
          <w:lang w:val="en-US" w:eastAsia="de-CH"/>
        </w:rPr>
        <w:t>Beispiel</w:t>
      </w:r>
      <w:r w:rsidRPr="002C2C22">
        <w:rPr>
          <w:rFonts w:ascii="Courier New" w:hAnsi="Courier New" w:cs="Courier New"/>
          <w:sz w:val="20"/>
          <w:szCs w:val="20"/>
          <w:lang w:val="en-US" w:eastAsia="de-CH"/>
        </w:rPr>
        <w:t>: ./application.properties</w:t>
      </w:r>
      <w:r>
        <w:rPr>
          <w:rFonts w:ascii="Courier New" w:hAnsi="Courier New" w:cs="Courier New"/>
          <w:sz w:val="20"/>
          <w:szCs w:val="20"/>
          <w:lang w:val="en-US" w:eastAsia="de-CH"/>
        </w:rPr>
        <w:t>)</w:t>
      </w:r>
    </w:p>
    <w:p w:rsidR="00B30576" w:rsidRPr="00B30576" w:rsidRDefault="00B30576" w:rsidP="00B3057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r w:rsidRPr="00B30576">
        <w:rPr>
          <w:rFonts w:ascii="Courier New" w:hAnsi="Courier New" w:cs="Courier New"/>
          <w:sz w:val="20"/>
          <w:szCs w:val="20"/>
          <w:lang w:eastAsia="en-US"/>
        </w:rPr>
        <w:t>-DMEB_LOGGING_BASE_DIR=&lt;path&gt;(Beispiel: /logs oder c:\logs, ohne Rootknoten wird ein Pfad relative zum weblogic domains Verzeichnis gewählt)</w:t>
      </w:r>
    </w:p>
    <w:p w:rsidR="00B30576" w:rsidRPr="00B30576" w:rsidRDefault="00B30576" w:rsidP="00D531A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p>
    <w:p w:rsidR="00D531A4" w:rsidRPr="007417F5" w:rsidRDefault="00D531A4" w:rsidP="00D531A4">
      <w:pPr>
        <w:spacing w:before="240"/>
        <w:rPr>
          <w:b/>
          <w:lang w:val="en-GB"/>
        </w:rPr>
      </w:pPr>
      <w:r w:rsidRPr="007417F5">
        <w:rPr>
          <w:b/>
          <w:highlight w:val="white"/>
          <w:lang w:val="en-GB"/>
        </w:rPr>
        <w:t xml:space="preserve">Application Properties (Bsp: </w:t>
      </w:r>
      <w:r w:rsidRPr="007417F5">
        <w:rPr>
          <w:rFonts w:ascii="Courier New" w:hAnsi="Courier New" w:cs="Courier New"/>
          <w:sz w:val="20"/>
          <w:szCs w:val="20"/>
          <w:lang w:val="en-GB" w:eastAsia="de-CH"/>
        </w:rPr>
        <w:t>./application.properties</w:t>
      </w:r>
      <w:r w:rsidRPr="007417F5">
        <w:rPr>
          <w:b/>
          <w:lang w:val="en-GB"/>
        </w:rPr>
        <w:t>)</w:t>
      </w:r>
    </w:p>
    <w:p w:rsidR="001F66F2" w:rsidRPr="007417F5" w:rsidRDefault="001F66F2" w:rsidP="001F66F2">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configuration.idmdomain=MEB</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configuration.idmserverurl</w:t>
      </w:r>
      <w:proofErr w:type="gramStart"/>
      <w:r w:rsidRPr="00E65364">
        <w:rPr>
          <w:rFonts w:ascii="Courier New" w:hAnsi="Courier New" w:cs="Courier New"/>
          <w:sz w:val="20"/>
          <w:szCs w:val="20"/>
          <w:lang w:val="en-US" w:eastAsia="de-CH"/>
        </w:rPr>
        <w:t>=(</w:t>
      </w:r>
      <w:proofErr w:type="gramEnd"/>
      <w:r w:rsidRPr="00E65364">
        <w:rPr>
          <w:rFonts w:ascii="Courier New" w:hAnsi="Courier New" w:cs="Courier New"/>
          <w:sz w:val="20"/>
          <w:szCs w:val="20"/>
          <w:lang w:val="en-US" w:eastAsia="de-CH"/>
        </w:rPr>
        <w:t xml:space="preserve">Ref: </w:t>
      </w:r>
      <w:r>
        <w:rPr>
          <w:rFonts w:ascii="Courier New" w:hAnsi="Courier New" w:cs="Courier New"/>
          <w:sz w:val="20"/>
          <w:szCs w:val="20"/>
          <w:lang w:val="en-US" w:eastAsia="de-CH"/>
        </w:rPr>
        <w:t>https://services.gate-r</w:t>
      </w:r>
      <w:r w:rsidRPr="00E65364">
        <w:rPr>
          <w:rFonts w:ascii="Courier New" w:hAnsi="Courier New" w:cs="Courier New"/>
          <w:sz w:val="20"/>
          <w:szCs w:val="20"/>
          <w:lang w:val="en-US" w:eastAsia="de-CH"/>
        </w:rPr>
        <w:t>.eiam.admin.ch/nevisidm/services/v1_32/AdminService)</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configuration.keyStore=/data/wls/meb/certificate/meb_keystore.jks</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configuration.keyStorePassword=&lt;hier keystore passwort einfügen&gt;</w:t>
      </w:r>
      <w:r w:rsidRPr="00E65364">
        <w:rPr>
          <w:rFonts w:ascii="Courier New" w:hAnsi="Courier New" w:cs="Courier New"/>
          <w:sz w:val="20"/>
          <w:szCs w:val="20"/>
          <w:lang w:val="en-US" w:eastAsia="de-CH"/>
        </w:rPr>
        <w:tab/>
      </w:r>
    </w:p>
    <w:p w:rsidR="001F66F2" w:rsidRPr="007417F5" w:rsidRDefault="001F66F2" w:rsidP="001F66F2">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configuration.idm.implementation=idmUserService</w:t>
      </w:r>
    </w:p>
    <w:p w:rsidR="001F66F2" w:rsidRDefault="001F66F2" w:rsidP="001F66F2">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de-CH"/>
        </w:rPr>
      </w:pPr>
      <w:r>
        <w:rPr>
          <w:rFonts w:ascii="Courier New" w:hAnsi="Courier New" w:cs="Courier New"/>
          <w:sz w:val="20"/>
          <w:szCs w:val="20"/>
          <w:lang w:eastAsia="de-CH"/>
        </w:rPr>
        <w:t>configuration.sspserverurl=&lt;SSP Server&gt; (</w:t>
      </w:r>
      <w:r>
        <w:rPr>
          <w:rFonts w:ascii="Courier New" w:hAnsi="Courier New" w:cs="Courier New"/>
          <w:color w:val="000000"/>
          <w:sz w:val="20"/>
          <w:szCs w:val="20"/>
          <w:u w:val="single"/>
          <w:lang w:eastAsia="de-CH"/>
        </w:rPr>
        <w:t>Beispiel</w:t>
      </w:r>
      <w:r>
        <w:rPr>
          <w:rFonts w:ascii="Courier New" w:hAnsi="Courier New" w:cs="Courier New"/>
          <w:sz w:val="20"/>
          <w:szCs w:val="20"/>
          <w:lang w:eastAsia="de-CH"/>
        </w:rPr>
        <w:t>: http://localhost:7001/sspserver)</w:t>
      </w:r>
    </w:p>
    <w:p w:rsidR="00D531A4" w:rsidRDefault="001F66F2" w:rsidP="001F66F2">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de-CH"/>
        </w:rPr>
      </w:pPr>
      <w:r>
        <w:rPr>
          <w:rFonts w:ascii="Courier New" w:hAnsi="Courier New" w:cs="Courier New"/>
          <w:sz w:val="20"/>
          <w:szCs w:val="20"/>
          <w:lang w:eastAsia="de-CH"/>
        </w:rPr>
        <w:t>configuration.commonserverurl=&lt;MEB Server&gt; (</w:t>
      </w:r>
      <w:r>
        <w:rPr>
          <w:rFonts w:ascii="Courier New" w:hAnsi="Courier New" w:cs="Courier New"/>
          <w:color w:val="000000"/>
          <w:sz w:val="20"/>
          <w:szCs w:val="20"/>
          <w:u w:val="single"/>
          <w:lang w:eastAsia="de-CH"/>
        </w:rPr>
        <w:t>Beispiel</w:t>
      </w:r>
      <w:r>
        <w:rPr>
          <w:rFonts w:ascii="Courier New" w:hAnsi="Courier New" w:cs="Courier New"/>
          <w:sz w:val="20"/>
          <w:szCs w:val="20"/>
          <w:lang w:eastAsia="de-CH"/>
        </w:rPr>
        <w:t>: http://localhost:7001/mebserver)</w:t>
      </w:r>
    </w:p>
    <w:p w:rsidR="007E6890" w:rsidRDefault="007E6890" w:rsidP="007E6890">
      <w:pPr>
        <w:pStyle w:val="berschrift2"/>
      </w:pPr>
      <w:bookmarkStart w:id="105" w:name="_Toc467077484"/>
      <w:bookmarkStart w:id="106" w:name="_Toc181433539"/>
      <w:r>
        <w:t>Installation SBA</w:t>
      </w:r>
      <w:bookmarkEnd w:id="105"/>
    </w:p>
    <w:p w:rsidR="007E6890" w:rsidRDefault="007E6890" w:rsidP="007E6890">
      <w:pPr>
        <w:pStyle w:val="berschrift3"/>
        <w:tabs>
          <w:tab w:val="clear" w:pos="830"/>
          <w:tab w:val="num" w:pos="720"/>
        </w:tabs>
      </w:pPr>
      <w:bookmarkStart w:id="107" w:name="_Toc467077485"/>
      <w:r>
        <w:t>Installation Service-Layer SBA</w:t>
      </w:r>
      <w:bookmarkEnd w:id="107"/>
    </w:p>
    <w:p w:rsidR="007E6890" w:rsidRDefault="007E6890" w:rsidP="007E6890">
      <w:r>
        <w:t xml:space="preserve">Im Verzeichnis </w:t>
      </w:r>
      <w:r w:rsidRPr="002A41DF">
        <w:rPr>
          <w:rStyle w:val="HTMLCode"/>
        </w:rPr>
        <w:t>&lt;target&gt;</w:t>
      </w:r>
      <w:r>
        <w:t xml:space="preserve"> befindet sich der Servicela</w:t>
      </w:r>
      <w:r w:rsidR="00F63F4E">
        <w:t>yer der Applikation SBA</w:t>
      </w:r>
      <w:r>
        <w:t xml:space="preserve"> </w:t>
      </w:r>
      <w:r w:rsidR="00F63F4E">
        <w:rPr>
          <w:rFonts w:ascii="Courier New" w:hAnsi="Courier New" w:cs="Courier New"/>
          <w:sz w:val="20"/>
          <w:szCs w:val="20"/>
          <w:highlight w:val="white"/>
          <w:lang w:eastAsia="en-US"/>
        </w:rPr>
        <w:t>sba</w:t>
      </w:r>
      <w:r w:rsidRPr="00CA0E77">
        <w:rPr>
          <w:rFonts w:ascii="Courier New" w:hAnsi="Courier New" w:cs="Courier New"/>
          <w:sz w:val="20"/>
          <w:szCs w:val="20"/>
          <w:highlight w:val="white"/>
          <w:lang w:eastAsia="en-US"/>
        </w:rPr>
        <w:t>serverEAR</w:t>
      </w:r>
      <w:r>
        <w:rPr>
          <w:rFonts w:ascii="Courier New" w:hAnsi="Courier New" w:cs="Courier New"/>
          <w:sz w:val="20"/>
          <w:szCs w:val="20"/>
          <w:lang w:eastAsia="en-US"/>
        </w:rPr>
        <w:t>*.ear</w:t>
      </w:r>
      <w:r>
        <w:t>. Dieses ist auf dem Web-Server des Servicelayers zu installieren.</w:t>
      </w:r>
    </w:p>
    <w:p w:rsidR="007E6890" w:rsidRDefault="007E6890" w:rsidP="007E6890">
      <w:r>
        <w:t>Folgende System Properties müssen als Aufstartparameter müssen für den Webserver definiert werden.</w:t>
      </w:r>
    </w:p>
    <w:p w:rsidR="007E6890" w:rsidRPr="007417F5" w:rsidRDefault="007E6890" w:rsidP="007E6890">
      <w:pPr>
        <w:rPr>
          <w:b/>
          <w:lang w:val="en-GB"/>
        </w:rPr>
      </w:pPr>
      <w:r w:rsidRPr="007417F5">
        <w:rPr>
          <w:b/>
          <w:lang w:val="en-GB"/>
        </w:rPr>
        <w:t>Aufstartparameter:</w:t>
      </w:r>
    </w:p>
    <w:p w:rsidR="007E6890" w:rsidRPr="007417F5" w:rsidRDefault="007E6890"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highlight w:val="white"/>
          <w:lang w:val="en-GB" w:eastAsia="en-US"/>
        </w:rPr>
        <w:t>-D</w:t>
      </w:r>
      <w:r w:rsidR="00F63F4E" w:rsidRPr="007417F5">
        <w:rPr>
          <w:rFonts w:ascii="Courier New" w:hAnsi="Courier New" w:cs="Courier New"/>
          <w:sz w:val="20"/>
          <w:szCs w:val="20"/>
          <w:lang w:val="en-GB" w:eastAsia="de-CH"/>
        </w:rPr>
        <w:t>SBA</w:t>
      </w:r>
      <w:r w:rsidRPr="007417F5">
        <w:rPr>
          <w:rFonts w:ascii="Courier New" w:hAnsi="Courier New" w:cs="Courier New"/>
          <w:sz w:val="20"/>
          <w:szCs w:val="20"/>
          <w:lang w:val="en-GB" w:eastAsia="de-CH"/>
        </w:rPr>
        <w:t>SERVER_PROPERTIES_LOCATION=&lt;path&gt; (</w:t>
      </w:r>
      <w:r w:rsidRPr="007417F5">
        <w:rPr>
          <w:rFonts w:ascii="Courier New" w:hAnsi="Courier New" w:cs="Courier New"/>
          <w:color w:val="000000"/>
          <w:sz w:val="20"/>
          <w:szCs w:val="20"/>
          <w:u w:val="single"/>
          <w:lang w:val="en-GB" w:eastAsia="de-CH"/>
        </w:rPr>
        <w:t>Beispiel</w:t>
      </w:r>
      <w:r w:rsidRPr="007417F5">
        <w:rPr>
          <w:rFonts w:ascii="Courier New" w:hAnsi="Courier New" w:cs="Courier New"/>
          <w:sz w:val="20"/>
          <w:szCs w:val="20"/>
          <w:lang w:val="en-GB" w:eastAsia="de-CH"/>
        </w:rPr>
        <w:t>: ./application.properties)</w:t>
      </w:r>
    </w:p>
    <w:p w:rsidR="007E6890" w:rsidRPr="00B30576" w:rsidRDefault="007E6890"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r w:rsidRPr="00B30576">
        <w:rPr>
          <w:rFonts w:ascii="Courier New" w:hAnsi="Courier New" w:cs="Courier New"/>
          <w:sz w:val="20"/>
          <w:szCs w:val="20"/>
          <w:lang w:eastAsia="en-US"/>
        </w:rPr>
        <w:t>-DMEB_LOGGING_BASE_DIR=&lt;path&gt;(Beispiel: /logs oder c:\logs, ohne Rootknoten wird ein Pfad relative zum weblogic domains Verzeichnis gewählt)</w:t>
      </w:r>
    </w:p>
    <w:p w:rsidR="007E6890" w:rsidRPr="00B30576" w:rsidRDefault="007E6890"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p>
    <w:p w:rsidR="007E6890" w:rsidRPr="007417F5" w:rsidRDefault="007E6890" w:rsidP="007E6890">
      <w:pPr>
        <w:spacing w:before="240"/>
        <w:rPr>
          <w:b/>
          <w:lang w:val="en-GB"/>
        </w:rPr>
      </w:pPr>
      <w:r w:rsidRPr="007417F5">
        <w:rPr>
          <w:b/>
          <w:highlight w:val="white"/>
          <w:lang w:val="en-GB"/>
        </w:rPr>
        <w:t xml:space="preserve">Application Properties (Bsp: </w:t>
      </w:r>
      <w:r w:rsidRPr="007417F5">
        <w:rPr>
          <w:rFonts w:ascii="Courier New" w:hAnsi="Courier New" w:cs="Courier New"/>
          <w:sz w:val="20"/>
          <w:szCs w:val="20"/>
          <w:lang w:val="en-GB" w:eastAsia="de-CH"/>
        </w:rPr>
        <w:t>./application.properties</w:t>
      </w:r>
      <w:r w:rsidRPr="007417F5">
        <w:rPr>
          <w:b/>
          <w:lang w:val="en-GB"/>
        </w:rPr>
        <w:t>)</w:t>
      </w:r>
    </w:p>
    <w:p w:rsidR="007E6890" w:rsidRPr="007417F5" w:rsidRDefault="007E6890"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hibernate.show_sql=false</w:t>
      </w:r>
    </w:p>
    <w:p w:rsidR="007E6890" w:rsidRPr="007417F5" w:rsidRDefault="007E6890"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hibernate.format_sql=false</w:t>
      </w:r>
    </w:p>
    <w:p w:rsidR="007E6890" w:rsidRPr="007417F5" w:rsidRDefault="007E6890"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jndi.datasource=&lt;Data Source JNDI Name&gt; (</w:t>
      </w:r>
      <w:r w:rsidRPr="007417F5">
        <w:rPr>
          <w:rFonts w:ascii="Courier New" w:hAnsi="Courier New" w:cs="Courier New"/>
          <w:color w:val="000000"/>
          <w:sz w:val="20"/>
          <w:szCs w:val="20"/>
          <w:u w:val="single"/>
          <w:lang w:val="en-GB" w:eastAsia="de-CH"/>
        </w:rPr>
        <w:t>Beispiel</w:t>
      </w:r>
      <w:r w:rsidRPr="007417F5">
        <w:rPr>
          <w:rFonts w:ascii="Courier New" w:hAnsi="Courier New" w:cs="Courier New"/>
          <w:sz w:val="20"/>
          <w:szCs w:val="20"/>
          <w:lang w:val="en-GB" w:eastAsia="de-CH"/>
        </w:rPr>
        <w:t xml:space="preserve">: </w:t>
      </w:r>
      <w:r w:rsidRPr="007417F5">
        <w:rPr>
          <w:rFonts w:ascii="Courier New" w:hAnsi="Courier New" w:cs="Courier New"/>
          <w:color w:val="000000"/>
          <w:sz w:val="20"/>
          <w:szCs w:val="20"/>
          <w:u w:val="single"/>
          <w:lang w:val="en-GB" w:eastAsia="de-CH"/>
        </w:rPr>
        <w:t>jdbc</w:t>
      </w:r>
      <w:r w:rsidRPr="007417F5">
        <w:rPr>
          <w:rFonts w:ascii="Courier New" w:hAnsi="Courier New" w:cs="Courier New"/>
          <w:sz w:val="20"/>
          <w:szCs w:val="20"/>
          <w:lang w:val="en-GB" w:eastAsia="de-CH"/>
        </w:rPr>
        <w:t>/</w:t>
      </w:r>
      <w:r w:rsidRPr="007417F5">
        <w:rPr>
          <w:rFonts w:ascii="Courier New" w:hAnsi="Courier New" w:cs="Courier New"/>
          <w:color w:val="000000"/>
          <w:sz w:val="20"/>
          <w:szCs w:val="20"/>
          <w:u w:val="single"/>
          <w:lang w:val="en-GB" w:eastAsia="de-CH"/>
        </w:rPr>
        <w:t>meb</w:t>
      </w:r>
      <w:r w:rsidRPr="007417F5">
        <w:rPr>
          <w:rFonts w:ascii="Courier New" w:hAnsi="Courier New" w:cs="Courier New"/>
          <w:sz w:val="20"/>
          <w:szCs w:val="20"/>
          <w:lang w:val="en-GB" w:eastAsia="de-CH"/>
        </w:rPr>
        <w:t>)</w:t>
      </w:r>
    </w:p>
    <w:p w:rsidR="007E6890" w:rsidRPr="0000254A" w:rsidRDefault="007E6890"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00254A">
        <w:rPr>
          <w:rFonts w:ascii="Courier New" w:hAnsi="Courier New" w:cs="Courier New"/>
          <w:sz w:val="20"/>
          <w:szCs w:val="20"/>
          <w:lang w:val="en-GB" w:eastAsia="de-CH"/>
        </w:rPr>
        <w:t>configuration.idmdomain=MEB</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 xml:space="preserve">configuration.idmserverurl=(Ref: </w:t>
      </w:r>
      <w:r>
        <w:rPr>
          <w:rFonts w:ascii="Courier New" w:hAnsi="Courier New" w:cs="Courier New"/>
          <w:sz w:val="20"/>
          <w:szCs w:val="20"/>
          <w:lang w:val="en-US" w:eastAsia="de-CH"/>
        </w:rPr>
        <w:t>https://services.gate-r</w:t>
      </w:r>
      <w:r w:rsidRPr="00E65364">
        <w:rPr>
          <w:rFonts w:ascii="Courier New" w:hAnsi="Courier New" w:cs="Courier New"/>
          <w:sz w:val="20"/>
          <w:szCs w:val="20"/>
          <w:lang w:val="en-US" w:eastAsia="de-CH"/>
        </w:rPr>
        <w:t>.eiam.admin.ch/nevisidm/services/v1_32/AdminService)</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configuration.keyStore=/data/wls/meb/certificate/meb_keystore.jks</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configuration.keyStorePassword=&lt;hier keystore passwort einfügen&gt;</w:t>
      </w:r>
      <w:r w:rsidRPr="00E65364">
        <w:rPr>
          <w:rFonts w:ascii="Courier New" w:hAnsi="Courier New" w:cs="Courier New"/>
          <w:sz w:val="20"/>
          <w:szCs w:val="20"/>
          <w:lang w:val="en-US" w:eastAsia="de-CH"/>
        </w:rPr>
        <w:tab/>
      </w:r>
    </w:p>
    <w:p w:rsidR="007E6890" w:rsidRPr="0000254A" w:rsidRDefault="007E6890"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00254A">
        <w:rPr>
          <w:rFonts w:ascii="Courier New" w:hAnsi="Courier New" w:cs="Courier New"/>
          <w:sz w:val="20"/>
          <w:szCs w:val="20"/>
          <w:lang w:val="en-GB" w:eastAsia="de-CH"/>
        </w:rPr>
        <w:t>configuration.idm.implementation=idmUserService</w:t>
      </w:r>
    </w:p>
    <w:p w:rsidR="00BB2E75" w:rsidRPr="00A83400" w:rsidRDefault="00BB2E75" w:rsidP="00BB2E75">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83400">
        <w:rPr>
          <w:rFonts w:ascii="Courier New" w:hAnsi="Courier New" w:cs="Courier New"/>
          <w:sz w:val="20"/>
          <w:szCs w:val="20"/>
          <w:lang w:val="en-GB" w:eastAsia="de-CH"/>
        </w:rPr>
        <w:t>configuration.sashost=&lt;SAS Host Name</w:t>
      </w:r>
      <w:r w:rsidRPr="00BB2E75">
        <w:rPr>
          <w:rFonts w:ascii="Courier New" w:hAnsi="Courier New" w:cs="Courier New"/>
          <w:sz w:val="20"/>
          <w:szCs w:val="20"/>
          <w:lang w:val="en-GB" w:eastAsia="de-CH"/>
        </w:rPr>
        <w:t>&gt;</w:t>
      </w:r>
    </w:p>
    <w:p w:rsidR="00BB2E75" w:rsidRPr="00BB2E75" w:rsidRDefault="00BB2E75" w:rsidP="00BB2E75">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BB2E75">
        <w:rPr>
          <w:rFonts w:ascii="Courier New" w:hAnsi="Courier New" w:cs="Courier New"/>
          <w:sz w:val="20"/>
          <w:szCs w:val="20"/>
          <w:lang w:val="en-GB" w:eastAsia="de-CH"/>
        </w:rPr>
        <w:t>configuration.sasport=&lt;SAS Port&gt;</w:t>
      </w:r>
    </w:p>
    <w:p w:rsidR="00BB2E75" w:rsidRPr="00A83400" w:rsidRDefault="00BB2E75" w:rsidP="00BB2E75">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83400">
        <w:rPr>
          <w:rFonts w:ascii="Courier New" w:hAnsi="Courier New" w:cs="Courier New"/>
          <w:sz w:val="20"/>
          <w:szCs w:val="20"/>
          <w:lang w:val="en-GB" w:eastAsia="de-CH"/>
        </w:rPr>
        <w:t>configuration.sasuser=&lt;SAS User Name&gt;</w:t>
      </w:r>
    </w:p>
    <w:p w:rsidR="00BB2E75" w:rsidRDefault="00BB2E75" w:rsidP="00BB2E75">
      <w:pPr>
        <w:tabs>
          <w:tab w:val="clear" w:pos="289"/>
          <w:tab w:val="clear" w:pos="1440"/>
          <w:tab w:val="clear" w:pos="2880"/>
          <w:tab w:val="clear" w:pos="5761"/>
          <w:tab w:val="clear" w:pos="8641"/>
        </w:tabs>
        <w:autoSpaceDE w:val="0"/>
        <w:autoSpaceDN w:val="0"/>
        <w:adjustRightInd w:val="0"/>
        <w:spacing w:after="0" w:line="240" w:lineRule="auto"/>
        <w:rPr>
          <w:rFonts w:ascii="Courier New" w:hAnsi="Courier New" w:cs="Courier New"/>
          <w:sz w:val="20"/>
          <w:szCs w:val="20"/>
          <w:lang w:val="en-GB" w:eastAsia="de-CH"/>
        </w:rPr>
      </w:pPr>
      <w:r w:rsidRPr="00985A2B">
        <w:rPr>
          <w:rFonts w:ascii="Courier New" w:hAnsi="Courier New" w:cs="Courier New"/>
          <w:sz w:val="20"/>
          <w:szCs w:val="20"/>
          <w:lang w:val="en-GB" w:eastAsia="de-CH"/>
        </w:rPr>
        <w:t>configuration.saspassword=&lt;SAS User Password&gt;</w:t>
      </w:r>
    </w:p>
    <w:p w:rsidR="00BB2E75" w:rsidRDefault="00BB2E75" w:rsidP="00BB2E75">
      <w:pPr>
        <w:tabs>
          <w:tab w:val="clear" w:pos="289"/>
          <w:tab w:val="clear" w:pos="1440"/>
          <w:tab w:val="clear" w:pos="2880"/>
          <w:tab w:val="clear" w:pos="5761"/>
          <w:tab w:val="clear" w:pos="8641"/>
        </w:tabs>
        <w:autoSpaceDE w:val="0"/>
        <w:autoSpaceDN w:val="0"/>
        <w:adjustRightInd w:val="0"/>
        <w:spacing w:after="0" w:line="240" w:lineRule="auto"/>
        <w:rPr>
          <w:rFonts w:ascii="Courier New" w:hAnsi="Courier New" w:cs="Courier New"/>
          <w:sz w:val="20"/>
          <w:szCs w:val="20"/>
          <w:lang w:val="en-GB" w:eastAsia="de-CH"/>
        </w:rPr>
      </w:pPr>
    </w:p>
    <w:p w:rsidR="00BB2E75" w:rsidRPr="00423F8F" w:rsidRDefault="00BB2E75" w:rsidP="00BB2E75">
      <w:pPr>
        <w:rPr>
          <w:lang w:eastAsia="de-CH"/>
        </w:rPr>
      </w:pPr>
      <w:r w:rsidRPr="00423F8F">
        <w:rPr>
          <w:lang w:eastAsia="de-CH"/>
        </w:rPr>
        <w:t xml:space="preserve">SAS-Konfigurationsparameter </w:t>
      </w:r>
      <w:r>
        <w:rPr>
          <w:lang w:eastAsia="de-CH"/>
        </w:rPr>
        <w:t>siehe</w:t>
      </w:r>
      <w:r w:rsidRPr="00423F8F">
        <w:rPr>
          <w:lang w:eastAsia="de-CH"/>
        </w:rPr>
        <w:t xml:space="preserve"> Kapitel</w:t>
      </w:r>
      <w:r>
        <w:rPr>
          <w:lang w:eastAsia="de-CH"/>
        </w:rPr>
        <w:t xml:space="preserve"> </w:t>
      </w:r>
      <w:r>
        <w:rPr>
          <w:lang w:eastAsia="de-CH"/>
        </w:rPr>
        <w:fldChar w:fldCharType="begin"/>
      </w:r>
      <w:r>
        <w:rPr>
          <w:lang w:eastAsia="de-CH"/>
        </w:rPr>
        <w:instrText xml:space="preserve"> REF _Ref422400975 \r \h </w:instrText>
      </w:r>
      <w:r>
        <w:rPr>
          <w:lang w:eastAsia="de-CH"/>
        </w:rPr>
      </w:r>
      <w:r>
        <w:rPr>
          <w:lang w:eastAsia="de-CH"/>
        </w:rPr>
        <w:fldChar w:fldCharType="separate"/>
      </w:r>
      <w:r w:rsidR="005F30AE">
        <w:rPr>
          <w:lang w:eastAsia="de-CH"/>
        </w:rPr>
        <w:t>6.1</w:t>
      </w:r>
      <w:r>
        <w:rPr>
          <w:lang w:eastAsia="de-CH"/>
        </w:rPr>
        <w:fldChar w:fldCharType="end"/>
      </w:r>
      <w:r w:rsidRPr="00423F8F">
        <w:rPr>
          <w:lang w:eastAsia="de-CH"/>
        </w:rPr>
        <w:t xml:space="preserve"> </w:t>
      </w:r>
      <w:r>
        <w:rPr>
          <w:lang w:val="en-GB" w:eastAsia="de-CH"/>
        </w:rPr>
        <w:fldChar w:fldCharType="begin"/>
      </w:r>
      <w:r w:rsidRPr="00423F8F">
        <w:rPr>
          <w:lang w:eastAsia="de-CH"/>
        </w:rPr>
        <w:instrText xml:space="preserve"> REF _Ref422400975 \h </w:instrText>
      </w:r>
      <w:r>
        <w:rPr>
          <w:lang w:val="en-GB" w:eastAsia="de-CH"/>
        </w:rPr>
      </w:r>
      <w:r>
        <w:rPr>
          <w:lang w:val="en-GB" w:eastAsia="de-CH"/>
        </w:rPr>
        <w:fldChar w:fldCharType="separate"/>
      </w:r>
      <w:r w:rsidR="005F30AE">
        <w:t>SAS-Verbindungsparameter</w:t>
      </w:r>
      <w:r>
        <w:rPr>
          <w:lang w:val="en-GB" w:eastAsia="de-CH"/>
        </w:rPr>
        <w:fldChar w:fldCharType="end"/>
      </w:r>
    </w:p>
    <w:p w:rsidR="007E6890" w:rsidRDefault="007E6890" w:rsidP="007E6890">
      <w:pPr>
        <w:pStyle w:val="berschrift3"/>
        <w:tabs>
          <w:tab w:val="clear" w:pos="830"/>
          <w:tab w:val="num" w:pos="720"/>
        </w:tabs>
      </w:pPr>
      <w:bookmarkStart w:id="108" w:name="_Toc467077486"/>
      <w:r>
        <w:t>Webservice-Schnittstellen</w:t>
      </w:r>
      <w:bookmarkEnd w:id="108"/>
      <w:r>
        <w:t xml:space="preserve"> </w:t>
      </w:r>
    </w:p>
    <w:p w:rsidR="007E6890" w:rsidRDefault="007E6890" w:rsidP="007E6890">
      <w:r>
        <w:t xml:space="preserve">Im Verzeichnis </w:t>
      </w:r>
      <w:r w:rsidRPr="002A41DF">
        <w:rPr>
          <w:rStyle w:val="HTMLCode"/>
        </w:rPr>
        <w:t>&lt;target&gt;</w:t>
      </w:r>
      <w:r>
        <w:rPr>
          <w:rStyle w:val="HTMLCode"/>
        </w:rPr>
        <w:t>/wsdl</w:t>
      </w:r>
      <w:r>
        <w:t xml:space="preserve"> sind alle Webservice-Schnittstellen enthalten, um den OSB zu konfigurieren.</w:t>
      </w:r>
    </w:p>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4854"/>
        <w:gridCol w:w="3300"/>
        <w:gridCol w:w="1650"/>
      </w:tblGrid>
      <w:tr w:rsidR="007E6890" w:rsidRPr="00110C9E" w:rsidTr="00F63F4E">
        <w:trPr>
          <w:cantSplit/>
          <w:trHeight w:val="397"/>
        </w:trPr>
        <w:tc>
          <w:tcPr>
            <w:tcW w:w="4854" w:type="dxa"/>
            <w:tcBorders>
              <w:bottom w:val="single" w:sz="12" w:space="0" w:color="FFFFFF"/>
            </w:tcBorders>
            <w:shd w:val="clear" w:color="1750AC" w:fill="888279"/>
          </w:tcPr>
          <w:p w:rsidR="007E6890" w:rsidRPr="00FF0120" w:rsidRDefault="007E6890" w:rsidP="00F63F4E">
            <w:pPr>
              <w:pStyle w:val="Tabellenkopf-adesso"/>
              <w:rPr>
                <w:sz w:val="20"/>
                <w:szCs w:val="20"/>
              </w:rPr>
            </w:pPr>
            <w:r>
              <w:rPr>
                <w:sz w:val="20"/>
                <w:szCs w:val="20"/>
              </w:rPr>
              <w:t>Webservice</w:t>
            </w:r>
          </w:p>
        </w:tc>
        <w:tc>
          <w:tcPr>
            <w:tcW w:w="3300" w:type="dxa"/>
            <w:tcBorders>
              <w:bottom w:val="single" w:sz="12" w:space="0" w:color="FFFFFF"/>
            </w:tcBorders>
            <w:shd w:val="clear" w:color="1750AC" w:fill="888279"/>
          </w:tcPr>
          <w:p w:rsidR="007E6890" w:rsidRPr="00110C9E" w:rsidRDefault="007E6890" w:rsidP="00F63F4E">
            <w:pPr>
              <w:pStyle w:val="Tabellenkopf-adesso"/>
              <w:rPr>
                <w:sz w:val="20"/>
                <w:szCs w:val="20"/>
              </w:rPr>
            </w:pPr>
            <w:r>
              <w:rPr>
                <w:sz w:val="20"/>
                <w:szCs w:val="20"/>
              </w:rPr>
              <w:t>Target</w:t>
            </w:r>
          </w:p>
        </w:tc>
        <w:tc>
          <w:tcPr>
            <w:tcW w:w="1650" w:type="dxa"/>
            <w:tcBorders>
              <w:bottom w:val="single" w:sz="12" w:space="0" w:color="FFFFFF"/>
            </w:tcBorders>
            <w:shd w:val="clear" w:color="1750AC" w:fill="888279"/>
          </w:tcPr>
          <w:p w:rsidR="007E6890" w:rsidRDefault="007E6890" w:rsidP="00F63F4E">
            <w:pPr>
              <w:pStyle w:val="Tabellenkopf-adesso"/>
              <w:rPr>
                <w:sz w:val="20"/>
                <w:szCs w:val="20"/>
              </w:rPr>
            </w:pPr>
            <w:r>
              <w:rPr>
                <w:sz w:val="20"/>
                <w:szCs w:val="20"/>
              </w:rPr>
              <w:t>Besonderheit</w:t>
            </w:r>
          </w:p>
        </w:tc>
      </w:tr>
      <w:tr w:rsidR="007E6890" w:rsidRPr="00110C9E" w:rsidTr="00F63F4E">
        <w:trPr>
          <w:cantSplit/>
          <w:trHeight w:val="397"/>
        </w:trPr>
        <w:tc>
          <w:tcPr>
            <w:tcW w:w="4854" w:type="dxa"/>
            <w:shd w:val="clear" w:color="EAEAEA" w:fill="E7E6E4"/>
          </w:tcPr>
          <w:p w:rsidR="007E6890" w:rsidRPr="0069600D" w:rsidRDefault="007E6890" w:rsidP="00F63F4E">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CodeGroupWebService.wsdl</w:t>
            </w:r>
          </w:p>
        </w:tc>
        <w:tc>
          <w:tcPr>
            <w:tcW w:w="3300" w:type="dxa"/>
            <w:shd w:val="clear" w:color="EAEAEA" w:fill="E7E6E4"/>
          </w:tcPr>
          <w:p w:rsidR="007E6890" w:rsidRPr="00BA4EE4" w:rsidRDefault="007E6890" w:rsidP="00F63F4E">
            <w:pPr>
              <w:pStyle w:val="FormatvorlageTabellenkrper-adesso10ptZentriert"/>
              <w:rPr>
                <w:rFonts w:ascii="Courier New" w:hAnsi="Courier New" w:cs="Courier New"/>
              </w:rPr>
            </w:pPr>
            <w:r w:rsidRPr="00BA4EE4">
              <w:rPr>
                <w:rFonts w:ascii="Courier New" w:hAnsi="Courier New" w:cs="Courier New"/>
                <w:lang w:eastAsia="de-CH"/>
              </w:rPr>
              <w:t>mebserverEAR</w:t>
            </w:r>
          </w:p>
        </w:tc>
        <w:tc>
          <w:tcPr>
            <w:tcW w:w="1650" w:type="dxa"/>
            <w:shd w:val="clear" w:color="EAEAEA" w:fill="E7E6E4"/>
          </w:tcPr>
          <w:p w:rsidR="007E6890" w:rsidRPr="00BA4EE4" w:rsidRDefault="007E6890" w:rsidP="00F63F4E">
            <w:pPr>
              <w:pStyle w:val="FormatvorlageTabellenkrper-adesso10ptZentriert"/>
              <w:rPr>
                <w:rFonts w:ascii="Courier New" w:hAnsi="Courier New" w:cs="Courier New"/>
              </w:rPr>
            </w:pPr>
          </w:p>
        </w:tc>
      </w:tr>
      <w:tr w:rsidR="007E6890" w:rsidRPr="00110C9E" w:rsidTr="00F63F4E">
        <w:trPr>
          <w:cantSplit/>
          <w:trHeight w:val="397"/>
        </w:trPr>
        <w:tc>
          <w:tcPr>
            <w:tcW w:w="4854" w:type="dxa"/>
            <w:shd w:val="clear" w:color="EAEAEA" w:fill="E7E6E4"/>
          </w:tcPr>
          <w:p w:rsidR="007E6890" w:rsidRDefault="00F63F4E" w:rsidP="00F63F4E">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Sba</w:t>
            </w:r>
            <w:r w:rsidR="007E6890">
              <w:rPr>
                <w:rFonts w:ascii="Courier New" w:hAnsi="Courier New" w:cs="Courier New"/>
                <w:sz w:val="20"/>
                <w:szCs w:val="20"/>
                <w:lang w:eastAsia="de-CH"/>
              </w:rPr>
              <w:t>BurSchoolWebService.wsdl</w:t>
            </w:r>
          </w:p>
        </w:tc>
        <w:tc>
          <w:tcPr>
            <w:tcW w:w="3300" w:type="dxa"/>
            <w:shd w:val="clear" w:color="EAEAEA" w:fill="E7E6E4"/>
          </w:tcPr>
          <w:p w:rsidR="007E6890" w:rsidRDefault="00F63F4E" w:rsidP="00F63F4E">
            <w:pPr>
              <w:pStyle w:val="FormatvorlageTabellenkrper-adesso10ptZentriert"/>
              <w:rPr>
                <w:rFonts w:ascii="Courier New" w:hAnsi="Courier New" w:cs="Courier New"/>
              </w:rPr>
            </w:pPr>
            <w:r>
              <w:rPr>
                <w:rFonts w:ascii="Courier New" w:hAnsi="Courier New" w:cs="Courier New"/>
              </w:rPr>
              <w:t>sba</w:t>
            </w:r>
            <w:r w:rsidR="007E6890" w:rsidRPr="00BA4EE4">
              <w:rPr>
                <w:rFonts w:ascii="Courier New" w:hAnsi="Courier New" w:cs="Courier New"/>
              </w:rPr>
              <w:t>serverEAR</w:t>
            </w:r>
          </w:p>
        </w:tc>
        <w:tc>
          <w:tcPr>
            <w:tcW w:w="1650" w:type="dxa"/>
            <w:shd w:val="clear" w:color="EAEAEA" w:fill="E7E6E4"/>
          </w:tcPr>
          <w:p w:rsidR="007E6890" w:rsidRPr="00BA4EE4" w:rsidRDefault="007E6890" w:rsidP="00F63F4E">
            <w:pPr>
              <w:pStyle w:val="FormatvorlageTabellenkrper-adesso10ptZentriert"/>
              <w:rPr>
                <w:rFonts w:ascii="Courier New" w:hAnsi="Courier New" w:cs="Courier New"/>
              </w:rPr>
            </w:pPr>
          </w:p>
        </w:tc>
      </w:tr>
      <w:tr w:rsidR="007E6890" w:rsidRPr="00110C9E" w:rsidTr="00F63F4E">
        <w:trPr>
          <w:cantSplit/>
          <w:trHeight w:val="397"/>
        </w:trPr>
        <w:tc>
          <w:tcPr>
            <w:tcW w:w="4854" w:type="dxa"/>
            <w:shd w:val="clear" w:color="EAEAEA" w:fill="E7E6E4"/>
          </w:tcPr>
          <w:p w:rsidR="007E6890" w:rsidRDefault="00F63F4E" w:rsidP="00F63F4E">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Sba</w:t>
            </w:r>
            <w:r w:rsidR="007E6890">
              <w:rPr>
                <w:rFonts w:ascii="Courier New" w:hAnsi="Courier New" w:cs="Courier New"/>
                <w:sz w:val="20"/>
                <w:szCs w:val="20"/>
                <w:lang w:eastAsia="de-CH"/>
              </w:rPr>
              <w:t>CantonWebService.wsdl</w:t>
            </w:r>
          </w:p>
        </w:tc>
        <w:tc>
          <w:tcPr>
            <w:tcW w:w="3300" w:type="dxa"/>
            <w:shd w:val="clear" w:color="EAEAEA" w:fill="E7E6E4"/>
          </w:tcPr>
          <w:p w:rsidR="007E6890" w:rsidRDefault="00F63F4E" w:rsidP="00F63F4E">
            <w:pPr>
              <w:pStyle w:val="FormatvorlageTabellenkrper-adesso10ptZentriert"/>
              <w:rPr>
                <w:rFonts w:ascii="Courier New" w:hAnsi="Courier New" w:cs="Courier New"/>
              </w:rPr>
            </w:pPr>
            <w:r>
              <w:rPr>
                <w:rFonts w:ascii="Courier New" w:hAnsi="Courier New" w:cs="Courier New"/>
              </w:rPr>
              <w:t>sba</w:t>
            </w:r>
            <w:r w:rsidRPr="00BA4EE4">
              <w:rPr>
                <w:rFonts w:ascii="Courier New" w:hAnsi="Courier New" w:cs="Courier New"/>
              </w:rPr>
              <w:t>serverEAR</w:t>
            </w:r>
          </w:p>
        </w:tc>
        <w:tc>
          <w:tcPr>
            <w:tcW w:w="1650" w:type="dxa"/>
            <w:shd w:val="clear" w:color="EAEAEA" w:fill="E7E6E4"/>
          </w:tcPr>
          <w:p w:rsidR="007E6890" w:rsidRPr="00BA4EE4" w:rsidRDefault="007E6890" w:rsidP="00F63F4E">
            <w:pPr>
              <w:pStyle w:val="FormatvorlageTabellenkrper-adesso10ptZentriert"/>
              <w:rPr>
                <w:rFonts w:ascii="Courier New" w:hAnsi="Courier New" w:cs="Courier New"/>
              </w:rPr>
            </w:pPr>
          </w:p>
        </w:tc>
      </w:tr>
      <w:tr w:rsidR="007E6890" w:rsidRPr="00FF0120" w:rsidTr="00F63F4E">
        <w:trPr>
          <w:cantSplit/>
          <w:trHeight w:val="397"/>
        </w:trPr>
        <w:tc>
          <w:tcPr>
            <w:tcW w:w="4854" w:type="dxa"/>
            <w:shd w:val="clear" w:color="EAEAEA" w:fill="E7E6E4"/>
          </w:tcPr>
          <w:p w:rsidR="007E6890" w:rsidRPr="000F2D9D" w:rsidRDefault="00F63F4E" w:rsidP="00F63F4E">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Sba</w:t>
            </w:r>
            <w:r w:rsidR="007E6890" w:rsidRPr="000F2D9D">
              <w:rPr>
                <w:rFonts w:ascii="Courier New" w:hAnsi="Courier New" w:cs="Courier New"/>
                <w:sz w:val="20"/>
                <w:szCs w:val="20"/>
                <w:lang w:eastAsia="de-CH"/>
              </w:rPr>
              <w:t>ConfigDeliveryWebService.wsdl</w:t>
            </w:r>
            <w:r w:rsidR="007E6890" w:rsidRPr="000F2D9D">
              <w:rPr>
                <w:rFonts w:ascii="Courier New" w:hAnsi="Courier New" w:cs="Courier New"/>
                <w:sz w:val="20"/>
                <w:szCs w:val="20"/>
                <w:lang w:eastAsia="de-CH"/>
              </w:rPr>
              <w:tab/>
            </w:r>
            <w:r w:rsidR="007E6890" w:rsidRPr="000F2D9D">
              <w:rPr>
                <w:rFonts w:ascii="Courier New" w:hAnsi="Courier New" w:cs="Courier New"/>
                <w:sz w:val="20"/>
                <w:szCs w:val="20"/>
                <w:lang w:eastAsia="de-CH"/>
              </w:rPr>
              <w:tab/>
            </w:r>
            <w:r w:rsidR="007E6890" w:rsidRPr="000F2D9D">
              <w:rPr>
                <w:rFonts w:ascii="Courier New" w:hAnsi="Courier New" w:cs="Courier New"/>
                <w:sz w:val="20"/>
                <w:szCs w:val="20"/>
                <w:lang w:eastAsia="de-CH"/>
              </w:rPr>
              <w:tab/>
            </w:r>
          </w:p>
        </w:tc>
        <w:tc>
          <w:tcPr>
            <w:tcW w:w="3300" w:type="dxa"/>
            <w:shd w:val="clear" w:color="EAEAEA" w:fill="E7E6E4"/>
          </w:tcPr>
          <w:p w:rsidR="007E6890" w:rsidRPr="00BA4EE4" w:rsidRDefault="00F63F4E" w:rsidP="00F63F4E">
            <w:pPr>
              <w:pStyle w:val="FormatvorlageTabellenkrper-adesso10ptZentriert"/>
              <w:rPr>
                <w:rFonts w:ascii="Courier New" w:hAnsi="Courier New" w:cs="Courier New"/>
              </w:rPr>
            </w:pPr>
            <w:r>
              <w:rPr>
                <w:rFonts w:ascii="Courier New" w:hAnsi="Courier New" w:cs="Courier New"/>
              </w:rPr>
              <w:t>sba</w:t>
            </w:r>
            <w:r w:rsidRPr="00BA4EE4">
              <w:rPr>
                <w:rFonts w:ascii="Courier New" w:hAnsi="Courier New" w:cs="Courier New"/>
              </w:rPr>
              <w:t>serverEAR</w:t>
            </w:r>
          </w:p>
        </w:tc>
        <w:tc>
          <w:tcPr>
            <w:tcW w:w="1650" w:type="dxa"/>
            <w:shd w:val="clear" w:color="EAEAEA" w:fill="E7E6E4"/>
          </w:tcPr>
          <w:p w:rsidR="007E6890" w:rsidRPr="00BA4EE4" w:rsidRDefault="007E6890" w:rsidP="00F63F4E">
            <w:pPr>
              <w:pStyle w:val="FormatvorlageTabellenkrper-adesso10ptZentriert"/>
              <w:rPr>
                <w:rFonts w:ascii="Courier New" w:hAnsi="Courier New" w:cs="Courier New"/>
              </w:rPr>
            </w:pPr>
          </w:p>
        </w:tc>
      </w:tr>
      <w:tr w:rsidR="007E6890" w:rsidRPr="00FF0120" w:rsidTr="00F63F4E">
        <w:trPr>
          <w:cantSplit/>
          <w:trHeight w:val="397"/>
        </w:trPr>
        <w:tc>
          <w:tcPr>
            <w:tcW w:w="4854" w:type="dxa"/>
            <w:shd w:val="clear" w:color="EAEAEA" w:fill="E7E6E4"/>
          </w:tcPr>
          <w:p w:rsidR="007E6890" w:rsidRPr="000F2D9D" w:rsidRDefault="00F63F4E" w:rsidP="00F63F4E">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Sba</w:t>
            </w:r>
            <w:r w:rsidR="007E6890" w:rsidRPr="000F2D9D">
              <w:rPr>
                <w:rFonts w:ascii="Courier New" w:hAnsi="Courier New" w:cs="Courier New"/>
                <w:sz w:val="20"/>
                <w:szCs w:val="20"/>
                <w:lang w:eastAsia="de-CH"/>
              </w:rPr>
              <w:t>DeliveryWebService.wsdl</w:t>
            </w:r>
          </w:p>
        </w:tc>
        <w:tc>
          <w:tcPr>
            <w:tcW w:w="3300" w:type="dxa"/>
            <w:shd w:val="clear" w:color="EAEAEA" w:fill="E7E6E4"/>
          </w:tcPr>
          <w:p w:rsidR="007E6890" w:rsidRDefault="00F63F4E" w:rsidP="00F63F4E">
            <w:pPr>
              <w:spacing w:after="0"/>
            </w:pPr>
            <w:r>
              <w:rPr>
                <w:rFonts w:ascii="Courier New" w:hAnsi="Courier New" w:cs="Courier New"/>
              </w:rPr>
              <w:t>sba</w:t>
            </w:r>
            <w:r w:rsidRPr="00BA4EE4">
              <w:rPr>
                <w:rFonts w:ascii="Courier New" w:hAnsi="Courier New" w:cs="Courier New"/>
              </w:rPr>
              <w:t>serverEAR</w:t>
            </w:r>
          </w:p>
        </w:tc>
        <w:tc>
          <w:tcPr>
            <w:tcW w:w="1650" w:type="dxa"/>
            <w:shd w:val="clear" w:color="EAEAEA" w:fill="E7E6E4"/>
          </w:tcPr>
          <w:p w:rsidR="007E6890" w:rsidRPr="00BA4EE4" w:rsidRDefault="007E6890" w:rsidP="00F63F4E">
            <w:pPr>
              <w:pStyle w:val="FormatvorlageTabellenkrper-adesso10ptZentriert"/>
              <w:rPr>
                <w:rFonts w:ascii="Courier New" w:hAnsi="Courier New" w:cs="Courier New"/>
              </w:rPr>
            </w:pPr>
          </w:p>
        </w:tc>
      </w:tr>
      <w:tr w:rsidR="007E6890" w:rsidRPr="00FF0120" w:rsidTr="00F63F4E">
        <w:trPr>
          <w:cantSplit/>
          <w:trHeight w:val="397"/>
        </w:trPr>
        <w:tc>
          <w:tcPr>
            <w:tcW w:w="4854" w:type="dxa"/>
            <w:shd w:val="clear" w:color="EAEAEA" w:fill="E7E6E4"/>
          </w:tcPr>
          <w:p w:rsidR="007E6890" w:rsidRPr="000F2D9D" w:rsidRDefault="00F63F4E" w:rsidP="00F63F4E">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Sba</w:t>
            </w:r>
            <w:r w:rsidR="007E6890" w:rsidRPr="000F2D9D">
              <w:rPr>
                <w:rFonts w:ascii="Courier New" w:hAnsi="Courier New" w:cs="Courier New"/>
                <w:sz w:val="20"/>
                <w:szCs w:val="20"/>
                <w:lang w:eastAsia="de-CH"/>
              </w:rPr>
              <w:t>ExportWebService.wsdl</w:t>
            </w:r>
            <w:r w:rsidR="007E6890" w:rsidRPr="000F2D9D">
              <w:rPr>
                <w:rFonts w:ascii="Courier New" w:hAnsi="Courier New" w:cs="Courier New"/>
                <w:sz w:val="20"/>
                <w:szCs w:val="20"/>
                <w:lang w:eastAsia="de-CH"/>
              </w:rPr>
              <w:tab/>
            </w:r>
            <w:r w:rsidR="007E6890" w:rsidRPr="000F2D9D">
              <w:rPr>
                <w:rFonts w:ascii="Courier New" w:hAnsi="Courier New" w:cs="Courier New"/>
                <w:sz w:val="20"/>
                <w:szCs w:val="20"/>
                <w:lang w:eastAsia="de-CH"/>
              </w:rPr>
              <w:tab/>
            </w:r>
            <w:r w:rsidR="007E6890" w:rsidRPr="000F2D9D">
              <w:rPr>
                <w:rFonts w:ascii="Courier New" w:hAnsi="Courier New" w:cs="Courier New"/>
                <w:sz w:val="20"/>
                <w:szCs w:val="20"/>
                <w:lang w:eastAsia="de-CH"/>
              </w:rPr>
              <w:tab/>
            </w:r>
            <w:r w:rsidR="007E6890" w:rsidRPr="000F2D9D">
              <w:rPr>
                <w:rFonts w:ascii="Courier New" w:hAnsi="Courier New" w:cs="Courier New"/>
                <w:sz w:val="20"/>
                <w:szCs w:val="20"/>
                <w:lang w:eastAsia="de-CH"/>
              </w:rPr>
              <w:tab/>
            </w:r>
          </w:p>
        </w:tc>
        <w:tc>
          <w:tcPr>
            <w:tcW w:w="3300" w:type="dxa"/>
            <w:shd w:val="clear" w:color="EAEAEA" w:fill="E7E6E4"/>
          </w:tcPr>
          <w:p w:rsidR="007E6890" w:rsidRDefault="00F63F4E" w:rsidP="00F63F4E">
            <w:pPr>
              <w:spacing w:after="0"/>
            </w:pPr>
            <w:r>
              <w:rPr>
                <w:rFonts w:ascii="Courier New" w:hAnsi="Courier New" w:cs="Courier New"/>
              </w:rPr>
              <w:t>sba</w:t>
            </w:r>
            <w:r w:rsidRPr="00BA4EE4">
              <w:rPr>
                <w:rFonts w:ascii="Courier New" w:hAnsi="Courier New" w:cs="Courier New"/>
              </w:rPr>
              <w:t>serverEAR</w:t>
            </w:r>
          </w:p>
        </w:tc>
        <w:tc>
          <w:tcPr>
            <w:tcW w:w="1650" w:type="dxa"/>
            <w:shd w:val="clear" w:color="EAEAEA" w:fill="E7E6E4"/>
          </w:tcPr>
          <w:p w:rsidR="007E6890" w:rsidRPr="00BA4EE4" w:rsidRDefault="007E6890" w:rsidP="00F63F4E">
            <w:pPr>
              <w:pStyle w:val="FormatvorlageTabellenkrper-adesso10ptZentriert"/>
              <w:rPr>
                <w:rFonts w:ascii="Courier New" w:hAnsi="Courier New" w:cs="Courier New"/>
              </w:rPr>
            </w:pPr>
          </w:p>
        </w:tc>
      </w:tr>
      <w:tr w:rsidR="007E6890" w:rsidRPr="00FF0120" w:rsidTr="00F63F4E">
        <w:trPr>
          <w:cantSplit/>
          <w:trHeight w:val="397"/>
        </w:trPr>
        <w:tc>
          <w:tcPr>
            <w:tcW w:w="4854" w:type="dxa"/>
            <w:shd w:val="clear" w:color="EAEAEA" w:fill="E7E6E4"/>
          </w:tcPr>
          <w:p w:rsidR="007E6890" w:rsidRPr="000F2D9D" w:rsidRDefault="00F63F4E" w:rsidP="00F63F4E">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Sba</w:t>
            </w:r>
            <w:r w:rsidR="007E6890" w:rsidRPr="000F2D9D">
              <w:rPr>
                <w:rFonts w:ascii="Courier New" w:hAnsi="Courier New" w:cs="Courier New"/>
                <w:sz w:val="20"/>
                <w:szCs w:val="20"/>
                <w:lang w:eastAsia="de-CH"/>
              </w:rPr>
              <w:t>FilterWebService.wsdl</w:t>
            </w:r>
          </w:p>
        </w:tc>
        <w:tc>
          <w:tcPr>
            <w:tcW w:w="3300" w:type="dxa"/>
            <w:shd w:val="clear" w:color="EAEAEA" w:fill="E7E6E4"/>
          </w:tcPr>
          <w:p w:rsidR="007E6890" w:rsidRDefault="00F63F4E" w:rsidP="00F63F4E">
            <w:pPr>
              <w:spacing w:after="0"/>
            </w:pPr>
            <w:r>
              <w:rPr>
                <w:rFonts w:ascii="Courier New" w:hAnsi="Courier New" w:cs="Courier New"/>
              </w:rPr>
              <w:t>sba</w:t>
            </w:r>
            <w:r w:rsidRPr="00BA4EE4">
              <w:rPr>
                <w:rFonts w:ascii="Courier New" w:hAnsi="Courier New" w:cs="Courier New"/>
              </w:rPr>
              <w:t>serverEAR</w:t>
            </w:r>
          </w:p>
        </w:tc>
        <w:tc>
          <w:tcPr>
            <w:tcW w:w="1650" w:type="dxa"/>
            <w:shd w:val="clear" w:color="EAEAEA" w:fill="E7E6E4"/>
          </w:tcPr>
          <w:p w:rsidR="007E6890" w:rsidRPr="00BA4EE4" w:rsidRDefault="007E6890" w:rsidP="00F63F4E">
            <w:pPr>
              <w:pStyle w:val="FormatvorlageTabellenkrper-adesso10ptZentriert"/>
              <w:rPr>
                <w:rFonts w:ascii="Courier New" w:hAnsi="Courier New" w:cs="Courier New"/>
              </w:rPr>
            </w:pPr>
          </w:p>
        </w:tc>
      </w:tr>
      <w:tr w:rsidR="007E6890" w:rsidRPr="00FF0120" w:rsidTr="00F63F4E">
        <w:trPr>
          <w:cantSplit/>
          <w:trHeight w:val="397"/>
        </w:trPr>
        <w:tc>
          <w:tcPr>
            <w:tcW w:w="4854" w:type="dxa"/>
            <w:shd w:val="clear" w:color="EAEAEA" w:fill="E7E6E4"/>
          </w:tcPr>
          <w:p w:rsidR="007E6890" w:rsidRPr="000F2D9D" w:rsidRDefault="00F63F4E" w:rsidP="00F63F4E">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Sba</w:t>
            </w:r>
            <w:r w:rsidR="007E6890" w:rsidRPr="000F2D9D">
              <w:rPr>
                <w:rFonts w:ascii="Courier New" w:hAnsi="Courier New" w:cs="Courier New"/>
                <w:sz w:val="20"/>
                <w:szCs w:val="20"/>
                <w:lang w:eastAsia="de-CH"/>
              </w:rPr>
              <w:t>InterventionWebService.wsdl</w:t>
            </w:r>
            <w:r w:rsidR="007E6890" w:rsidRPr="000F2D9D">
              <w:rPr>
                <w:rFonts w:ascii="Courier New" w:hAnsi="Courier New" w:cs="Courier New"/>
                <w:sz w:val="20"/>
                <w:szCs w:val="20"/>
                <w:lang w:eastAsia="de-CH"/>
              </w:rPr>
              <w:tab/>
            </w:r>
            <w:r w:rsidR="007E6890" w:rsidRPr="000F2D9D">
              <w:rPr>
                <w:rFonts w:ascii="Courier New" w:hAnsi="Courier New" w:cs="Courier New"/>
                <w:sz w:val="20"/>
                <w:szCs w:val="20"/>
                <w:lang w:eastAsia="de-CH"/>
              </w:rPr>
              <w:tab/>
            </w:r>
            <w:r w:rsidR="007E6890" w:rsidRPr="000F2D9D">
              <w:rPr>
                <w:rFonts w:ascii="Courier New" w:hAnsi="Courier New" w:cs="Courier New"/>
                <w:sz w:val="20"/>
                <w:szCs w:val="20"/>
                <w:lang w:eastAsia="de-CH"/>
              </w:rPr>
              <w:tab/>
            </w:r>
          </w:p>
        </w:tc>
        <w:tc>
          <w:tcPr>
            <w:tcW w:w="3300" w:type="dxa"/>
            <w:shd w:val="clear" w:color="EAEAEA" w:fill="E7E6E4"/>
          </w:tcPr>
          <w:p w:rsidR="007E6890" w:rsidRDefault="00F63F4E" w:rsidP="00F63F4E">
            <w:pPr>
              <w:spacing w:after="0"/>
            </w:pPr>
            <w:r>
              <w:rPr>
                <w:rFonts w:ascii="Courier New" w:hAnsi="Courier New" w:cs="Courier New"/>
              </w:rPr>
              <w:t>sba</w:t>
            </w:r>
            <w:r w:rsidRPr="00BA4EE4">
              <w:rPr>
                <w:rFonts w:ascii="Courier New" w:hAnsi="Courier New" w:cs="Courier New"/>
              </w:rPr>
              <w:t>serverEAR</w:t>
            </w:r>
          </w:p>
        </w:tc>
        <w:tc>
          <w:tcPr>
            <w:tcW w:w="1650" w:type="dxa"/>
            <w:shd w:val="clear" w:color="EAEAEA" w:fill="E7E6E4"/>
          </w:tcPr>
          <w:p w:rsidR="007E6890" w:rsidRPr="00BA4EE4" w:rsidRDefault="007E6890" w:rsidP="00F63F4E">
            <w:pPr>
              <w:pStyle w:val="FormatvorlageTabellenkrper-adesso10ptZentriert"/>
              <w:rPr>
                <w:rFonts w:ascii="Courier New" w:hAnsi="Courier New" w:cs="Courier New"/>
              </w:rPr>
            </w:pPr>
          </w:p>
        </w:tc>
      </w:tr>
      <w:tr w:rsidR="007E6890" w:rsidRPr="00FF0120" w:rsidTr="00F63F4E">
        <w:trPr>
          <w:cantSplit/>
          <w:trHeight w:val="397"/>
        </w:trPr>
        <w:tc>
          <w:tcPr>
            <w:tcW w:w="4854" w:type="dxa"/>
            <w:shd w:val="clear" w:color="EAEAEA" w:fill="E7E6E4"/>
          </w:tcPr>
          <w:p w:rsidR="007E6890" w:rsidRPr="000F2D9D" w:rsidRDefault="00F63F4E" w:rsidP="00F63F4E">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Sba</w:t>
            </w:r>
            <w:r w:rsidR="007E6890" w:rsidRPr="000F2D9D">
              <w:rPr>
                <w:rFonts w:ascii="Courier New" w:hAnsi="Courier New" w:cs="Courier New"/>
                <w:sz w:val="20"/>
                <w:szCs w:val="20"/>
                <w:lang w:eastAsia="de-CH"/>
              </w:rPr>
              <w:t>ParameterWebService.wsdl</w:t>
            </w:r>
          </w:p>
        </w:tc>
        <w:tc>
          <w:tcPr>
            <w:tcW w:w="3300" w:type="dxa"/>
            <w:shd w:val="clear" w:color="EAEAEA" w:fill="E7E6E4"/>
          </w:tcPr>
          <w:p w:rsidR="007E6890" w:rsidRDefault="00F63F4E" w:rsidP="00F63F4E">
            <w:pPr>
              <w:spacing w:after="0"/>
            </w:pPr>
            <w:r>
              <w:rPr>
                <w:rFonts w:ascii="Courier New" w:hAnsi="Courier New" w:cs="Courier New"/>
              </w:rPr>
              <w:t>sba</w:t>
            </w:r>
            <w:r w:rsidRPr="00BA4EE4">
              <w:rPr>
                <w:rFonts w:ascii="Courier New" w:hAnsi="Courier New" w:cs="Courier New"/>
              </w:rPr>
              <w:t>serverEAR</w:t>
            </w:r>
          </w:p>
        </w:tc>
        <w:tc>
          <w:tcPr>
            <w:tcW w:w="1650" w:type="dxa"/>
            <w:shd w:val="clear" w:color="EAEAEA" w:fill="E7E6E4"/>
          </w:tcPr>
          <w:p w:rsidR="007E6890" w:rsidRPr="00BA4EE4" w:rsidRDefault="007E6890" w:rsidP="00F63F4E">
            <w:pPr>
              <w:pStyle w:val="FormatvorlageTabellenkrper-adesso10ptZentriert"/>
              <w:rPr>
                <w:rFonts w:ascii="Courier New" w:hAnsi="Courier New" w:cs="Courier New"/>
              </w:rPr>
            </w:pPr>
          </w:p>
        </w:tc>
      </w:tr>
      <w:tr w:rsidR="007E6890" w:rsidRPr="00FF0120" w:rsidTr="00F63F4E">
        <w:trPr>
          <w:cantSplit/>
          <w:trHeight w:val="397"/>
        </w:trPr>
        <w:tc>
          <w:tcPr>
            <w:tcW w:w="4854" w:type="dxa"/>
            <w:shd w:val="clear" w:color="EAEAEA" w:fill="E7E6E4"/>
          </w:tcPr>
          <w:p w:rsidR="007E6890" w:rsidRPr="000F2D9D" w:rsidRDefault="00173A4F" w:rsidP="00F63F4E">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Sba</w:t>
            </w:r>
            <w:r w:rsidR="007E6890">
              <w:rPr>
                <w:rFonts w:ascii="Courier New" w:hAnsi="Courier New" w:cs="Courier New"/>
                <w:sz w:val="20"/>
                <w:szCs w:val="20"/>
                <w:lang w:eastAsia="de-CH"/>
              </w:rPr>
              <w:t>PersonWebService.wsdl</w:t>
            </w:r>
          </w:p>
        </w:tc>
        <w:tc>
          <w:tcPr>
            <w:tcW w:w="3300" w:type="dxa"/>
            <w:shd w:val="clear" w:color="EAEAEA" w:fill="E7E6E4"/>
          </w:tcPr>
          <w:p w:rsidR="007E6890" w:rsidRPr="007C32C2" w:rsidRDefault="00F63F4E" w:rsidP="00F63F4E">
            <w:pPr>
              <w:spacing w:after="0"/>
              <w:rPr>
                <w:rFonts w:ascii="Courier New" w:hAnsi="Courier New" w:cs="Courier New"/>
              </w:rPr>
            </w:pPr>
            <w:r>
              <w:rPr>
                <w:rFonts w:ascii="Courier New" w:hAnsi="Courier New" w:cs="Courier New"/>
              </w:rPr>
              <w:t>sba</w:t>
            </w:r>
            <w:r w:rsidRPr="00BA4EE4">
              <w:rPr>
                <w:rFonts w:ascii="Courier New" w:hAnsi="Courier New" w:cs="Courier New"/>
              </w:rPr>
              <w:t>serverEAR</w:t>
            </w:r>
          </w:p>
        </w:tc>
        <w:tc>
          <w:tcPr>
            <w:tcW w:w="1650" w:type="dxa"/>
            <w:shd w:val="clear" w:color="EAEAEA" w:fill="E7E6E4"/>
          </w:tcPr>
          <w:p w:rsidR="007E6890" w:rsidRPr="00BA4EE4" w:rsidRDefault="007E6890" w:rsidP="00F63F4E">
            <w:pPr>
              <w:pStyle w:val="FormatvorlageTabellenkrper-adesso10ptZentriert"/>
              <w:rPr>
                <w:rFonts w:ascii="Courier New" w:hAnsi="Courier New" w:cs="Courier New"/>
              </w:rPr>
            </w:pPr>
          </w:p>
        </w:tc>
      </w:tr>
      <w:tr w:rsidR="007E6890" w:rsidRPr="00FF0120" w:rsidTr="00F63F4E">
        <w:trPr>
          <w:cantSplit/>
          <w:trHeight w:val="397"/>
        </w:trPr>
        <w:tc>
          <w:tcPr>
            <w:tcW w:w="4854" w:type="dxa"/>
            <w:shd w:val="clear" w:color="EAEAEA" w:fill="E7E6E4"/>
          </w:tcPr>
          <w:p w:rsidR="007E6890" w:rsidRPr="000F2D9D" w:rsidRDefault="00F63F4E" w:rsidP="00F63F4E">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Sba</w:t>
            </w:r>
            <w:r w:rsidR="007E6890" w:rsidRPr="000F2D9D">
              <w:rPr>
                <w:rFonts w:ascii="Courier New" w:hAnsi="Courier New" w:cs="Courier New"/>
                <w:sz w:val="20"/>
                <w:szCs w:val="20"/>
                <w:lang w:eastAsia="de-CH"/>
              </w:rPr>
              <w:t>PlausiWebService.wsdl</w:t>
            </w:r>
          </w:p>
        </w:tc>
        <w:tc>
          <w:tcPr>
            <w:tcW w:w="3300" w:type="dxa"/>
            <w:shd w:val="clear" w:color="EAEAEA" w:fill="E7E6E4"/>
          </w:tcPr>
          <w:p w:rsidR="007E6890" w:rsidRDefault="00F63F4E" w:rsidP="00F63F4E">
            <w:pPr>
              <w:spacing w:after="0"/>
            </w:pPr>
            <w:r>
              <w:rPr>
                <w:rFonts w:ascii="Courier New" w:hAnsi="Courier New" w:cs="Courier New"/>
              </w:rPr>
              <w:t>sba</w:t>
            </w:r>
            <w:r w:rsidRPr="00BA4EE4">
              <w:rPr>
                <w:rFonts w:ascii="Courier New" w:hAnsi="Courier New" w:cs="Courier New"/>
              </w:rPr>
              <w:t>serverEAR</w:t>
            </w:r>
          </w:p>
        </w:tc>
        <w:tc>
          <w:tcPr>
            <w:tcW w:w="1650" w:type="dxa"/>
            <w:shd w:val="clear" w:color="EAEAEA" w:fill="E7E6E4"/>
          </w:tcPr>
          <w:p w:rsidR="007E6890" w:rsidRPr="00BA4EE4" w:rsidRDefault="007E6890" w:rsidP="00F63F4E">
            <w:pPr>
              <w:pStyle w:val="FormatvorlageTabellenkrper-adesso10ptZentriert"/>
              <w:rPr>
                <w:rStyle w:val="countryhomeintro1"/>
                <w:rFonts w:ascii="Courier New" w:hAnsi="Courier New" w:cs="Courier New"/>
                <w:bCs/>
                <w:color w:val="auto"/>
                <w:sz w:val="20"/>
                <w:szCs w:val="20"/>
                <w:lang w:val="en-GB"/>
              </w:rPr>
            </w:pPr>
          </w:p>
        </w:tc>
      </w:tr>
      <w:tr w:rsidR="00F63F4E" w:rsidRPr="00FF0120" w:rsidTr="00F63F4E">
        <w:trPr>
          <w:cantSplit/>
          <w:trHeight w:val="397"/>
        </w:trPr>
        <w:tc>
          <w:tcPr>
            <w:tcW w:w="4854" w:type="dxa"/>
            <w:shd w:val="clear" w:color="EAEAEA" w:fill="E7E6E4"/>
          </w:tcPr>
          <w:p w:rsidR="00F63F4E" w:rsidRPr="0069600D" w:rsidRDefault="00F63F4E" w:rsidP="00F63F4E">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SbaQualificationWebService.wsdl</w:t>
            </w:r>
          </w:p>
        </w:tc>
        <w:tc>
          <w:tcPr>
            <w:tcW w:w="3300" w:type="dxa"/>
            <w:shd w:val="clear" w:color="EAEAEA" w:fill="E7E6E4"/>
          </w:tcPr>
          <w:p w:rsidR="00F63F4E" w:rsidRPr="00BA4EE4" w:rsidRDefault="00F63F4E" w:rsidP="00F63F4E">
            <w:pPr>
              <w:pStyle w:val="FormatvorlageTabellenkrper-adesso10ptZentriert"/>
              <w:rPr>
                <w:rFonts w:ascii="Courier New" w:hAnsi="Courier New" w:cs="Courier New"/>
                <w:lang w:eastAsia="de-CH"/>
              </w:rPr>
            </w:pPr>
            <w:r>
              <w:rPr>
                <w:rFonts w:ascii="Courier New" w:hAnsi="Courier New" w:cs="Courier New"/>
              </w:rPr>
              <w:t>sba</w:t>
            </w:r>
            <w:r w:rsidRPr="00BA4EE4">
              <w:rPr>
                <w:rFonts w:ascii="Courier New" w:hAnsi="Courier New" w:cs="Courier New"/>
              </w:rPr>
              <w:t>serverEAR</w:t>
            </w:r>
          </w:p>
        </w:tc>
        <w:tc>
          <w:tcPr>
            <w:tcW w:w="1650" w:type="dxa"/>
            <w:shd w:val="clear" w:color="EAEAEA" w:fill="E7E6E4"/>
          </w:tcPr>
          <w:p w:rsidR="00F63F4E" w:rsidRPr="00BA4EE4" w:rsidRDefault="00F63F4E" w:rsidP="00F63F4E">
            <w:pPr>
              <w:pStyle w:val="FormatvorlageTabellenkrper-adesso10ptZentriert"/>
              <w:rPr>
                <w:rFonts w:ascii="Courier New" w:hAnsi="Courier New" w:cs="Courier New"/>
              </w:rPr>
            </w:pPr>
          </w:p>
        </w:tc>
      </w:tr>
      <w:tr w:rsidR="007E6890" w:rsidRPr="00FF0120" w:rsidTr="00F63F4E">
        <w:trPr>
          <w:cantSplit/>
          <w:trHeight w:val="397"/>
        </w:trPr>
        <w:tc>
          <w:tcPr>
            <w:tcW w:w="4854" w:type="dxa"/>
            <w:shd w:val="clear" w:color="EAEAEA" w:fill="E7E6E4"/>
          </w:tcPr>
          <w:p w:rsidR="007E6890" w:rsidRDefault="00F63F4E" w:rsidP="00F63F4E">
            <w:pPr>
              <w:spacing w:after="0"/>
            </w:pPr>
            <w:r>
              <w:rPr>
                <w:rFonts w:ascii="Courier New" w:hAnsi="Courier New" w:cs="Courier New"/>
                <w:sz w:val="20"/>
                <w:szCs w:val="20"/>
                <w:lang w:eastAsia="de-CH"/>
              </w:rPr>
              <w:t>Sba</w:t>
            </w:r>
            <w:r w:rsidR="007E6890" w:rsidRPr="000F2D9D">
              <w:rPr>
                <w:rFonts w:ascii="Courier New" w:hAnsi="Courier New" w:cs="Courier New"/>
                <w:sz w:val="20"/>
                <w:szCs w:val="20"/>
                <w:lang w:eastAsia="de-CH"/>
              </w:rPr>
              <w:t>UploadWebService.wsdl</w:t>
            </w:r>
          </w:p>
        </w:tc>
        <w:tc>
          <w:tcPr>
            <w:tcW w:w="3300" w:type="dxa"/>
            <w:shd w:val="clear" w:color="EAEAEA" w:fill="E7E6E4"/>
          </w:tcPr>
          <w:p w:rsidR="007E6890" w:rsidRDefault="00F63F4E" w:rsidP="00F63F4E">
            <w:pPr>
              <w:spacing w:after="0"/>
            </w:pPr>
            <w:r>
              <w:rPr>
                <w:rFonts w:ascii="Courier New" w:hAnsi="Courier New" w:cs="Courier New"/>
              </w:rPr>
              <w:t>sba</w:t>
            </w:r>
            <w:r w:rsidRPr="00BA4EE4">
              <w:rPr>
                <w:rFonts w:ascii="Courier New" w:hAnsi="Courier New" w:cs="Courier New"/>
              </w:rPr>
              <w:t>serverEAR</w:t>
            </w:r>
          </w:p>
        </w:tc>
        <w:tc>
          <w:tcPr>
            <w:tcW w:w="1650" w:type="dxa"/>
            <w:shd w:val="clear" w:color="EAEAEA" w:fill="E7E6E4"/>
          </w:tcPr>
          <w:p w:rsidR="007E6890" w:rsidRPr="00BA4EE4" w:rsidRDefault="007E6890" w:rsidP="00F63F4E">
            <w:pPr>
              <w:pStyle w:val="FormatvorlageTabellenkrper-adesso10ptZentriert"/>
              <w:rPr>
                <w:rStyle w:val="countryhomeintro1"/>
                <w:rFonts w:ascii="Courier New" w:hAnsi="Courier New" w:cs="Courier New"/>
                <w:bCs/>
                <w:color w:val="auto"/>
                <w:sz w:val="20"/>
                <w:szCs w:val="20"/>
                <w:lang w:val="en-GB"/>
              </w:rPr>
            </w:pPr>
            <w:r>
              <w:rPr>
                <w:rStyle w:val="countryhomeintro1"/>
                <w:rFonts w:ascii="Courier New" w:hAnsi="Courier New" w:cs="Courier New"/>
                <w:bCs/>
                <w:color w:val="auto"/>
                <w:sz w:val="20"/>
                <w:szCs w:val="20"/>
                <w:lang w:val="en-GB"/>
              </w:rPr>
              <w:t>MTOM</w:t>
            </w:r>
          </w:p>
        </w:tc>
      </w:tr>
      <w:tr w:rsidR="006E3090" w:rsidRPr="00FF0120" w:rsidTr="00F63F4E">
        <w:trPr>
          <w:cantSplit/>
          <w:trHeight w:val="397"/>
        </w:trPr>
        <w:tc>
          <w:tcPr>
            <w:tcW w:w="4854" w:type="dxa"/>
            <w:shd w:val="clear" w:color="EAEAEA" w:fill="E7E6E4"/>
          </w:tcPr>
          <w:p w:rsidR="006E3090" w:rsidRPr="000F2D9D" w:rsidRDefault="006E3090" w:rsidP="00794EE5">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SbaWizard</w:t>
            </w:r>
            <w:r w:rsidRPr="000F2D9D">
              <w:rPr>
                <w:rFonts w:ascii="Courier New" w:hAnsi="Courier New" w:cs="Courier New"/>
                <w:sz w:val="20"/>
                <w:szCs w:val="20"/>
                <w:lang w:eastAsia="de-CH"/>
              </w:rPr>
              <w:t>WebService.wsdl</w:t>
            </w:r>
          </w:p>
        </w:tc>
        <w:tc>
          <w:tcPr>
            <w:tcW w:w="3300" w:type="dxa"/>
            <w:shd w:val="clear" w:color="EAEAEA" w:fill="E7E6E4"/>
          </w:tcPr>
          <w:p w:rsidR="006E3090" w:rsidRDefault="006E3090" w:rsidP="00794EE5">
            <w:pPr>
              <w:spacing w:after="0"/>
            </w:pPr>
            <w:r>
              <w:rPr>
                <w:rFonts w:ascii="Courier New" w:hAnsi="Courier New" w:cs="Courier New"/>
              </w:rPr>
              <w:t>sba</w:t>
            </w:r>
            <w:r w:rsidRPr="00BA4EE4">
              <w:rPr>
                <w:rFonts w:ascii="Courier New" w:hAnsi="Courier New" w:cs="Courier New"/>
              </w:rPr>
              <w:t>serverEAR</w:t>
            </w:r>
          </w:p>
        </w:tc>
        <w:tc>
          <w:tcPr>
            <w:tcW w:w="1650" w:type="dxa"/>
            <w:shd w:val="clear" w:color="EAEAEA" w:fill="E7E6E4"/>
          </w:tcPr>
          <w:p w:rsidR="006E3090" w:rsidRDefault="006E3090" w:rsidP="00F63F4E">
            <w:pPr>
              <w:pStyle w:val="FormatvorlageTabellenkrper-adesso10ptZentriert"/>
              <w:rPr>
                <w:rStyle w:val="countryhomeintro1"/>
                <w:rFonts w:ascii="Courier New" w:hAnsi="Courier New" w:cs="Courier New"/>
                <w:bCs/>
                <w:color w:val="auto"/>
                <w:sz w:val="20"/>
                <w:szCs w:val="20"/>
                <w:lang w:val="en-GB"/>
              </w:rPr>
            </w:pPr>
          </w:p>
        </w:tc>
      </w:tr>
    </w:tbl>
    <w:p w:rsidR="007E6890" w:rsidRPr="00955BE1" w:rsidRDefault="007E6890" w:rsidP="007E6890">
      <w:pPr>
        <w:pStyle w:val="Beschriftung"/>
        <w:jc w:val="center"/>
        <w:rPr>
          <w:b/>
          <w:bCs/>
        </w:rPr>
      </w:pPr>
      <w:bookmarkStart w:id="109" w:name="_Toc467077516"/>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10</w:t>
      </w:r>
      <w:r w:rsidRPr="000777E3">
        <w:rPr>
          <w:bCs/>
        </w:rPr>
        <w:fldChar w:fldCharType="end"/>
      </w:r>
      <w:r w:rsidRPr="000777E3">
        <w:rPr>
          <w:b/>
          <w:bCs/>
        </w:rPr>
        <w:t xml:space="preserve">: </w:t>
      </w:r>
      <w:r w:rsidR="00F16683">
        <w:rPr>
          <w:b/>
          <w:bCs/>
        </w:rPr>
        <w:t>Webservices SBA</w:t>
      </w:r>
      <w:bookmarkEnd w:id="109"/>
    </w:p>
    <w:p w:rsidR="007E6890" w:rsidRDefault="007E6890" w:rsidP="007E6890">
      <w:pPr>
        <w:pStyle w:val="berschrift3"/>
        <w:tabs>
          <w:tab w:val="clear" w:pos="830"/>
          <w:tab w:val="num" w:pos="720"/>
        </w:tabs>
      </w:pPr>
      <w:bookmarkStart w:id="110" w:name="_Toc467077487"/>
      <w:r>
        <w:t>Installation Presentation-Layer</w:t>
      </w:r>
      <w:bookmarkEnd w:id="110"/>
    </w:p>
    <w:p w:rsidR="007E6890" w:rsidRDefault="007E6890" w:rsidP="007E6890">
      <w:r>
        <w:t xml:space="preserve">Im Verzeichnis </w:t>
      </w:r>
      <w:r w:rsidRPr="002A41DF">
        <w:rPr>
          <w:rStyle w:val="HTMLCode"/>
        </w:rPr>
        <w:t>&lt;target&gt;</w:t>
      </w:r>
      <w:r>
        <w:t xml:space="preserve"> befindet sich der Presentationlayer der Applikation </w:t>
      </w:r>
      <w:r w:rsidR="00D02A1D">
        <w:t>SBA</w:t>
      </w:r>
      <w:r>
        <w:t xml:space="preserve"> </w:t>
      </w:r>
      <w:r w:rsidR="00D02A1D">
        <w:rPr>
          <w:rFonts w:ascii="Courier New" w:hAnsi="Courier New" w:cs="Courier New"/>
          <w:sz w:val="20"/>
          <w:szCs w:val="20"/>
          <w:highlight w:val="white"/>
          <w:lang w:eastAsia="en-US"/>
        </w:rPr>
        <w:t>sba</w:t>
      </w:r>
      <w:r>
        <w:rPr>
          <w:rFonts w:ascii="Courier New" w:hAnsi="Courier New" w:cs="Courier New"/>
          <w:sz w:val="20"/>
          <w:szCs w:val="20"/>
          <w:highlight w:val="white"/>
          <w:lang w:eastAsia="en-US"/>
        </w:rPr>
        <w:t>web</w:t>
      </w:r>
      <w:r w:rsidRPr="00CA0E77">
        <w:rPr>
          <w:rFonts w:ascii="Courier New" w:hAnsi="Courier New" w:cs="Courier New"/>
          <w:sz w:val="20"/>
          <w:szCs w:val="20"/>
          <w:highlight w:val="white"/>
          <w:lang w:eastAsia="en-US"/>
        </w:rPr>
        <w:t>EAR</w:t>
      </w:r>
      <w:r>
        <w:rPr>
          <w:rFonts w:ascii="Courier New" w:hAnsi="Courier New" w:cs="Courier New"/>
          <w:sz w:val="20"/>
          <w:szCs w:val="20"/>
          <w:lang w:eastAsia="en-US"/>
        </w:rPr>
        <w:t>*.ear</w:t>
      </w:r>
      <w:r>
        <w:t>. Dieses ist auf dem Web-Server des Presentationlayers zu installieren.</w:t>
      </w:r>
    </w:p>
    <w:p w:rsidR="007E6890" w:rsidRDefault="007E6890" w:rsidP="007E6890">
      <w:r>
        <w:t>Folgende System Properties müssen als Aufstartparameter müssen für den Webserver definiert werden.</w:t>
      </w:r>
    </w:p>
    <w:p w:rsidR="007E6890" w:rsidRPr="00DD62EE" w:rsidRDefault="007E6890" w:rsidP="007E6890">
      <w:pPr>
        <w:rPr>
          <w:b/>
          <w:lang w:val="en-US"/>
        </w:rPr>
      </w:pPr>
      <w:r w:rsidRPr="00DD62EE">
        <w:rPr>
          <w:b/>
          <w:lang w:val="en-US"/>
        </w:rPr>
        <w:t>Aufstartparameter:</w:t>
      </w:r>
    </w:p>
    <w:p w:rsidR="007E6890" w:rsidRDefault="007E6890"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DD62EE">
        <w:rPr>
          <w:rFonts w:ascii="Courier New" w:hAnsi="Courier New" w:cs="Courier New"/>
          <w:sz w:val="20"/>
          <w:szCs w:val="20"/>
          <w:highlight w:val="white"/>
          <w:lang w:val="en-US" w:eastAsia="en-US"/>
        </w:rPr>
        <w:t>-D</w:t>
      </w:r>
      <w:r w:rsidR="000F0727">
        <w:rPr>
          <w:rFonts w:ascii="Courier New" w:hAnsi="Courier New" w:cs="Courier New"/>
          <w:sz w:val="20"/>
          <w:szCs w:val="20"/>
          <w:lang w:val="en-US" w:eastAsia="de-CH"/>
        </w:rPr>
        <w:t>SBA</w:t>
      </w:r>
      <w:r>
        <w:rPr>
          <w:rFonts w:ascii="Courier New" w:hAnsi="Courier New" w:cs="Courier New"/>
          <w:sz w:val="20"/>
          <w:szCs w:val="20"/>
          <w:lang w:val="en-US" w:eastAsia="de-CH"/>
        </w:rPr>
        <w:t>WEB</w:t>
      </w:r>
      <w:r w:rsidRPr="002C2C22">
        <w:rPr>
          <w:rFonts w:ascii="Courier New" w:hAnsi="Courier New" w:cs="Courier New"/>
          <w:sz w:val="20"/>
          <w:szCs w:val="20"/>
          <w:lang w:val="en-US" w:eastAsia="de-CH"/>
        </w:rPr>
        <w:t>_PROPERTIES_LOCATION=&lt;path&gt;</w:t>
      </w:r>
      <w:r>
        <w:rPr>
          <w:rFonts w:ascii="Courier New" w:hAnsi="Courier New" w:cs="Courier New"/>
          <w:sz w:val="20"/>
          <w:szCs w:val="20"/>
          <w:lang w:val="en-US" w:eastAsia="de-CH"/>
        </w:rPr>
        <w:t xml:space="preserve"> </w:t>
      </w:r>
      <w:r w:rsidRPr="002C2C22">
        <w:rPr>
          <w:rFonts w:ascii="Courier New" w:hAnsi="Courier New" w:cs="Courier New"/>
          <w:sz w:val="20"/>
          <w:szCs w:val="20"/>
          <w:lang w:val="en-US" w:eastAsia="de-CH"/>
        </w:rPr>
        <w:t>(</w:t>
      </w:r>
      <w:r w:rsidRPr="002C2C22">
        <w:rPr>
          <w:rFonts w:ascii="Courier New" w:hAnsi="Courier New" w:cs="Courier New"/>
          <w:color w:val="000000"/>
          <w:sz w:val="20"/>
          <w:szCs w:val="20"/>
          <w:u w:val="single"/>
          <w:lang w:val="en-US" w:eastAsia="de-CH"/>
        </w:rPr>
        <w:t>Beispiel</w:t>
      </w:r>
      <w:r w:rsidRPr="002C2C22">
        <w:rPr>
          <w:rFonts w:ascii="Courier New" w:hAnsi="Courier New" w:cs="Courier New"/>
          <w:sz w:val="20"/>
          <w:szCs w:val="20"/>
          <w:lang w:val="en-US" w:eastAsia="de-CH"/>
        </w:rPr>
        <w:t>: ./application.properties</w:t>
      </w:r>
      <w:r>
        <w:rPr>
          <w:rFonts w:ascii="Courier New" w:hAnsi="Courier New" w:cs="Courier New"/>
          <w:sz w:val="20"/>
          <w:szCs w:val="20"/>
          <w:lang w:val="en-US" w:eastAsia="de-CH"/>
        </w:rPr>
        <w:t>)</w:t>
      </w:r>
    </w:p>
    <w:p w:rsidR="007E6890" w:rsidRPr="00B30576" w:rsidRDefault="007E6890"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r w:rsidRPr="00EF72F4">
        <w:rPr>
          <w:rFonts w:ascii="Courier New" w:hAnsi="Courier New" w:cs="Courier New"/>
          <w:sz w:val="20"/>
          <w:szCs w:val="20"/>
          <w:lang w:eastAsia="en-US"/>
        </w:rPr>
        <w:t>-DMEB_LOGGING_BASE_DIR=&lt;path&gt;(Beispiel: /logs oder c:\logs, ohne Rootknoten wird ein Pfad relative zum weblogic domains Verzei</w:t>
      </w:r>
      <w:r w:rsidRPr="00B30576">
        <w:rPr>
          <w:rFonts w:ascii="Courier New" w:hAnsi="Courier New" w:cs="Courier New"/>
          <w:sz w:val="20"/>
          <w:szCs w:val="20"/>
          <w:lang w:eastAsia="en-US"/>
        </w:rPr>
        <w:t>chnis gewählt)</w:t>
      </w:r>
    </w:p>
    <w:p w:rsidR="007E6890" w:rsidRPr="00B30576" w:rsidRDefault="007E6890"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p>
    <w:p w:rsidR="007E6890" w:rsidRPr="007417F5" w:rsidRDefault="007E6890" w:rsidP="007E6890">
      <w:pPr>
        <w:spacing w:before="240"/>
        <w:rPr>
          <w:b/>
          <w:lang w:val="en-GB"/>
        </w:rPr>
      </w:pPr>
      <w:r w:rsidRPr="007417F5">
        <w:rPr>
          <w:b/>
          <w:highlight w:val="white"/>
          <w:lang w:val="en-GB"/>
        </w:rPr>
        <w:t xml:space="preserve">Application Properties (Bsp: </w:t>
      </w:r>
      <w:r w:rsidRPr="007417F5">
        <w:rPr>
          <w:rFonts w:ascii="Courier New" w:hAnsi="Courier New" w:cs="Courier New"/>
          <w:sz w:val="20"/>
          <w:szCs w:val="20"/>
          <w:lang w:val="en-GB" w:eastAsia="de-CH"/>
        </w:rPr>
        <w:t>./application.properties</w:t>
      </w:r>
      <w:r w:rsidRPr="007417F5">
        <w:rPr>
          <w:b/>
          <w:lang w:val="en-GB"/>
        </w:rPr>
        <w:t>)</w:t>
      </w:r>
    </w:p>
    <w:p w:rsidR="007E6890" w:rsidRPr="007417F5" w:rsidRDefault="007E6890"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configuration.idmdomain=MEB</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configuration.idmserverurl</w:t>
      </w:r>
      <w:proofErr w:type="gramStart"/>
      <w:r w:rsidRPr="00E65364">
        <w:rPr>
          <w:rFonts w:ascii="Courier New" w:hAnsi="Courier New" w:cs="Courier New"/>
          <w:sz w:val="20"/>
          <w:szCs w:val="20"/>
          <w:lang w:val="en-US" w:eastAsia="de-CH"/>
        </w:rPr>
        <w:t>=(</w:t>
      </w:r>
      <w:proofErr w:type="gramEnd"/>
      <w:r w:rsidRPr="00E65364">
        <w:rPr>
          <w:rFonts w:ascii="Courier New" w:hAnsi="Courier New" w:cs="Courier New"/>
          <w:sz w:val="20"/>
          <w:szCs w:val="20"/>
          <w:lang w:val="en-US" w:eastAsia="de-CH"/>
        </w:rPr>
        <w:t xml:space="preserve">Ref: </w:t>
      </w:r>
      <w:r>
        <w:rPr>
          <w:rFonts w:ascii="Courier New" w:hAnsi="Courier New" w:cs="Courier New"/>
          <w:sz w:val="20"/>
          <w:szCs w:val="20"/>
          <w:lang w:val="en-US" w:eastAsia="de-CH"/>
        </w:rPr>
        <w:t>https://services.gate-r</w:t>
      </w:r>
      <w:r w:rsidRPr="00E65364">
        <w:rPr>
          <w:rFonts w:ascii="Courier New" w:hAnsi="Courier New" w:cs="Courier New"/>
          <w:sz w:val="20"/>
          <w:szCs w:val="20"/>
          <w:lang w:val="en-US" w:eastAsia="de-CH"/>
        </w:rPr>
        <w:t>.eiam.admin.ch/nevisidm/services/v1_32/AdminService)</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configuration.keyStore=/data/wls/meb/certificate/meb_keystore.jks</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configuration.keyStorePassword=&lt;hier keystore passwort einfügen&gt;</w:t>
      </w:r>
      <w:r w:rsidRPr="00E65364">
        <w:rPr>
          <w:rFonts w:ascii="Courier New" w:hAnsi="Courier New" w:cs="Courier New"/>
          <w:sz w:val="20"/>
          <w:szCs w:val="20"/>
          <w:lang w:val="en-US" w:eastAsia="de-CH"/>
        </w:rPr>
        <w:tab/>
      </w:r>
    </w:p>
    <w:p w:rsidR="007E6890" w:rsidRPr="007417F5" w:rsidRDefault="007E6890"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configuration.idm.implementation=idmUserService</w:t>
      </w:r>
    </w:p>
    <w:p w:rsidR="007E6890" w:rsidRDefault="000F0727"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de-CH"/>
        </w:rPr>
      </w:pPr>
      <w:r>
        <w:rPr>
          <w:rFonts w:ascii="Courier New" w:hAnsi="Courier New" w:cs="Courier New"/>
          <w:sz w:val="20"/>
          <w:szCs w:val="20"/>
          <w:lang w:eastAsia="de-CH"/>
        </w:rPr>
        <w:t>configuration.sbaserverurl=&lt;SBA</w:t>
      </w:r>
      <w:r w:rsidR="007E6890">
        <w:rPr>
          <w:rFonts w:ascii="Courier New" w:hAnsi="Courier New" w:cs="Courier New"/>
          <w:sz w:val="20"/>
          <w:szCs w:val="20"/>
          <w:lang w:eastAsia="de-CH"/>
        </w:rPr>
        <w:t xml:space="preserve"> Server&gt; (</w:t>
      </w:r>
      <w:r w:rsidR="007E6890">
        <w:rPr>
          <w:rFonts w:ascii="Courier New" w:hAnsi="Courier New" w:cs="Courier New"/>
          <w:color w:val="000000"/>
          <w:sz w:val="20"/>
          <w:szCs w:val="20"/>
          <w:u w:val="single"/>
          <w:lang w:eastAsia="de-CH"/>
        </w:rPr>
        <w:t>Beispiel</w:t>
      </w:r>
      <w:r>
        <w:rPr>
          <w:rFonts w:ascii="Courier New" w:hAnsi="Courier New" w:cs="Courier New"/>
          <w:sz w:val="20"/>
          <w:szCs w:val="20"/>
          <w:lang w:eastAsia="de-CH"/>
        </w:rPr>
        <w:t>: http://localhost:7001/sba</w:t>
      </w:r>
      <w:r w:rsidR="007E6890">
        <w:rPr>
          <w:rFonts w:ascii="Courier New" w:hAnsi="Courier New" w:cs="Courier New"/>
          <w:sz w:val="20"/>
          <w:szCs w:val="20"/>
          <w:lang w:eastAsia="de-CH"/>
        </w:rPr>
        <w:t>server)</w:t>
      </w:r>
    </w:p>
    <w:p w:rsidR="007E6890" w:rsidRDefault="007E6890"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de-CH"/>
        </w:rPr>
      </w:pPr>
      <w:r>
        <w:rPr>
          <w:rFonts w:ascii="Courier New" w:hAnsi="Courier New" w:cs="Courier New"/>
          <w:sz w:val="20"/>
          <w:szCs w:val="20"/>
          <w:lang w:eastAsia="de-CH"/>
        </w:rPr>
        <w:t>configuration.commonserverurl=&lt;MEB Server&gt; (</w:t>
      </w:r>
      <w:r>
        <w:rPr>
          <w:rFonts w:ascii="Courier New" w:hAnsi="Courier New" w:cs="Courier New"/>
          <w:color w:val="000000"/>
          <w:sz w:val="20"/>
          <w:szCs w:val="20"/>
          <w:u w:val="single"/>
          <w:lang w:eastAsia="de-CH"/>
        </w:rPr>
        <w:t>Beispiel</w:t>
      </w:r>
      <w:r>
        <w:rPr>
          <w:rFonts w:ascii="Courier New" w:hAnsi="Courier New" w:cs="Courier New"/>
          <w:sz w:val="20"/>
          <w:szCs w:val="20"/>
          <w:lang w:eastAsia="de-CH"/>
        </w:rPr>
        <w:t xml:space="preserve">: </w:t>
      </w:r>
      <w:hyperlink r:id="rId23" w:history="1">
        <w:r w:rsidR="008F0E06" w:rsidRPr="00744D17">
          <w:rPr>
            <w:rStyle w:val="Hyperlink"/>
            <w:rFonts w:ascii="Courier New" w:hAnsi="Courier New" w:cs="Courier New"/>
            <w:sz w:val="20"/>
            <w:szCs w:val="20"/>
            <w:lang w:eastAsia="de-CH"/>
          </w:rPr>
          <w:t>http://localhost:7001/mebserver</w:t>
        </w:r>
      </w:hyperlink>
      <w:r>
        <w:rPr>
          <w:rFonts w:ascii="Courier New" w:hAnsi="Courier New" w:cs="Courier New"/>
          <w:sz w:val="20"/>
          <w:szCs w:val="20"/>
          <w:lang w:eastAsia="de-CH"/>
        </w:rPr>
        <w:t>)</w:t>
      </w:r>
    </w:p>
    <w:p w:rsidR="008F0E06" w:rsidRDefault="008F0E06"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de-CH"/>
        </w:rPr>
      </w:pPr>
    </w:p>
    <w:p w:rsidR="008F0E06" w:rsidRDefault="008F0E06" w:rsidP="008F0E06">
      <w:pPr>
        <w:pStyle w:val="berschrift2"/>
      </w:pPr>
      <w:bookmarkStart w:id="111" w:name="_Toc467077488"/>
      <w:r>
        <w:t>Installation SBG</w:t>
      </w:r>
      <w:bookmarkEnd w:id="111"/>
    </w:p>
    <w:p w:rsidR="008F0E06" w:rsidRDefault="008F0E06" w:rsidP="008F0E06">
      <w:pPr>
        <w:pStyle w:val="berschrift3"/>
        <w:tabs>
          <w:tab w:val="clear" w:pos="830"/>
          <w:tab w:val="num" w:pos="720"/>
        </w:tabs>
      </w:pPr>
      <w:bookmarkStart w:id="112" w:name="_Toc467077489"/>
      <w:r>
        <w:t>Installation Service-Layer SBG</w:t>
      </w:r>
      <w:bookmarkEnd w:id="112"/>
    </w:p>
    <w:p w:rsidR="008F0E06" w:rsidRDefault="008F0E06" w:rsidP="008F0E06">
      <w:r>
        <w:t xml:space="preserve">Im Verzeichnis </w:t>
      </w:r>
      <w:r w:rsidRPr="002A41DF">
        <w:rPr>
          <w:rStyle w:val="HTMLCode"/>
        </w:rPr>
        <w:t>&lt;target&gt;</w:t>
      </w:r>
      <w:r>
        <w:t xml:space="preserve"> befindet sich der Servicelayer der Applikation SB</w:t>
      </w:r>
      <w:r w:rsidR="001E196D">
        <w:t>G</w:t>
      </w:r>
      <w:r>
        <w:t xml:space="preserve"> </w:t>
      </w:r>
      <w:r w:rsidR="001E196D">
        <w:rPr>
          <w:rFonts w:ascii="Courier New" w:hAnsi="Courier New" w:cs="Courier New"/>
          <w:sz w:val="20"/>
          <w:szCs w:val="20"/>
          <w:highlight w:val="white"/>
          <w:lang w:eastAsia="en-US"/>
        </w:rPr>
        <w:t>sbg</w:t>
      </w:r>
      <w:r w:rsidRPr="00CA0E77">
        <w:rPr>
          <w:rFonts w:ascii="Courier New" w:hAnsi="Courier New" w:cs="Courier New"/>
          <w:sz w:val="20"/>
          <w:szCs w:val="20"/>
          <w:highlight w:val="white"/>
          <w:lang w:eastAsia="en-US"/>
        </w:rPr>
        <w:t>serverEAR</w:t>
      </w:r>
      <w:r>
        <w:rPr>
          <w:rFonts w:ascii="Courier New" w:hAnsi="Courier New" w:cs="Courier New"/>
          <w:sz w:val="20"/>
          <w:szCs w:val="20"/>
          <w:lang w:eastAsia="en-US"/>
        </w:rPr>
        <w:t>*.ear</w:t>
      </w:r>
      <w:r>
        <w:t>. Dieses ist auf dem Web-Server des Servicelayers zu installieren.</w:t>
      </w:r>
    </w:p>
    <w:p w:rsidR="008F0E06" w:rsidRDefault="008F0E06" w:rsidP="008F0E06">
      <w:r>
        <w:t>Folgende System Properties müssen als Aufstartparameter müssen für den Webserver definiert werden.</w:t>
      </w:r>
    </w:p>
    <w:p w:rsidR="008F0E06" w:rsidRPr="007417F5" w:rsidRDefault="008F0E06" w:rsidP="008F0E06">
      <w:pPr>
        <w:rPr>
          <w:b/>
          <w:lang w:val="en-GB"/>
        </w:rPr>
      </w:pPr>
      <w:r w:rsidRPr="007417F5">
        <w:rPr>
          <w:b/>
          <w:lang w:val="en-GB"/>
        </w:rPr>
        <w:t>Aufstartparameter:</w:t>
      </w:r>
    </w:p>
    <w:p w:rsidR="008F0E06" w:rsidRPr="007417F5" w:rsidRDefault="008F0E06"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highlight w:val="white"/>
          <w:lang w:val="en-GB" w:eastAsia="en-US"/>
        </w:rPr>
        <w:t>-D</w:t>
      </w:r>
      <w:r w:rsidR="001E196D" w:rsidRPr="007417F5">
        <w:rPr>
          <w:rFonts w:ascii="Courier New" w:hAnsi="Courier New" w:cs="Courier New"/>
          <w:sz w:val="20"/>
          <w:szCs w:val="20"/>
          <w:lang w:val="en-GB" w:eastAsia="de-CH"/>
        </w:rPr>
        <w:t>SBG</w:t>
      </w:r>
      <w:r w:rsidRPr="007417F5">
        <w:rPr>
          <w:rFonts w:ascii="Courier New" w:hAnsi="Courier New" w:cs="Courier New"/>
          <w:sz w:val="20"/>
          <w:szCs w:val="20"/>
          <w:lang w:val="en-GB" w:eastAsia="de-CH"/>
        </w:rPr>
        <w:t>SERVER_PROPERTIES_LOCATION=&lt;path&gt; (</w:t>
      </w:r>
      <w:r w:rsidRPr="007417F5">
        <w:rPr>
          <w:rFonts w:ascii="Courier New" w:hAnsi="Courier New" w:cs="Courier New"/>
          <w:color w:val="000000"/>
          <w:sz w:val="20"/>
          <w:szCs w:val="20"/>
          <w:u w:val="single"/>
          <w:lang w:val="en-GB" w:eastAsia="de-CH"/>
        </w:rPr>
        <w:t>Beispiel</w:t>
      </w:r>
      <w:r w:rsidRPr="007417F5">
        <w:rPr>
          <w:rFonts w:ascii="Courier New" w:hAnsi="Courier New" w:cs="Courier New"/>
          <w:sz w:val="20"/>
          <w:szCs w:val="20"/>
          <w:lang w:val="en-GB" w:eastAsia="de-CH"/>
        </w:rPr>
        <w:t>: ./application.properties)</w:t>
      </w:r>
    </w:p>
    <w:p w:rsidR="008F0E06" w:rsidRPr="00B30576" w:rsidRDefault="008F0E06"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r w:rsidRPr="00B30576">
        <w:rPr>
          <w:rFonts w:ascii="Courier New" w:hAnsi="Courier New" w:cs="Courier New"/>
          <w:sz w:val="20"/>
          <w:szCs w:val="20"/>
          <w:lang w:eastAsia="en-US"/>
        </w:rPr>
        <w:t>-DMEB_LOGGING_BASE_DIR=&lt;path&gt;(Beispiel: /logs oder c:\logs, ohne Rootknoten wird ein Pfad relative zum weblogic domains Verzeichnis gewählt)</w:t>
      </w:r>
    </w:p>
    <w:p w:rsidR="008F0E06" w:rsidRPr="00B30576" w:rsidRDefault="008F0E06"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p>
    <w:p w:rsidR="008F0E06" w:rsidRPr="007417F5" w:rsidRDefault="008F0E06" w:rsidP="008F0E06">
      <w:pPr>
        <w:spacing w:before="240"/>
        <w:rPr>
          <w:b/>
          <w:lang w:val="en-GB"/>
        </w:rPr>
      </w:pPr>
      <w:r w:rsidRPr="007417F5">
        <w:rPr>
          <w:b/>
          <w:highlight w:val="white"/>
          <w:lang w:val="en-GB"/>
        </w:rPr>
        <w:t xml:space="preserve">Application Properties (Bsp: </w:t>
      </w:r>
      <w:r w:rsidRPr="007417F5">
        <w:rPr>
          <w:rFonts w:ascii="Courier New" w:hAnsi="Courier New" w:cs="Courier New"/>
          <w:sz w:val="20"/>
          <w:szCs w:val="20"/>
          <w:lang w:val="en-GB" w:eastAsia="de-CH"/>
        </w:rPr>
        <w:t>./application.properties</w:t>
      </w:r>
      <w:r w:rsidRPr="007417F5">
        <w:rPr>
          <w:b/>
          <w:lang w:val="en-GB"/>
        </w:rPr>
        <w:t>)</w:t>
      </w:r>
    </w:p>
    <w:p w:rsidR="008F0E06" w:rsidRPr="007417F5" w:rsidRDefault="008F0E06"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hibernate.show_sql=false</w:t>
      </w:r>
    </w:p>
    <w:p w:rsidR="008F0E06" w:rsidRPr="007417F5" w:rsidRDefault="008F0E06"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hibernate.format_sql=false</w:t>
      </w:r>
    </w:p>
    <w:p w:rsidR="008F0E06" w:rsidRPr="007417F5" w:rsidRDefault="008F0E06"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jndi.datasource=&lt;Data Source JNDI Name&gt; (</w:t>
      </w:r>
      <w:r w:rsidRPr="007417F5">
        <w:rPr>
          <w:rFonts w:ascii="Courier New" w:hAnsi="Courier New" w:cs="Courier New"/>
          <w:color w:val="000000"/>
          <w:sz w:val="20"/>
          <w:szCs w:val="20"/>
          <w:u w:val="single"/>
          <w:lang w:val="en-GB" w:eastAsia="de-CH"/>
        </w:rPr>
        <w:t>Beispiel</w:t>
      </w:r>
      <w:r w:rsidRPr="007417F5">
        <w:rPr>
          <w:rFonts w:ascii="Courier New" w:hAnsi="Courier New" w:cs="Courier New"/>
          <w:sz w:val="20"/>
          <w:szCs w:val="20"/>
          <w:lang w:val="en-GB" w:eastAsia="de-CH"/>
        </w:rPr>
        <w:t xml:space="preserve">: </w:t>
      </w:r>
      <w:r w:rsidRPr="007417F5">
        <w:rPr>
          <w:rFonts w:ascii="Courier New" w:hAnsi="Courier New" w:cs="Courier New"/>
          <w:color w:val="000000"/>
          <w:sz w:val="20"/>
          <w:szCs w:val="20"/>
          <w:u w:val="single"/>
          <w:lang w:val="en-GB" w:eastAsia="de-CH"/>
        </w:rPr>
        <w:t>jdbc</w:t>
      </w:r>
      <w:r w:rsidRPr="007417F5">
        <w:rPr>
          <w:rFonts w:ascii="Courier New" w:hAnsi="Courier New" w:cs="Courier New"/>
          <w:sz w:val="20"/>
          <w:szCs w:val="20"/>
          <w:lang w:val="en-GB" w:eastAsia="de-CH"/>
        </w:rPr>
        <w:t>/</w:t>
      </w:r>
      <w:r w:rsidRPr="007417F5">
        <w:rPr>
          <w:rFonts w:ascii="Courier New" w:hAnsi="Courier New" w:cs="Courier New"/>
          <w:color w:val="000000"/>
          <w:sz w:val="20"/>
          <w:szCs w:val="20"/>
          <w:u w:val="single"/>
          <w:lang w:val="en-GB" w:eastAsia="de-CH"/>
        </w:rPr>
        <w:t>meb</w:t>
      </w:r>
      <w:r w:rsidRPr="007417F5">
        <w:rPr>
          <w:rFonts w:ascii="Courier New" w:hAnsi="Courier New" w:cs="Courier New"/>
          <w:sz w:val="20"/>
          <w:szCs w:val="20"/>
          <w:lang w:val="en-GB" w:eastAsia="de-CH"/>
        </w:rPr>
        <w:t>)</w:t>
      </w:r>
    </w:p>
    <w:p w:rsidR="008F0E06" w:rsidRPr="0000254A" w:rsidRDefault="008F0E06"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00254A">
        <w:rPr>
          <w:rFonts w:ascii="Courier New" w:hAnsi="Courier New" w:cs="Courier New"/>
          <w:sz w:val="20"/>
          <w:szCs w:val="20"/>
          <w:lang w:val="en-GB" w:eastAsia="de-CH"/>
        </w:rPr>
        <w:t>configuration.idmdomain=MEB</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 xml:space="preserve">configuration.idmserverurl=(Ref: </w:t>
      </w:r>
      <w:r>
        <w:rPr>
          <w:rFonts w:ascii="Courier New" w:hAnsi="Courier New" w:cs="Courier New"/>
          <w:sz w:val="20"/>
          <w:szCs w:val="20"/>
          <w:lang w:val="en-US" w:eastAsia="de-CH"/>
        </w:rPr>
        <w:t>https://services.gate-r</w:t>
      </w:r>
      <w:r w:rsidRPr="00E65364">
        <w:rPr>
          <w:rFonts w:ascii="Courier New" w:hAnsi="Courier New" w:cs="Courier New"/>
          <w:sz w:val="20"/>
          <w:szCs w:val="20"/>
          <w:lang w:val="en-US" w:eastAsia="de-CH"/>
        </w:rPr>
        <w:t>.eiam.admin.ch/nevisidm/services/v1_32/AdminService)</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configuration.keyStore=/data/wls/meb/certificate/meb_keystore.jks</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configuration.keyStorePassword=&lt;hier keystore passwort einfügen&gt;</w:t>
      </w:r>
      <w:r w:rsidRPr="00E65364">
        <w:rPr>
          <w:rFonts w:ascii="Courier New" w:hAnsi="Courier New" w:cs="Courier New"/>
          <w:sz w:val="20"/>
          <w:szCs w:val="20"/>
          <w:lang w:val="en-US" w:eastAsia="de-CH"/>
        </w:rPr>
        <w:tab/>
      </w:r>
    </w:p>
    <w:p w:rsidR="008F0E06" w:rsidRPr="0000254A" w:rsidRDefault="008F0E06"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00254A">
        <w:rPr>
          <w:rFonts w:ascii="Courier New" w:hAnsi="Courier New" w:cs="Courier New"/>
          <w:sz w:val="20"/>
          <w:szCs w:val="20"/>
          <w:lang w:val="en-GB" w:eastAsia="de-CH"/>
        </w:rPr>
        <w:t>configuration.idm.implementation=idmUserService</w:t>
      </w:r>
    </w:p>
    <w:p w:rsidR="00BB2E75" w:rsidRPr="00A83400" w:rsidRDefault="00BB2E75" w:rsidP="00BB2E75">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83400">
        <w:rPr>
          <w:rFonts w:ascii="Courier New" w:hAnsi="Courier New" w:cs="Courier New"/>
          <w:sz w:val="20"/>
          <w:szCs w:val="20"/>
          <w:lang w:val="en-GB" w:eastAsia="de-CH"/>
        </w:rPr>
        <w:t>configuration.sashost=&lt;SAS Host Name</w:t>
      </w:r>
      <w:r w:rsidRPr="00BB2E75">
        <w:rPr>
          <w:rFonts w:ascii="Courier New" w:hAnsi="Courier New" w:cs="Courier New"/>
          <w:sz w:val="20"/>
          <w:szCs w:val="20"/>
          <w:lang w:val="en-GB" w:eastAsia="de-CH"/>
        </w:rPr>
        <w:t>&gt;</w:t>
      </w:r>
    </w:p>
    <w:p w:rsidR="00BB2E75" w:rsidRPr="00BB2E75" w:rsidRDefault="00BB2E75" w:rsidP="00BB2E75">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BB2E75">
        <w:rPr>
          <w:rFonts w:ascii="Courier New" w:hAnsi="Courier New" w:cs="Courier New"/>
          <w:sz w:val="20"/>
          <w:szCs w:val="20"/>
          <w:lang w:val="en-GB" w:eastAsia="de-CH"/>
        </w:rPr>
        <w:t>configuration.sasport=&lt;SAS Port&gt;</w:t>
      </w:r>
    </w:p>
    <w:p w:rsidR="00BB2E75" w:rsidRPr="00A83400" w:rsidRDefault="00BB2E75" w:rsidP="00BB2E75">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83400">
        <w:rPr>
          <w:rFonts w:ascii="Courier New" w:hAnsi="Courier New" w:cs="Courier New"/>
          <w:sz w:val="20"/>
          <w:szCs w:val="20"/>
          <w:lang w:val="en-GB" w:eastAsia="de-CH"/>
        </w:rPr>
        <w:t>configuration.sasuser=&lt;SAS User Name&gt;</w:t>
      </w:r>
    </w:p>
    <w:p w:rsidR="00BB2E75" w:rsidRDefault="00BB2E75" w:rsidP="00BB2E75">
      <w:pPr>
        <w:tabs>
          <w:tab w:val="clear" w:pos="289"/>
          <w:tab w:val="clear" w:pos="1440"/>
          <w:tab w:val="clear" w:pos="2880"/>
          <w:tab w:val="clear" w:pos="5761"/>
          <w:tab w:val="clear" w:pos="8641"/>
        </w:tabs>
        <w:autoSpaceDE w:val="0"/>
        <w:autoSpaceDN w:val="0"/>
        <w:adjustRightInd w:val="0"/>
        <w:spacing w:after="0" w:line="240" w:lineRule="auto"/>
        <w:rPr>
          <w:rFonts w:ascii="Courier New" w:hAnsi="Courier New" w:cs="Courier New"/>
          <w:sz w:val="20"/>
          <w:szCs w:val="20"/>
          <w:lang w:val="en-GB" w:eastAsia="de-CH"/>
        </w:rPr>
      </w:pPr>
      <w:r w:rsidRPr="00985A2B">
        <w:rPr>
          <w:rFonts w:ascii="Courier New" w:hAnsi="Courier New" w:cs="Courier New"/>
          <w:sz w:val="20"/>
          <w:szCs w:val="20"/>
          <w:lang w:val="en-GB" w:eastAsia="de-CH"/>
        </w:rPr>
        <w:t>configuration.saspassword=&lt;SAS User Password&gt;</w:t>
      </w:r>
    </w:p>
    <w:p w:rsidR="0076663F" w:rsidRPr="0076663F" w:rsidRDefault="0076663F" w:rsidP="0076663F">
      <w:pPr>
        <w:tabs>
          <w:tab w:val="clear" w:pos="289"/>
          <w:tab w:val="clear" w:pos="1440"/>
          <w:tab w:val="clear" w:pos="2880"/>
          <w:tab w:val="clear" w:pos="5761"/>
          <w:tab w:val="clear" w:pos="8641"/>
        </w:tabs>
        <w:autoSpaceDE w:val="0"/>
        <w:autoSpaceDN w:val="0"/>
        <w:adjustRightInd w:val="0"/>
        <w:spacing w:after="0" w:line="240" w:lineRule="auto"/>
        <w:rPr>
          <w:rFonts w:ascii="Courier New" w:hAnsi="Courier New" w:cs="Courier New"/>
          <w:sz w:val="20"/>
          <w:szCs w:val="20"/>
          <w:lang w:val="en-GB" w:eastAsia="de-CH"/>
        </w:rPr>
      </w:pPr>
      <w:r w:rsidRPr="0076663F">
        <w:rPr>
          <w:rFonts w:ascii="Courier New" w:hAnsi="Courier New" w:cs="Courier New"/>
          <w:sz w:val="20"/>
          <w:szCs w:val="20"/>
          <w:lang w:val="en-GB" w:eastAsia="de-CH"/>
        </w:rPr>
        <w:t xml:space="preserve">configuration.mail.from=sbg-sfpi@bfs.admin.ch   </w:t>
      </w:r>
    </w:p>
    <w:p w:rsidR="0076663F" w:rsidRDefault="0076663F" w:rsidP="00BB2E75">
      <w:pPr>
        <w:tabs>
          <w:tab w:val="clear" w:pos="289"/>
          <w:tab w:val="clear" w:pos="1440"/>
          <w:tab w:val="clear" w:pos="2880"/>
          <w:tab w:val="clear" w:pos="5761"/>
          <w:tab w:val="clear" w:pos="8641"/>
        </w:tabs>
        <w:autoSpaceDE w:val="0"/>
        <w:autoSpaceDN w:val="0"/>
        <w:adjustRightInd w:val="0"/>
        <w:spacing w:after="0" w:line="240" w:lineRule="auto"/>
        <w:rPr>
          <w:rFonts w:ascii="Courier New" w:hAnsi="Courier New" w:cs="Courier New"/>
          <w:sz w:val="20"/>
          <w:szCs w:val="20"/>
          <w:lang w:val="en-GB" w:eastAsia="de-CH"/>
        </w:rPr>
      </w:pPr>
    </w:p>
    <w:p w:rsidR="00BB2E75" w:rsidRDefault="00BB2E75" w:rsidP="00BB2E75">
      <w:pPr>
        <w:tabs>
          <w:tab w:val="clear" w:pos="289"/>
          <w:tab w:val="clear" w:pos="1440"/>
          <w:tab w:val="clear" w:pos="2880"/>
          <w:tab w:val="clear" w:pos="5761"/>
          <w:tab w:val="clear" w:pos="8641"/>
        </w:tabs>
        <w:autoSpaceDE w:val="0"/>
        <w:autoSpaceDN w:val="0"/>
        <w:adjustRightInd w:val="0"/>
        <w:spacing w:after="0" w:line="240" w:lineRule="auto"/>
        <w:rPr>
          <w:rFonts w:ascii="Courier New" w:hAnsi="Courier New" w:cs="Courier New"/>
          <w:sz w:val="20"/>
          <w:szCs w:val="20"/>
          <w:lang w:val="en-GB" w:eastAsia="de-CH"/>
        </w:rPr>
      </w:pPr>
    </w:p>
    <w:p w:rsidR="00BB2E75" w:rsidRPr="00423F8F" w:rsidRDefault="00BB2E75" w:rsidP="00BB2E75">
      <w:pPr>
        <w:rPr>
          <w:lang w:eastAsia="de-CH"/>
        </w:rPr>
      </w:pPr>
      <w:r w:rsidRPr="00423F8F">
        <w:rPr>
          <w:lang w:eastAsia="de-CH"/>
        </w:rPr>
        <w:t xml:space="preserve">SAS-Konfigurationsparameter </w:t>
      </w:r>
      <w:r>
        <w:rPr>
          <w:lang w:eastAsia="de-CH"/>
        </w:rPr>
        <w:t>siehe</w:t>
      </w:r>
      <w:r w:rsidRPr="00423F8F">
        <w:rPr>
          <w:lang w:eastAsia="de-CH"/>
        </w:rPr>
        <w:t xml:space="preserve"> Kapitel</w:t>
      </w:r>
      <w:r>
        <w:rPr>
          <w:lang w:eastAsia="de-CH"/>
        </w:rPr>
        <w:t xml:space="preserve"> </w:t>
      </w:r>
      <w:r>
        <w:rPr>
          <w:lang w:eastAsia="de-CH"/>
        </w:rPr>
        <w:fldChar w:fldCharType="begin"/>
      </w:r>
      <w:r>
        <w:rPr>
          <w:lang w:eastAsia="de-CH"/>
        </w:rPr>
        <w:instrText xml:space="preserve"> REF _Ref422400975 \r \h </w:instrText>
      </w:r>
      <w:r>
        <w:rPr>
          <w:lang w:eastAsia="de-CH"/>
        </w:rPr>
      </w:r>
      <w:r>
        <w:rPr>
          <w:lang w:eastAsia="de-CH"/>
        </w:rPr>
        <w:fldChar w:fldCharType="separate"/>
      </w:r>
      <w:r w:rsidR="005F30AE">
        <w:rPr>
          <w:lang w:eastAsia="de-CH"/>
        </w:rPr>
        <w:t>6.1</w:t>
      </w:r>
      <w:r>
        <w:rPr>
          <w:lang w:eastAsia="de-CH"/>
        </w:rPr>
        <w:fldChar w:fldCharType="end"/>
      </w:r>
      <w:r w:rsidRPr="00423F8F">
        <w:rPr>
          <w:lang w:eastAsia="de-CH"/>
        </w:rPr>
        <w:t xml:space="preserve"> </w:t>
      </w:r>
      <w:r>
        <w:rPr>
          <w:lang w:val="en-GB" w:eastAsia="de-CH"/>
        </w:rPr>
        <w:fldChar w:fldCharType="begin"/>
      </w:r>
      <w:r w:rsidRPr="00423F8F">
        <w:rPr>
          <w:lang w:eastAsia="de-CH"/>
        </w:rPr>
        <w:instrText xml:space="preserve"> REF _Ref422400975 \h </w:instrText>
      </w:r>
      <w:r>
        <w:rPr>
          <w:lang w:val="en-GB" w:eastAsia="de-CH"/>
        </w:rPr>
      </w:r>
      <w:r>
        <w:rPr>
          <w:lang w:val="en-GB" w:eastAsia="de-CH"/>
        </w:rPr>
        <w:fldChar w:fldCharType="separate"/>
      </w:r>
      <w:r w:rsidR="005F30AE">
        <w:t>SAS-Verbindungsparameter</w:t>
      </w:r>
      <w:r>
        <w:rPr>
          <w:lang w:val="en-GB" w:eastAsia="de-CH"/>
        </w:rPr>
        <w:fldChar w:fldCharType="end"/>
      </w:r>
    </w:p>
    <w:p w:rsidR="008F0E06" w:rsidRDefault="008F0E06" w:rsidP="008F0E06">
      <w:pPr>
        <w:pStyle w:val="berschrift3"/>
        <w:tabs>
          <w:tab w:val="clear" w:pos="830"/>
          <w:tab w:val="num" w:pos="720"/>
        </w:tabs>
      </w:pPr>
      <w:bookmarkStart w:id="113" w:name="_Toc467077490"/>
      <w:r>
        <w:t>Webservice-Schnittstellen</w:t>
      </w:r>
      <w:bookmarkEnd w:id="113"/>
      <w:r>
        <w:t xml:space="preserve"> </w:t>
      </w:r>
    </w:p>
    <w:p w:rsidR="008F0E06" w:rsidRDefault="008F0E06" w:rsidP="008F0E06">
      <w:r>
        <w:t xml:space="preserve">Im Verzeichnis </w:t>
      </w:r>
      <w:r w:rsidRPr="002A41DF">
        <w:rPr>
          <w:rStyle w:val="HTMLCode"/>
        </w:rPr>
        <w:t>&lt;target&gt;</w:t>
      </w:r>
      <w:r>
        <w:rPr>
          <w:rStyle w:val="HTMLCode"/>
        </w:rPr>
        <w:t>/wsdl</w:t>
      </w:r>
      <w:r>
        <w:t xml:space="preserve"> sind alle Webservice-Schnittstellen enthalten, um den OSB zu konfigurieren.</w:t>
      </w:r>
    </w:p>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4854"/>
        <w:gridCol w:w="3300"/>
        <w:gridCol w:w="1650"/>
      </w:tblGrid>
      <w:tr w:rsidR="008F0E06" w:rsidRPr="00110C9E" w:rsidTr="00794EE5">
        <w:trPr>
          <w:cantSplit/>
          <w:trHeight w:val="397"/>
        </w:trPr>
        <w:tc>
          <w:tcPr>
            <w:tcW w:w="4854" w:type="dxa"/>
            <w:tcBorders>
              <w:bottom w:val="single" w:sz="12" w:space="0" w:color="FFFFFF"/>
            </w:tcBorders>
            <w:shd w:val="clear" w:color="1750AC" w:fill="888279"/>
          </w:tcPr>
          <w:p w:rsidR="008F0E06" w:rsidRPr="00FF0120" w:rsidRDefault="008F0E06" w:rsidP="00794EE5">
            <w:pPr>
              <w:pStyle w:val="Tabellenkopf-adesso"/>
              <w:rPr>
                <w:sz w:val="20"/>
                <w:szCs w:val="20"/>
              </w:rPr>
            </w:pPr>
            <w:r>
              <w:rPr>
                <w:sz w:val="20"/>
                <w:szCs w:val="20"/>
              </w:rPr>
              <w:t>Webservice</w:t>
            </w:r>
          </w:p>
        </w:tc>
        <w:tc>
          <w:tcPr>
            <w:tcW w:w="3300" w:type="dxa"/>
            <w:tcBorders>
              <w:bottom w:val="single" w:sz="12" w:space="0" w:color="FFFFFF"/>
            </w:tcBorders>
            <w:shd w:val="clear" w:color="1750AC" w:fill="888279"/>
          </w:tcPr>
          <w:p w:rsidR="008F0E06" w:rsidRPr="00110C9E" w:rsidRDefault="008F0E06" w:rsidP="00794EE5">
            <w:pPr>
              <w:pStyle w:val="Tabellenkopf-adesso"/>
              <w:rPr>
                <w:sz w:val="20"/>
                <w:szCs w:val="20"/>
              </w:rPr>
            </w:pPr>
            <w:r>
              <w:rPr>
                <w:sz w:val="20"/>
                <w:szCs w:val="20"/>
              </w:rPr>
              <w:t>Target</w:t>
            </w:r>
          </w:p>
        </w:tc>
        <w:tc>
          <w:tcPr>
            <w:tcW w:w="1650" w:type="dxa"/>
            <w:tcBorders>
              <w:bottom w:val="single" w:sz="12" w:space="0" w:color="FFFFFF"/>
            </w:tcBorders>
            <w:shd w:val="clear" w:color="1750AC" w:fill="888279"/>
          </w:tcPr>
          <w:p w:rsidR="008F0E06" w:rsidRDefault="008F0E06" w:rsidP="00794EE5">
            <w:pPr>
              <w:pStyle w:val="Tabellenkopf-adesso"/>
              <w:rPr>
                <w:sz w:val="20"/>
                <w:szCs w:val="20"/>
              </w:rPr>
            </w:pPr>
            <w:r>
              <w:rPr>
                <w:sz w:val="20"/>
                <w:szCs w:val="20"/>
              </w:rPr>
              <w:t>Besonderheit</w:t>
            </w:r>
          </w:p>
        </w:tc>
      </w:tr>
      <w:tr w:rsidR="008F0E06" w:rsidRPr="00110C9E" w:rsidTr="00794EE5">
        <w:trPr>
          <w:cantSplit/>
          <w:trHeight w:val="397"/>
        </w:trPr>
        <w:tc>
          <w:tcPr>
            <w:tcW w:w="4854" w:type="dxa"/>
            <w:shd w:val="clear" w:color="EAEAEA" w:fill="E7E6E4"/>
          </w:tcPr>
          <w:p w:rsidR="008F0E06" w:rsidRPr="0069600D" w:rsidRDefault="008F0E06" w:rsidP="00794EE5">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CodeGroupWebService.wsdl</w:t>
            </w:r>
          </w:p>
        </w:tc>
        <w:tc>
          <w:tcPr>
            <w:tcW w:w="3300" w:type="dxa"/>
            <w:shd w:val="clear" w:color="EAEAEA" w:fill="E7E6E4"/>
          </w:tcPr>
          <w:p w:rsidR="008F0E06" w:rsidRPr="00BA4EE4" w:rsidRDefault="001E196D" w:rsidP="00794EE5">
            <w:pPr>
              <w:pStyle w:val="FormatvorlageTabellenkrper-adesso10ptZentriert"/>
              <w:rPr>
                <w:rFonts w:ascii="Courier New" w:hAnsi="Courier New" w:cs="Courier New"/>
              </w:rPr>
            </w:pPr>
            <w:r>
              <w:rPr>
                <w:rFonts w:ascii="Courier New" w:hAnsi="Courier New" w:cs="Courier New"/>
                <w:lang w:eastAsia="de-CH"/>
              </w:rPr>
              <w:t>sbg</w:t>
            </w:r>
            <w:r w:rsidR="008F0E06" w:rsidRPr="00BA4EE4">
              <w:rPr>
                <w:rFonts w:ascii="Courier New" w:hAnsi="Courier New" w:cs="Courier New"/>
                <w:lang w:eastAsia="de-CH"/>
              </w:rPr>
              <w:t>serverEAR</w:t>
            </w:r>
          </w:p>
        </w:tc>
        <w:tc>
          <w:tcPr>
            <w:tcW w:w="1650" w:type="dxa"/>
            <w:shd w:val="clear" w:color="EAEAEA" w:fill="E7E6E4"/>
          </w:tcPr>
          <w:p w:rsidR="008F0E06" w:rsidRPr="00BA4EE4" w:rsidRDefault="008F0E06" w:rsidP="00794EE5">
            <w:pPr>
              <w:pStyle w:val="FormatvorlageTabellenkrper-adesso10ptZentriert"/>
              <w:rPr>
                <w:rFonts w:ascii="Courier New" w:hAnsi="Courier New" w:cs="Courier New"/>
              </w:rPr>
            </w:pPr>
          </w:p>
        </w:tc>
      </w:tr>
      <w:tr w:rsidR="008F0E06" w:rsidRPr="00110C9E" w:rsidTr="00794EE5">
        <w:trPr>
          <w:cantSplit/>
          <w:trHeight w:val="397"/>
        </w:trPr>
        <w:tc>
          <w:tcPr>
            <w:tcW w:w="4854" w:type="dxa"/>
            <w:shd w:val="clear" w:color="EAEAEA" w:fill="E7E6E4"/>
          </w:tcPr>
          <w:p w:rsidR="008F0E06" w:rsidRDefault="00173A4F" w:rsidP="00794EE5">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SbgAction</w:t>
            </w:r>
            <w:r w:rsidR="008F0E06">
              <w:rPr>
                <w:rFonts w:ascii="Courier New" w:hAnsi="Courier New" w:cs="Courier New"/>
                <w:sz w:val="20"/>
                <w:szCs w:val="20"/>
                <w:lang w:eastAsia="de-CH"/>
              </w:rPr>
              <w:t>WebService.wsdl</w:t>
            </w:r>
          </w:p>
        </w:tc>
        <w:tc>
          <w:tcPr>
            <w:tcW w:w="3300" w:type="dxa"/>
            <w:shd w:val="clear" w:color="EAEAEA" w:fill="E7E6E4"/>
          </w:tcPr>
          <w:p w:rsidR="008F0E06" w:rsidRDefault="001E196D" w:rsidP="00794EE5">
            <w:pPr>
              <w:pStyle w:val="FormatvorlageTabellenkrper-adesso10ptZentriert"/>
              <w:rPr>
                <w:rFonts w:ascii="Courier New" w:hAnsi="Courier New" w:cs="Courier New"/>
              </w:rPr>
            </w:pPr>
            <w:r>
              <w:rPr>
                <w:rFonts w:ascii="Courier New" w:hAnsi="Courier New" w:cs="Courier New"/>
                <w:lang w:eastAsia="de-CH"/>
              </w:rPr>
              <w:t>sbg</w:t>
            </w:r>
            <w:r w:rsidRPr="00BA4EE4">
              <w:rPr>
                <w:rFonts w:ascii="Courier New" w:hAnsi="Courier New" w:cs="Courier New"/>
                <w:lang w:eastAsia="de-CH"/>
              </w:rPr>
              <w:t>serverEAR</w:t>
            </w:r>
          </w:p>
        </w:tc>
        <w:tc>
          <w:tcPr>
            <w:tcW w:w="1650" w:type="dxa"/>
            <w:shd w:val="clear" w:color="EAEAEA" w:fill="E7E6E4"/>
          </w:tcPr>
          <w:p w:rsidR="008F0E06" w:rsidRPr="00BA4EE4" w:rsidRDefault="008F0E06" w:rsidP="00794EE5">
            <w:pPr>
              <w:pStyle w:val="FormatvorlageTabellenkrper-adesso10ptZentriert"/>
              <w:rPr>
                <w:rFonts w:ascii="Courier New" w:hAnsi="Courier New" w:cs="Courier New"/>
              </w:rPr>
            </w:pPr>
          </w:p>
        </w:tc>
      </w:tr>
      <w:tr w:rsidR="008F0E06" w:rsidRPr="00FF0120" w:rsidTr="00794EE5">
        <w:trPr>
          <w:cantSplit/>
          <w:trHeight w:val="397"/>
        </w:trPr>
        <w:tc>
          <w:tcPr>
            <w:tcW w:w="4854" w:type="dxa"/>
            <w:shd w:val="clear" w:color="EAEAEA" w:fill="E7E6E4"/>
          </w:tcPr>
          <w:p w:rsidR="008F0E06" w:rsidRPr="000F2D9D" w:rsidRDefault="008F0E06" w:rsidP="00794EE5">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w:t>
            </w:r>
            <w:r w:rsidR="00173A4F">
              <w:rPr>
                <w:rFonts w:ascii="Courier New" w:hAnsi="Courier New" w:cs="Courier New"/>
                <w:sz w:val="20"/>
                <w:szCs w:val="20"/>
                <w:lang w:eastAsia="de-CH"/>
              </w:rPr>
              <w:t>g</w:t>
            </w:r>
            <w:r w:rsidRPr="000F2D9D">
              <w:rPr>
                <w:rFonts w:ascii="Courier New" w:hAnsi="Courier New" w:cs="Courier New"/>
                <w:sz w:val="20"/>
                <w:szCs w:val="20"/>
                <w:lang w:eastAsia="de-CH"/>
              </w:rPr>
              <w:t>DeliveryWebService.wsdl</w:t>
            </w:r>
          </w:p>
        </w:tc>
        <w:tc>
          <w:tcPr>
            <w:tcW w:w="3300" w:type="dxa"/>
            <w:shd w:val="clear" w:color="EAEAEA" w:fill="E7E6E4"/>
          </w:tcPr>
          <w:p w:rsidR="008F0E06" w:rsidRDefault="001E196D" w:rsidP="00794EE5">
            <w:pPr>
              <w:spacing w:after="0"/>
            </w:pPr>
            <w:r>
              <w:rPr>
                <w:rFonts w:ascii="Courier New" w:hAnsi="Courier New" w:cs="Courier New"/>
                <w:lang w:eastAsia="de-CH"/>
              </w:rPr>
              <w:t>sbg</w:t>
            </w:r>
            <w:r w:rsidRPr="00BA4EE4">
              <w:rPr>
                <w:rFonts w:ascii="Courier New" w:hAnsi="Courier New" w:cs="Courier New"/>
                <w:lang w:eastAsia="de-CH"/>
              </w:rPr>
              <w:t>serverEAR</w:t>
            </w:r>
          </w:p>
        </w:tc>
        <w:tc>
          <w:tcPr>
            <w:tcW w:w="1650" w:type="dxa"/>
            <w:shd w:val="clear" w:color="EAEAEA" w:fill="E7E6E4"/>
          </w:tcPr>
          <w:p w:rsidR="008F0E06" w:rsidRPr="00BA4EE4" w:rsidRDefault="008F0E06" w:rsidP="00794EE5">
            <w:pPr>
              <w:pStyle w:val="FormatvorlageTabellenkrper-adesso10ptZentriert"/>
              <w:rPr>
                <w:rFonts w:ascii="Courier New" w:hAnsi="Courier New" w:cs="Courier New"/>
              </w:rPr>
            </w:pPr>
          </w:p>
        </w:tc>
      </w:tr>
      <w:tr w:rsidR="008F0E06" w:rsidRPr="00FF0120" w:rsidTr="00794EE5">
        <w:trPr>
          <w:cantSplit/>
          <w:trHeight w:val="397"/>
        </w:trPr>
        <w:tc>
          <w:tcPr>
            <w:tcW w:w="4854" w:type="dxa"/>
            <w:shd w:val="clear" w:color="EAEAEA" w:fill="E7E6E4"/>
          </w:tcPr>
          <w:p w:rsidR="008F0E06" w:rsidRPr="000F2D9D" w:rsidRDefault="00173A4F" w:rsidP="00794EE5">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Sbg</w:t>
            </w:r>
            <w:r w:rsidR="008F0E06" w:rsidRPr="000F2D9D">
              <w:rPr>
                <w:rFonts w:ascii="Courier New" w:hAnsi="Courier New" w:cs="Courier New"/>
                <w:sz w:val="20"/>
                <w:szCs w:val="20"/>
                <w:lang w:eastAsia="de-CH"/>
              </w:rPr>
              <w:t>E</w:t>
            </w:r>
            <w:r>
              <w:rPr>
                <w:rFonts w:ascii="Courier New" w:hAnsi="Courier New" w:cs="Courier New"/>
                <w:sz w:val="20"/>
                <w:szCs w:val="20"/>
                <w:lang w:eastAsia="de-CH"/>
              </w:rPr>
              <w:t>vent</w:t>
            </w:r>
            <w:r w:rsidR="008F0E06" w:rsidRPr="000F2D9D">
              <w:rPr>
                <w:rFonts w:ascii="Courier New" w:hAnsi="Courier New" w:cs="Courier New"/>
                <w:sz w:val="20"/>
                <w:szCs w:val="20"/>
                <w:lang w:eastAsia="de-CH"/>
              </w:rPr>
              <w:t>WebService.wsdl</w:t>
            </w:r>
            <w:r w:rsidR="008F0E06" w:rsidRPr="000F2D9D">
              <w:rPr>
                <w:rFonts w:ascii="Courier New" w:hAnsi="Courier New" w:cs="Courier New"/>
                <w:sz w:val="20"/>
                <w:szCs w:val="20"/>
                <w:lang w:eastAsia="de-CH"/>
              </w:rPr>
              <w:tab/>
            </w:r>
            <w:r w:rsidR="008F0E06" w:rsidRPr="000F2D9D">
              <w:rPr>
                <w:rFonts w:ascii="Courier New" w:hAnsi="Courier New" w:cs="Courier New"/>
                <w:sz w:val="20"/>
                <w:szCs w:val="20"/>
                <w:lang w:eastAsia="de-CH"/>
              </w:rPr>
              <w:tab/>
            </w:r>
            <w:r w:rsidR="008F0E06" w:rsidRPr="000F2D9D">
              <w:rPr>
                <w:rFonts w:ascii="Courier New" w:hAnsi="Courier New" w:cs="Courier New"/>
                <w:sz w:val="20"/>
                <w:szCs w:val="20"/>
                <w:lang w:eastAsia="de-CH"/>
              </w:rPr>
              <w:tab/>
            </w:r>
            <w:r w:rsidR="008F0E06" w:rsidRPr="000F2D9D">
              <w:rPr>
                <w:rFonts w:ascii="Courier New" w:hAnsi="Courier New" w:cs="Courier New"/>
                <w:sz w:val="20"/>
                <w:szCs w:val="20"/>
                <w:lang w:eastAsia="de-CH"/>
              </w:rPr>
              <w:tab/>
            </w:r>
          </w:p>
        </w:tc>
        <w:tc>
          <w:tcPr>
            <w:tcW w:w="3300" w:type="dxa"/>
            <w:shd w:val="clear" w:color="EAEAEA" w:fill="E7E6E4"/>
          </w:tcPr>
          <w:p w:rsidR="008F0E06" w:rsidRDefault="001E196D" w:rsidP="00794EE5">
            <w:pPr>
              <w:spacing w:after="0"/>
            </w:pPr>
            <w:r>
              <w:rPr>
                <w:rFonts w:ascii="Courier New" w:hAnsi="Courier New" w:cs="Courier New"/>
                <w:lang w:eastAsia="de-CH"/>
              </w:rPr>
              <w:t>sbg</w:t>
            </w:r>
            <w:r w:rsidRPr="00BA4EE4">
              <w:rPr>
                <w:rFonts w:ascii="Courier New" w:hAnsi="Courier New" w:cs="Courier New"/>
                <w:lang w:eastAsia="de-CH"/>
              </w:rPr>
              <w:t>serverEAR</w:t>
            </w:r>
          </w:p>
        </w:tc>
        <w:tc>
          <w:tcPr>
            <w:tcW w:w="1650" w:type="dxa"/>
            <w:shd w:val="clear" w:color="EAEAEA" w:fill="E7E6E4"/>
          </w:tcPr>
          <w:p w:rsidR="008F0E06" w:rsidRPr="00BA4EE4" w:rsidRDefault="008F0E06" w:rsidP="00794EE5">
            <w:pPr>
              <w:pStyle w:val="FormatvorlageTabellenkrper-adesso10ptZentriert"/>
              <w:rPr>
                <w:rFonts w:ascii="Courier New" w:hAnsi="Courier New" w:cs="Courier New"/>
              </w:rPr>
            </w:pPr>
          </w:p>
        </w:tc>
      </w:tr>
      <w:tr w:rsidR="008F0E06" w:rsidRPr="00FF0120" w:rsidTr="00794EE5">
        <w:trPr>
          <w:cantSplit/>
          <w:trHeight w:val="397"/>
        </w:trPr>
        <w:tc>
          <w:tcPr>
            <w:tcW w:w="4854" w:type="dxa"/>
            <w:shd w:val="clear" w:color="EAEAEA" w:fill="E7E6E4"/>
          </w:tcPr>
          <w:p w:rsidR="008F0E06" w:rsidRPr="000F2D9D" w:rsidRDefault="00173A4F" w:rsidP="00794EE5">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Sbg</w:t>
            </w:r>
            <w:r w:rsidR="008F0E06" w:rsidRPr="000F2D9D">
              <w:rPr>
                <w:rFonts w:ascii="Courier New" w:hAnsi="Courier New" w:cs="Courier New"/>
                <w:sz w:val="20"/>
                <w:szCs w:val="20"/>
                <w:lang w:eastAsia="de-CH"/>
              </w:rPr>
              <w:t>FilterWebService.wsdl</w:t>
            </w:r>
          </w:p>
        </w:tc>
        <w:tc>
          <w:tcPr>
            <w:tcW w:w="3300" w:type="dxa"/>
            <w:shd w:val="clear" w:color="EAEAEA" w:fill="E7E6E4"/>
          </w:tcPr>
          <w:p w:rsidR="008F0E06" w:rsidRDefault="001E196D" w:rsidP="00794EE5">
            <w:pPr>
              <w:spacing w:after="0"/>
            </w:pPr>
            <w:r>
              <w:rPr>
                <w:rFonts w:ascii="Courier New" w:hAnsi="Courier New" w:cs="Courier New"/>
                <w:lang w:eastAsia="de-CH"/>
              </w:rPr>
              <w:t>sbg</w:t>
            </w:r>
            <w:r w:rsidRPr="00BA4EE4">
              <w:rPr>
                <w:rFonts w:ascii="Courier New" w:hAnsi="Courier New" w:cs="Courier New"/>
                <w:lang w:eastAsia="de-CH"/>
              </w:rPr>
              <w:t>serverEAR</w:t>
            </w:r>
          </w:p>
        </w:tc>
        <w:tc>
          <w:tcPr>
            <w:tcW w:w="1650" w:type="dxa"/>
            <w:shd w:val="clear" w:color="EAEAEA" w:fill="E7E6E4"/>
          </w:tcPr>
          <w:p w:rsidR="008F0E06" w:rsidRPr="00BA4EE4" w:rsidRDefault="008F0E06" w:rsidP="00794EE5">
            <w:pPr>
              <w:pStyle w:val="FormatvorlageTabellenkrper-adesso10ptZentriert"/>
              <w:rPr>
                <w:rFonts w:ascii="Courier New" w:hAnsi="Courier New" w:cs="Courier New"/>
              </w:rPr>
            </w:pPr>
          </w:p>
        </w:tc>
      </w:tr>
      <w:tr w:rsidR="008F0E06" w:rsidRPr="00FF0120" w:rsidTr="00794EE5">
        <w:trPr>
          <w:cantSplit/>
          <w:trHeight w:val="397"/>
        </w:trPr>
        <w:tc>
          <w:tcPr>
            <w:tcW w:w="4854" w:type="dxa"/>
            <w:shd w:val="clear" w:color="EAEAEA" w:fill="E7E6E4"/>
          </w:tcPr>
          <w:p w:rsidR="008F0E06" w:rsidRPr="000F2D9D" w:rsidRDefault="00173A4F" w:rsidP="00794EE5">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SbgLanguage</w:t>
            </w:r>
            <w:r w:rsidR="008F0E06" w:rsidRPr="000F2D9D">
              <w:rPr>
                <w:rFonts w:ascii="Courier New" w:hAnsi="Courier New" w:cs="Courier New"/>
                <w:sz w:val="20"/>
                <w:szCs w:val="20"/>
                <w:lang w:eastAsia="de-CH"/>
              </w:rPr>
              <w:t>WebService.wsdl</w:t>
            </w:r>
            <w:r w:rsidR="008F0E06" w:rsidRPr="000F2D9D">
              <w:rPr>
                <w:rFonts w:ascii="Courier New" w:hAnsi="Courier New" w:cs="Courier New"/>
                <w:sz w:val="20"/>
                <w:szCs w:val="20"/>
                <w:lang w:eastAsia="de-CH"/>
              </w:rPr>
              <w:tab/>
            </w:r>
            <w:r w:rsidR="008F0E06" w:rsidRPr="000F2D9D">
              <w:rPr>
                <w:rFonts w:ascii="Courier New" w:hAnsi="Courier New" w:cs="Courier New"/>
                <w:sz w:val="20"/>
                <w:szCs w:val="20"/>
                <w:lang w:eastAsia="de-CH"/>
              </w:rPr>
              <w:tab/>
            </w:r>
            <w:r w:rsidR="008F0E06" w:rsidRPr="000F2D9D">
              <w:rPr>
                <w:rFonts w:ascii="Courier New" w:hAnsi="Courier New" w:cs="Courier New"/>
                <w:sz w:val="20"/>
                <w:szCs w:val="20"/>
                <w:lang w:eastAsia="de-CH"/>
              </w:rPr>
              <w:tab/>
            </w:r>
          </w:p>
        </w:tc>
        <w:tc>
          <w:tcPr>
            <w:tcW w:w="3300" w:type="dxa"/>
            <w:shd w:val="clear" w:color="EAEAEA" w:fill="E7E6E4"/>
          </w:tcPr>
          <w:p w:rsidR="008F0E06" w:rsidRDefault="001E196D" w:rsidP="00794EE5">
            <w:pPr>
              <w:spacing w:after="0"/>
            </w:pPr>
            <w:r>
              <w:rPr>
                <w:rFonts w:ascii="Courier New" w:hAnsi="Courier New" w:cs="Courier New"/>
                <w:lang w:eastAsia="de-CH"/>
              </w:rPr>
              <w:t>sbg</w:t>
            </w:r>
            <w:r w:rsidRPr="00BA4EE4">
              <w:rPr>
                <w:rFonts w:ascii="Courier New" w:hAnsi="Courier New" w:cs="Courier New"/>
                <w:lang w:eastAsia="de-CH"/>
              </w:rPr>
              <w:t>serverEAR</w:t>
            </w:r>
          </w:p>
        </w:tc>
        <w:tc>
          <w:tcPr>
            <w:tcW w:w="1650" w:type="dxa"/>
            <w:shd w:val="clear" w:color="EAEAEA" w:fill="E7E6E4"/>
          </w:tcPr>
          <w:p w:rsidR="008F0E06" w:rsidRPr="00BA4EE4" w:rsidRDefault="008F0E06" w:rsidP="00794EE5">
            <w:pPr>
              <w:pStyle w:val="FormatvorlageTabellenkrper-adesso10ptZentriert"/>
              <w:rPr>
                <w:rFonts w:ascii="Courier New" w:hAnsi="Courier New" w:cs="Courier New"/>
              </w:rPr>
            </w:pPr>
          </w:p>
        </w:tc>
      </w:tr>
      <w:tr w:rsidR="00173A4F" w:rsidRPr="00FF0120" w:rsidTr="00794EE5">
        <w:trPr>
          <w:cantSplit/>
          <w:trHeight w:val="397"/>
        </w:trPr>
        <w:tc>
          <w:tcPr>
            <w:tcW w:w="4854" w:type="dxa"/>
            <w:shd w:val="clear" w:color="EAEAEA" w:fill="E7E6E4"/>
          </w:tcPr>
          <w:p w:rsidR="00173A4F" w:rsidRPr="000F2D9D" w:rsidRDefault="00173A4F" w:rsidP="00794EE5">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SbgMacroParameter</w:t>
            </w:r>
            <w:r w:rsidRPr="000F2D9D">
              <w:rPr>
                <w:rFonts w:ascii="Courier New" w:hAnsi="Courier New" w:cs="Courier New"/>
                <w:sz w:val="20"/>
                <w:szCs w:val="20"/>
                <w:lang w:eastAsia="de-CH"/>
              </w:rPr>
              <w:t>Service.wsdl</w:t>
            </w:r>
          </w:p>
        </w:tc>
        <w:tc>
          <w:tcPr>
            <w:tcW w:w="3300" w:type="dxa"/>
            <w:shd w:val="clear" w:color="EAEAEA" w:fill="E7E6E4"/>
          </w:tcPr>
          <w:p w:rsidR="00173A4F" w:rsidRDefault="00173A4F" w:rsidP="00794EE5">
            <w:pPr>
              <w:spacing w:after="0"/>
            </w:pPr>
            <w:r>
              <w:rPr>
                <w:rFonts w:ascii="Courier New" w:hAnsi="Courier New" w:cs="Courier New"/>
                <w:lang w:eastAsia="de-CH"/>
              </w:rPr>
              <w:t>sbg</w:t>
            </w:r>
            <w:r w:rsidRPr="00BA4EE4">
              <w:rPr>
                <w:rFonts w:ascii="Courier New" w:hAnsi="Courier New" w:cs="Courier New"/>
                <w:lang w:eastAsia="de-CH"/>
              </w:rPr>
              <w:t>serverEAR</w:t>
            </w:r>
          </w:p>
        </w:tc>
        <w:tc>
          <w:tcPr>
            <w:tcW w:w="1650" w:type="dxa"/>
            <w:shd w:val="clear" w:color="EAEAEA" w:fill="E7E6E4"/>
          </w:tcPr>
          <w:p w:rsidR="00173A4F" w:rsidRPr="00BA4EE4" w:rsidRDefault="00173A4F" w:rsidP="00794EE5">
            <w:pPr>
              <w:pStyle w:val="FormatvorlageTabellenkrper-adesso10ptZentriert"/>
              <w:rPr>
                <w:rFonts w:ascii="Courier New" w:hAnsi="Courier New" w:cs="Courier New"/>
              </w:rPr>
            </w:pPr>
          </w:p>
        </w:tc>
      </w:tr>
      <w:tr w:rsidR="008F0E06" w:rsidRPr="00FF0120" w:rsidTr="00794EE5">
        <w:trPr>
          <w:cantSplit/>
          <w:trHeight w:val="397"/>
        </w:trPr>
        <w:tc>
          <w:tcPr>
            <w:tcW w:w="4854" w:type="dxa"/>
            <w:shd w:val="clear" w:color="EAEAEA" w:fill="E7E6E4"/>
          </w:tcPr>
          <w:p w:rsidR="008F0E06" w:rsidRPr="000F2D9D" w:rsidRDefault="008F0E06" w:rsidP="00794EE5">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w:t>
            </w:r>
            <w:r w:rsidR="00173A4F">
              <w:rPr>
                <w:rFonts w:ascii="Courier New" w:hAnsi="Courier New" w:cs="Courier New"/>
                <w:sz w:val="20"/>
                <w:szCs w:val="20"/>
                <w:lang w:eastAsia="de-CH"/>
              </w:rPr>
              <w:t>gMacro</w:t>
            </w:r>
            <w:r w:rsidRPr="000F2D9D">
              <w:rPr>
                <w:rFonts w:ascii="Courier New" w:hAnsi="Courier New" w:cs="Courier New"/>
                <w:sz w:val="20"/>
                <w:szCs w:val="20"/>
                <w:lang w:eastAsia="de-CH"/>
              </w:rPr>
              <w:t>WebService.wsdl</w:t>
            </w:r>
          </w:p>
        </w:tc>
        <w:tc>
          <w:tcPr>
            <w:tcW w:w="3300" w:type="dxa"/>
            <w:shd w:val="clear" w:color="EAEAEA" w:fill="E7E6E4"/>
          </w:tcPr>
          <w:p w:rsidR="008F0E06" w:rsidRDefault="001E196D" w:rsidP="00794EE5">
            <w:pPr>
              <w:spacing w:after="0"/>
            </w:pPr>
            <w:r>
              <w:rPr>
                <w:rFonts w:ascii="Courier New" w:hAnsi="Courier New" w:cs="Courier New"/>
                <w:lang w:eastAsia="de-CH"/>
              </w:rPr>
              <w:t>sbg</w:t>
            </w:r>
            <w:r w:rsidRPr="00BA4EE4">
              <w:rPr>
                <w:rFonts w:ascii="Courier New" w:hAnsi="Courier New" w:cs="Courier New"/>
                <w:lang w:eastAsia="de-CH"/>
              </w:rPr>
              <w:t>serverEAR</w:t>
            </w:r>
          </w:p>
        </w:tc>
        <w:tc>
          <w:tcPr>
            <w:tcW w:w="1650" w:type="dxa"/>
            <w:shd w:val="clear" w:color="EAEAEA" w:fill="E7E6E4"/>
          </w:tcPr>
          <w:p w:rsidR="008F0E06" w:rsidRPr="00BA4EE4" w:rsidRDefault="008F0E06" w:rsidP="00794EE5">
            <w:pPr>
              <w:pStyle w:val="FormatvorlageTabellenkrper-adesso10ptZentriert"/>
              <w:rPr>
                <w:rFonts w:ascii="Courier New" w:hAnsi="Courier New" w:cs="Courier New"/>
              </w:rPr>
            </w:pPr>
          </w:p>
        </w:tc>
      </w:tr>
      <w:tr w:rsidR="005A6164" w:rsidRPr="00FF0120" w:rsidTr="00423F07">
        <w:trPr>
          <w:cantSplit/>
          <w:trHeight w:val="397"/>
        </w:trPr>
        <w:tc>
          <w:tcPr>
            <w:tcW w:w="4854" w:type="dxa"/>
            <w:shd w:val="clear" w:color="EAEAEA" w:fill="E7E6E4"/>
          </w:tcPr>
          <w:p w:rsidR="005A6164" w:rsidRPr="000F2D9D" w:rsidRDefault="005A6164" w:rsidP="00423F07">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SbgPersonWebService.wsdl</w:t>
            </w:r>
          </w:p>
        </w:tc>
        <w:tc>
          <w:tcPr>
            <w:tcW w:w="3300" w:type="dxa"/>
            <w:shd w:val="clear" w:color="EAEAEA" w:fill="E7E6E4"/>
          </w:tcPr>
          <w:p w:rsidR="005A6164" w:rsidRPr="007C32C2" w:rsidRDefault="005A6164" w:rsidP="00423F07">
            <w:pPr>
              <w:spacing w:after="0"/>
              <w:rPr>
                <w:rFonts w:ascii="Courier New" w:hAnsi="Courier New" w:cs="Courier New"/>
              </w:rPr>
            </w:pPr>
            <w:r>
              <w:rPr>
                <w:rFonts w:ascii="Courier New" w:hAnsi="Courier New" w:cs="Courier New"/>
                <w:lang w:eastAsia="de-CH"/>
              </w:rPr>
              <w:t>sbg</w:t>
            </w:r>
            <w:r w:rsidRPr="00BA4EE4">
              <w:rPr>
                <w:rFonts w:ascii="Courier New" w:hAnsi="Courier New" w:cs="Courier New"/>
                <w:lang w:eastAsia="de-CH"/>
              </w:rPr>
              <w:t>serverEAR</w:t>
            </w:r>
          </w:p>
        </w:tc>
        <w:tc>
          <w:tcPr>
            <w:tcW w:w="1650" w:type="dxa"/>
            <w:shd w:val="clear" w:color="EAEAEA" w:fill="E7E6E4"/>
          </w:tcPr>
          <w:p w:rsidR="005A6164" w:rsidRPr="00BA4EE4" w:rsidRDefault="005A6164" w:rsidP="00423F07">
            <w:pPr>
              <w:pStyle w:val="FormatvorlageTabellenkrper-adesso10ptZentriert"/>
              <w:rPr>
                <w:rFonts w:ascii="Courier New" w:hAnsi="Courier New" w:cs="Courier New"/>
              </w:rPr>
            </w:pPr>
          </w:p>
        </w:tc>
      </w:tr>
      <w:tr w:rsidR="008F0E06" w:rsidRPr="00FF0120" w:rsidTr="00794EE5">
        <w:trPr>
          <w:cantSplit/>
          <w:trHeight w:val="397"/>
        </w:trPr>
        <w:tc>
          <w:tcPr>
            <w:tcW w:w="4854" w:type="dxa"/>
            <w:shd w:val="clear" w:color="EAEAEA" w:fill="E7E6E4"/>
          </w:tcPr>
          <w:p w:rsidR="008F0E06" w:rsidRPr="000F2D9D" w:rsidRDefault="00173A4F" w:rsidP="005A6164">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Sbg</w:t>
            </w:r>
            <w:r w:rsidR="005A6164">
              <w:rPr>
                <w:rFonts w:ascii="Courier New" w:hAnsi="Courier New" w:cs="Courier New"/>
                <w:sz w:val="20"/>
                <w:szCs w:val="20"/>
                <w:lang w:eastAsia="de-CH"/>
              </w:rPr>
              <w:t>Upload</w:t>
            </w:r>
            <w:r w:rsidR="008F0E06">
              <w:rPr>
                <w:rFonts w:ascii="Courier New" w:hAnsi="Courier New" w:cs="Courier New"/>
                <w:sz w:val="20"/>
                <w:szCs w:val="20"/>
                <w:lang w:eastAsia="de-CH"/>
              </w:rPr>
              <w:t>WebService.wsdl</w:t>
            </w:r>
          </w:p>
        </w:tc>
        <w:tc>
          <w:tcPr>
            <w:tcW w:w="3300" w:type="dxa"/>
            <w:shd w:val="clear" w:color="EAEAEA" w:fill="E7E6E4"/>
          </w:tcPr>
          <w:p w:rsidR="008F0E06" w:rsidRPr="007C32C2" w:rsidRDefault="001E196D" w:rsidP="00794EE5">
            <w:pPr>
              <w:spacing w:after="0"/>
              <w:rPr>
                <w:rFonts w:ascii="Courier New" w:hAnsi="Courier New" w:cs="Courier New"/>
              </w:rPr>
            </w:pPr>
            <w:r>
              <w:rPr>
                <w:rFonts w:ascii="Courier New" w:hAnsi="Courier New" w:cs="Courier New"/>
                <w:lang w:eastAsia="de-CH"/>
              </w:rPr>
              <w:t>sbg</w:t>
            </w:r>
            <w:r w:rsidRPr="00BA4EE4">
              <w:rPr>
                <w:rFonts w:ascii="Courier New" w:hAnsi="Courier New" w:cs="Courier New"/>
                <w:lang w:eastAsia="de-CH"/>
              </w:rPr>
              <w:t>serverEAR</w:t>
            </w:r>
          </w:p>
        </w:tc>
        <w:tc>
          <w:tcPr>
            <w:tcW w:w="1650" w:type="dxa"/>
            <w:shd w:val="clear" w:color="EAEAEA" w:fill="E7E6E4"/>
          </w:tcPr>
          <w:p w:rsidR="008F0E06" w:rsidRPr="00BA4EE4" w:rsidRDefault="005A6164" w:rsidP="00794EE5">
            <w:pPr>
              <w:pStyle w:val="FormatvorlageTabellenkrper-adesso10ptZentriert"/>
              <w:rPr>
                <w:rFonts w:ascii="Courier New" w:hAnsi="Courier New" w:cs="Courier New"/>
              </w:rPr>
            </w:pPr>
            <w:r>
              <w:rPr>
                <w:rFonts w:ascii="Courier New" w:hAnsi="Courier New" w:cs="Courier New"/>
              </w:rPr>
              <w:t>MTOM</w:t>
            </w:r>
          </w:p>
        </w:tc>
      </w:tr>
    </w:tbl>
    <w:p w:rsidR="008F0E06" w:rsidRPr="00955BE1" w:rsidRDefault="008F0E06" w:rsidP="008F0E06">
      <w:pPr>
        <w:pStyle w:val="Beschriftung"/>
        <w:jc w:val="center"/>
        <w:rPr>
          <w:b/>
          <w:bCs/>
        </w:rPr>
      </w:pPr>
      <w:bookmarkStart w:id="114" w:name="_Toc467077517"/>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11</w:t>
      </w:r>
      <w:r w:rsidRPr="000777E3">
        <w:rPr>
          <w:bCs/>
        </w:rPr>
        <w:fldChar w:fldCharType="end"/>
      </w:r>
      <w:r w:rsidRPr="000777E3">
        <w:rPr>
          <w:b/>
          <w:bCs/>
        </w:rPr>
        <w:t xml:space="preserve">: </w:t>
      </w:r>
      <w:r w:rsidR="00FA2462">
        <w:rPr>
          <w:b/>
          <w:bCs/>
        </w:rPr>
        <w:t>Webservices SBG</w:t>
      </w:r>
      <w:bookmarkEnd w:id="114"/>
    </w:p>
    <w:p w:rsidR="008F0E06" w:rsidRDefault="008F0E06" w:rsidP="008F0E06">
      <w:pPr>
        <w:pStyle w:val="berschrift3"/>
        <w:tabs>
          <w:tab w:val="clear" w:pos="830"/>
          <w:tab w:val="num" w:pos="720"/>
        </w:tabs>
      </w:pPr>
      <w:bookmarkStart w:id="115" w:name="_Toc467077491"/>
      <w:r>
        <w:t>Installation Presentation-Layer</w:t>
      </w:r>
      <w:bookmarkEnd w:id="115"/>
    </w:p>
    <w:p w:rsidR="008F0E06" w:rsidRDefault="008F0E06" w:rsidP="008F0E06">
      <w:r>
        <w:t xml:space="preserve">Im Verzeichnis </w:t>
      </w:r>
      <w:r w:rsidRPr="002A41DF">
        <w:rPr>
          <w:rStyle w:val="HTMLCode"/>
        </w:rPr>
        <w:t>&lt;target&gt;</w:t>
      </w:r>
      <w:r>
        <w:t xml:space="preserve"> befindet sich der Presentationlayer der Applikation SBA </w:t>
      </w:r>
      <w:r>
        <w:rPr>
          <w:rFonts w:ascii="Courier New" w:hAnsi="Courier New" w:cs="Courier New"/>
          <w:sz w:val="20"/>
          <w:szCs w:val="20"/>
          <w:highlight w:val="white"/>
          <w:lang w:eastAsia="en-US"/>
        </w:rPr>
        <w:t>sbaweb</w:t>
      </w:r>
      <w:r w:rsidRPr="00CA0E77">
        <w:rPr>
          <w:rFonts w:ascii="Courier New" w:hAnsi="Courier New" w:cs="Courier New"/>
          <w:sz w:val="20"/>
          <w:szCs w:val="20"/>
          <w:highlight w:val="white"/>
          <w:lang w:eastAsia="en-US"/>
        </w:rPr>
        <w:t>EAR</w:t>
      </w:r>
      <w:r>
        <w:rPr>
          <w:rFonts w:ascii="Courier New" w:hAnsi="Courier New" w:cs="Courier New"/>
          <w:sz w:val="20"/>
          <w:szCs w:val="20"/>
          <w:lang w:eastAsia="en-US"/>
        </w:rPr>
        <w:t>*.ear</w:t>
      </w:r>
      <w:r>
        <w:t>. Dieses ist auf dem Web-Server des Presentationlayers zu installieren.</w:t>
      </w:r>
    </w:p>
    <w:p w:rsidR="008F0E06" w:rsidRDefault="008F0E06" w:rsidP="008F0E06">
      <w:r>
        <w:t>Folgende System Properties müssen als Aufstartparameter müssen für den Webserver definiert werden.</w:t>
      </w:r>
    </w:p>
    <w:p w:rsidR="008F0E06" w:rsidRPr="00DD62EE" w:rsidRDefault="008F0E06" w:rsidP="008F0E06">
      <w:pPr>
        <w:rPr>
          <w:b/>
          <w:lang w:val="en-US"/>
        </w:rPr>
      </w:pPr>
      <w:r w:rsidRPr="00DD62EE">
        <w:rPr>
          <w:b/>
          <w:lang w:val="en-US"/>
        </w:rPr>
        <w:t>Aufstartparameter:</w:t>
      </w:r>
    </w:p>
    <w:p w:rsidR="008F0E06" w:rsidRDefault="008F0E06"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DD62EE">
        <w:rPr>
          <w:rFonts w:ascii="Courier New" w:hAnsi="Courier New" w:cs="Courier New"/>
          <w:sz w:val="20"/>
          <w:szCs w:val="20"/>
          <w:highlight w:val="white"/>
          <w:lang w:val="en-US" w:eastAsia="en-US"/>
        </w:rPr>
        <w:t>-D</w:t>
      </w:r>
      <w:r w:rsidR="00FA2462">
        <w:rPr>
          <w:rFonts w:ascii="Courier New" w:hAnsi="Courier New" w:cs="Courier New"/>
          <w:sz w:val="20"/>
          <w:szCs w:val="20"/>
          <w:lang w:val="en-US" w:eastAsia="de-CH"/>
        </w:rPr>
        <w:t>SBG</w:t>
      </w:r>
      <w:r>
        <w:rPr>
          <w:rFonts w:ascii="Courier New" w:hAnsi="Courier New" w:cs="Courier New"/>
          <w:sz w:val="20"/>
          <w:szCs w:val="20"/>
          <w:lang w:val="en-US" w:eastAsia="de-CH"/>
        </w:rPr>
        <w:t>WEB</w:t>
      </w:r>
      <w:r w:rsidRPr="002C2C22">
        <w:rPr>
          <w:rFonts w:ascii="Courier New" w:hAnsi="Courier New" w:cs="Courier New"/>
          <w:sz w:val="20"/>
          <w:szCs w:val="20"/>
          <w:lang w:val="en-US" w:eastAsia="de-CH"/>
        </w:rPr>
        <w:t>_PROPERTIES_LOCATION=&lt;path&gt;</w:t>
      </w:r>
      <w:r>
        <w:rPr>
          <w:rFonts w:ascii="Courier New" w:hAnsi="Courier New" w:cs="Courier New"/>
          <w:sz w:val="20"/>
          <w:szCs w:val="20"/>
          <w:lang w:val="en-US" w:eastAsia="de-CH"/>
        </w:rPr>
        <w:t xml:space="preserve"> </w:t>
      </w:r>
      <w:r w:rsidRPr="002C2C22">
        <w:rPr>
          <w:rFonts w:ascii="Courier New" w:hAnsi="Courier New" w:cs="Courier New"/>
          <w:sz w:val="20"/>
          <w:szCs w:val="20"/>
          <w:lang w:val="en-US" w:eastAsia="de-CH"/>
        </w:rPr>
        <w:t>(</w:t>
      </w:r>
      <w:r w:rsidRPr="002C2C22">
        <w:rPr>
          <w:rFonts w:ascii="Courier New" w:hAnsi="Courier New" w:cs="Courier New"/>
          <w:color w:val="000000"/>
          <w:sz w:val="20"/>
          <w:szCs w:val="20"/>
          <w:u w:val="single"/>
          <w:lang w:val="en-US" w:eastAsia="de-CH"/>
        </w:rPr>
        <w:t>Beispiel</w:t>
      </w:r>
      <w:r w:rsidRPr="002C2C22">
        <w:rPr>
          <w:rFonts w:ascii="Courier New" w:hAnsi="Courier New" w:cs="Courier New"/>
          <w:sz w:val="20"/>
          <w:szCs w:val="20"/>
          <w:lang w:val="en-US" w:eastAsia="de-CH"/>
        </w:rPr>
        <w:t>: ./application.properties</w:t>
      </w:r>
      <w:r>
        <w:rPr>
          <w:rFonts w:ascii="Courier New" w:hAnsi="Courier New" w:cs="Courier New"/>
          <w:sz w:val="20"/>
          <w:szCs w:val="20"/>
          <w:lang w:val="en-US" w:eastAsia="de-CH"/>
        </w:rPr>
        <w:t>)</w:t>
      </w:r>
    </w:p>
    <w:p w:rsidR="008F0E06" w:rsidRPr="00B30576" w:rsidRDefault="008F0E06"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r w:rsidRPr="00EF72F4">
        <w:rPr>
          <w:rFonts w:ascii="Courier New" w:hAnsi="Courier New" w:cs="Courier New"/>
          <w:sz w:val="20"/>
          <w:szCs w:val="20"/>
          <w:lang w:eastAsia="en-US"/>
        </w:rPr>
        <w:t>-DMEB_LOGGING_BASE_DIR=&lt;path&gt;(Beispiel: /logs oder c:\logs, ohne Rootknoten wird ein Pfad relative zum weblogic domains Verzei</w:t>
      </w:r>
      <w:r w:rsidRPr="00B30576">
        <w:rPr>
          <w:rFonts w:ascii="Courier New" w:hAnsi="Courier New" w:cs="Courier New"/>
          <w:sz w:val="20"/>
          <w:szCs w:val="20"/>
          <w:lang w:eastAsia="en-US"/>
        </w:rPr>
        <w:t>chnis gewählt)</w:t>
      </w:r>
    </w:p>
    <w:p w:rsidR="008F0E06" w:rsidRPr="00B30576" w:rsidRDefault="008F0E06"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en-US"/>
        </w:rPr>
      </w:pPr>
    </w:p>
    <w:p w:rsidR="008F0E06" w:rsidRPr="007417F5" w:rsidRDefault="008F0E06" w:rsidP="008F0E06">
      <w:pPr>
        <w:spacing w:before="240"/>
        <w:rPr>
          <w:b/>
          <w:lang w:val="en-GB"/>
        </w:rPr>
      </w:pPr>
      <w:r w:rsidRPr="007417F5">
        <w:rPr>
          <w:b/>
          <w:highlight w:val="white"/>
          <w:lang w:val="en-GB"/>
        </w:rPr>
        <w:t xml:space="preserve">Application Properties (Bsp: </w:t>
      </w:r>
      <w:r w:rsidRPr="007417F5">
        <w:rPr>
          <w:rFonts w:ascii="Courier New" w:hAnsi="Courier New" w:cs="Courier New"/>
          <w:sz w:val="20"/>
          <w:szCs w:val="20"/>
          <w:lang w:val="en-GB" w:eastAsia="de-CH"/>
        </w:rPr>
        <w:t>./application.properties</w:t>
      </w:r>
      <w:r w:rsidRPr="007417F5">
        <w:rPr>
          <w:b/>
          <w:lang w:val="en-GB"/>
        </w:rPr>
        <w:t>)</w:t>
      </w:r>
    </w:p>
    <w:p w:rsidR="008F0E06" w:rsidRPr="007417F5" w:rsidRDefault="008F0E06"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configuration.idmdomain=MEB</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configuration.idmserverurl</w:t>
      </w:r>
      <w:proofErr w:type="gramStart"/>
      <w:r w:rsidRPr="00E65364">
        <w:rPr>
          <w:rFonts w:ascii="Courier New" w:hAnsi="Courier New" w:cs="Courier New"/>
          <w:sz w:val="20"/>
          <w:szCs w:val="20"/>
          <w:lang w:val="en-US" w:eastAsia="de-CH"/>
        </w:rPr>
        <w:t>=(</w:t>
      </w:r>
      <w:proofErr w:type="gramEnd"/>
      <w:r w:rsidRPr="00E65364">
        <w:rPr>
          <w:rFonts w:ascii="Courier New" w:hAnsi="Courier New" w:cs="Courier New"/>
          <w:sz w:val="20"/>
          <w:szCs w:val="20"/>
          <w:lang w:val="en-US" w:eastAsia="de-CH"/>
        </w:rPr>
        <w:t xml:space="preserve">Ref: </w:t>
      </w:r>
      <w:r>
        <w:rPr>
          <w:rFonts w:ascii="Courier New" w:hAnsi="Courier New" w:cs="Courier New"/>
          <w:sz w:val="20"/>
          <w:szCs w:val="20"/>
          <w:lang w:val="en-US" w:eastAsia="de-CH"/>
        </w:rPr>
        <w:t>https://services.gate-r</w:t>
      </w:r>
      <w:r w:rsidRPr="00E65364">
        <w:rPr>
          <w:rFonts w:ascii="Courier New" w:hAnsi="Courier New" w:cs="Courier New"/>
          <w:sz w:val="20"/>
          <w:szCs w:val="20"/>
          <w:lang w:val="en-US" w:eastAsia="de-CH"/>
        </w:rPr>
        <w:t>.eiam.admin.ch/nevisidm/services/v1_32/AdminService)</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configuration.keyStore=/data/wls/meb/certificate/meb_keystore.jks</w:t>
      </w:r>
    </w:p>
    <w:p w:rsidR="00E65364" w:rsidRPr="00E65364" w:rsidRDefault="00E65364" w:rsidP="00E65364">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US" w:eastAsia="de-CH"/>
        </w:rPr>
      </w:pPr>
      <w:r w:rsidRPr="00E65364">
        <w:rPr>
          <w:rFonts w:ascii="Courier New" w:hAnsi="Courier New" w:cs="Courier New"/>
          <w:sz w:val="20"/>
          <w:szCs w:val="20"/>
          <w:lang w:val="en-US" w:eastAsia="de-CH"/>
        </w:rPr>
        <w:t>configuration.keyStorePassword=&lt;hier keystore passwort einfügen&gt;</w:t>
      </w:r>
      <w:r w:rsidRPr="00E65364">
        <w:rPr>
          <w:rFonts w:ascii="Courier New" w:hAnsi="Courier New" w:cs="Courier New"/>
          <w:sz w:val="20"/>
          <w:szCs w:val="20"/>
          <w:lang w:val="en-US" w:eastAsia="de-CH"/>
        </w:rPr>
        <w:tab/>
      </w:r>
    </w:p>
    <w:p w:rsidR="008F0E06" w:rsidRPr="007417F5" w:rsidRDefault="008F0E06"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7417F5">
        <w:rPr>
          <w:rFonts w:ascii="Courier New" w:hAnsi="Courier New" w:cs="Courier New"/>
          <w:sz w:val="20"/>
          <w:szCs w:val="20"/>
          <w:lang w:val="en-GB" w:eastAsia="de-CH"/>
        </w:rPr>
        <w:t>configuration.idm.implementation=idmUserService</w:t>
      </w:r>
    </w:p>
    <w:p w:rsidR="008F0E06" w:rsidRDefault="00EC1AD8"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de-CH"/>
        </w:rPr>
      </w:pPr>
      <w:r>
        <w:rPr>
          <w:rFonts w:ascii="Courier New" w:hAnsi="Courier New" w:cs="Courier New"/>
          <w:sz w:val="20"/>
          <w:szCs w:val="20"/>
          <w:lang w:eastAsia="de-CH"/>
        </w:rPr>
        <w:t>configuration.sbg</w:t>
      </w:r>
      <w:r w:rsidR="008F0E06">
        <w:rPr>
          <w:rFonts w:ascii="Courier New" w:hAnsi="Courier New" w:cs="Courier New"/>
          <w:sz w:val="20"/>
          <w:szCs w:val="20"/>
          <w:lang w:eastAsia="de-CH"/>
        </w:rPr>
        <w:t>serverurl=&lt;SBA Server&gt; (</w:t>
      </w:r>
      <w:r w:rsidR="008F0E06">
        <w:rPr>
          <w:rFonts w:ascii="Courier New" w:hAnsi="Courier New" w:cs="Courier New"/>
          <w:color w:val="000000"/>
          <w:sz w:val="20"/>
          <w:szCs w:val="20"/>
          <w:u w:val="single"/>
          <w:lang w:eastAsia="de-CH"/>
        </w:rPr>
        <w:t>Beispiel</w:t>
      </w:r>
      <w:r w:rsidR="008F0E06">
        <w:rPr>
          <w:rFonts w:ascii="Courier New" w:hAnsi="Courier New" w:cs="Courier New"/>
          <w:sz w:val="20"/>
          <w:szCs w:val="20"/>
          <w:lang w:eastAsia="de-CH"/>
        </w:rPr>
        <w:t>: http://localhost:7001/sb</w:t>
      </w:r>
      <w:r>
        <w:rPr>
          <w:rFonts w:ascii="Courier New" w:hAnsi="Courier New" w:cs="Courier New"/>
          <w:sz w:val="20"/>
          <w:szCs w:val="20"/>
          <w:lang w:eastAsia="de-CH"/>
        </w:rPr>
        <w:t>g</w:t>
      </w:r>
      <w:r w:rsidR="008F0E06">
        <w:rPr>
          <w:rFonts w:ascii="Courier New" w:hAnsi="Courier New" w:cs="Courier New"/>
          <w:sz w:val="20"/>
          <w:szCs w:val="20"/>
          <w:lang w:eastAsia="de-CH"/>
        </w:rPr>
        <w:t>server)</w:t>
      </w:r>
    </w:p>
    <w:p w:rsidR="008F0E06" w:rsidRDefault="008F0E06" w:rsidP="008F0E06">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de-CH"/>
        </w:rPr>
      </w:pPr>
      <w:r>
        <w:rPr>
          <w:rFonts w:ascii="Courier New" w:hAnsi="Courier New" w:cs="Courier New"/>
          <w:sz w:val="20"/>
          <w:szCs w:val="20"/>
          <w:lang w:eastAsia="de-CH"/>
        </w:rPr>
        <w:t>configuration.commonserverurl=&lt;MEB Server&gt; (</w:t>
      </w:r>
      <w:r>
        <w:rPr>
          <w:rFonts w:ascii="Courier New" w:hAnsi="Courier New" w:cs="Courier New"/>
          <w:color w:val="000000"/>
          <w:sz w:val="20"/>
          <w:szCs w:val="20"/>
          <w:u w:val="single"/>
          <w:lang w:eastAsia="de-CH"/>
        </w:rPr>
        <w:t>Beispiel</w:t>
      </w:r>
      <w:r>
        <w:rPr>
          <w:rFonts w:ascii="Courier New" w:hAnsi="Courier New" w:cs="Courier New"/>
          <w:sz w:val="20"/>
          <w:szCs w:val="20"/>
          <w:lang w:eastAsia="de-CH"/>
        </w:rPr>
        <w:t>: http://localhost:7001/mebserver)</w:t>
      </w:r>
    </w:p>
    <w:p w:rsidR="008F0E06" w:rsidRDefault="008F0E06" w:rsidP="007E6890">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de-CH"/>
        </w:rPr>
      </w:pPr>
    </w:p>
    <w:p w:rsidR="009C6072" w:rsidRDefault="00DD62EE" w:rsidP="00DD62EE">
      <w:pPr>
        <w:pStyle w:val="berschrift2"/>
        <w:ind w:left="576" w:hanging="576"/>
      </w:pPr>
      <w:bookmarkStart w:id="116" w:name="_Toc467077492"/>
      <w:r>
        <w:t>Kriterien für eine erfolgreiche Installatio</w:t>
      </w:r>
      <w:bookmarkEnd w:id="106"/>
      <w:r w:rsidR="009C6072">
        <w:t>n</w:t>
      </w:r>
      <w:bookmarkEnd w:id="116"/>
    </w:p>
    <w:p w:rsidR="00F7666D" w:rsidRDefault="00F7666D" w:rsidP="009C6072">
      <w:pPr>
        <w:pStyle w:val="berschrift3"/>
      </w:pPr>
      <w:bookmarkStart w:id="117" w:name="_Toc467077493"/>
      <w:r>
        <w:t>MEB</w:t>
      </w:r>
      <w:r w:rsidR="008846E7">
        <w:t xml:space="preserve"> Portal</w:t>
      </w:r>
      <w:bookmarkEnd w:id="117"/>
    </w:p>
    <w:p w:rsidR="008846E7" w:rsidRDefault="008846E7" w:rsidP="008846E7">
      <w:r>
        <w:t>Die neue Version des MEB-Portals muss nun in allen installierten Umgebungen benutzt werden können:</w:t>
      </w:r>
    </w:p>
    <w:p w:rsidR="008846E7" w:rsidRDefault="008846E7" w:rsidP="008846E7">
      <w:pPr>
        <w:numPr>
          <w:ilvl w:val="0"/>
          <w:numId w:val="27"/>
        </w:numPr>
        <w:jc w:val="left"/>
      </w:pPr>
      <w:r>
        <w:t>Browser starten</w:t>
      </w:r>
    </w:p>
    <w:p w:rsidR="008846E7" w:rsidRDefault="008846E7" w:rsidP="008846E7">
      <w:pPr>
        <w:numPr>
          <w:ilvl w:val="0"/>
          <w:numId w:val="27"/>
        </w:numPr>
        <w:jc w:val="left"/>
      </w:pPr>
      <w:r>
        <w:t>MEB-URL für jede Umgebung eingeben</w:t>
      </w:r>
    </w:p>
    <w:p w:rsidR="00FF2DFA" w:rsidRDefault="008846E7" w:rsidP="007417F5">
      <w:pPr>
        <w:numPr>
          <w:ilvl w:val="1"/>
          <w:numId w:val="27"/>
        </w:numPr>
        <w:jc w:val="left"/>
      </w:pPr>
      <w:r w:rsidRPr="00FF2DFA">
        <w:rPr>
          <w:b/>
        </w:rPr>
        <w:t>Referenz</w:t>
      </w:r>
      <w:r w:rsidR="00D35F20" w:rsidRPr="00FF2DFA">
        <w:rPr>
          <w:b/>
        </w:rPr>
        <w:t xml:space="preserve">: </w:t>
      </w:r>
      <w:hyperlink r:id="rId24" w:history="1">
        <w:r w:rsidR="00D35F20" w:rsidRPr="00D35F20">
          <w:rPr>
            <w:rStyle w:val="Hyperlink"/>
          </w:rPr>
          <w:t>https://www.meb-r.bfs.admin.ch/mebweb/</w:t>
        </w:r>
      </w:hyperlink>
      <w:r w:rsidR="00D35F20" w:rsidRPr="00D35F20">
        <w:t xml:space="preserve"> </w:t>
      </w:r>
    </w:p>
    <w:p w:rsidR="00FF2DFA" w:rsidRPr="00FF2DFA" w:rsidRDefault="008846E7" w:rsidP="007417F5">
      <w:pPr>
        <w:numPr>
          <w:ilvl w:val="1"/>
          <w:numId w:val="27"/>
        </w:numPr>
        <w:jc w:val="left"/>
      </w:pPr>
      <w:r w:rsidRPr="00FF2DFA">
        <w:rPr>
          <w:b/>
        </w:rPr>
        <w:t>Abnahme</w:t>
      </w:r>
      <w:r w:rsidR="00D35F20" w:rsidRPr="00FF2DFA">
        <w:rPr>
          <w:b/>
        </w:rPr>
        <w:t>:</w:t>
      </w:r>
      <w:r w:rsidR="00D35F20" w:rsidRPr="00FF2DFA">
        <w:t xml:space="preserve"> </w:t>
      </w:r>
      <w:hyperlink r:id="rId25" w:history="1">
        <w:r w:rsidR="00FF2DFA" w:rsidRPr="00FF2DFA">
          <w:rPr>
            <w:rStyle w:val="Hyperlink"/>
          </w:rPr>
          <w:t>https://www.meb-a.bfs.admin.ch/mebweb/</w:t>
        </w:r>
      </w:hyperlink>
    </w:p>
    <w:p w:rsidR="00FF2DFA" w:rsidRPr="00FF2DFA" w:rsidRDefault="008846E7" w:rsidP="00FF2DFA">
      <w:pPr>
        <w:numPr>
          <w:ilvl w:val="1"/>
          <w:numId w:val="27"/>
        </w:numPr>
        <w:jc w:val="left"/>
      </w:pPr>
      <w:r w:rsidRPr="00FF2DFA">
        <w:rPr>
          <w:b/>
        </w:rPr>
        <w:t>Produktion</w:t>
      </w:r>
      <w:r w:rsidR="00FF2DFA">
        <w:rPr>
          <w:b/>
        </w:rPr>
        <w:t xml:space="preserve">: </w:t>
      </w:r>
      <w:hyperlink r:id="rId26" w:history="1">
        <w:r w:rsidR="00FF2DFA" w:rsidRPr="00FF2DFA">
          <w:rPr>
            <w:rStyle w:val="Hyperlink"/>
          </w:rPr>
          <w:t>https://www.meb.bfs.admin.ch/mebweb/</w:t>
        </w:r>
      </w:hyperlink>
    </w:p>
    <w:p w:rsidR="008846E7" w:rsidRDefault="008846E7" w:rsidP="008846E7">
      <w:pPr>
        <w:numPr>
          <w:ilvl w:val="0"/>
          <w:numId w:val="27"/>
        </w:numPr>
        <w:jc w:val="left"/>
      </w:pPr>
      <w:r>
        <w:t>Einloggen mit einem Benutzer gemäss</w:t>
      </w:r>
      <w:r w:rsidR="00322294">
        <w:t xml:space="preserve"> </w:t>
      </w:r>
      <w:r w:rsidR="004F10BF">
        <w:t>Nevis-</w:t>
      </w:r>
      <w:r w:rsidR="00322294">
        <w:t>IDM</w:t>
      </w:r>
      <w:r w:rsidR="004F10BF">
        <w:t>/eIAM</w:t>
      </w:r>
      <w:r w:rsidR="00322294">
        <w:t xml:space="preserve">, der die Rolle </w:t>
      </w:r>
      <w:r w:rsidR="00FF2DFA">
        <w:t>BFS-MEB.</w:t>
      </w:r>
      <w:r w:rsidR="00322294">
        <w:t xml:space="preserve">SDL_EA, </w:t>
      </w:r>
      <w:r w:rsidR="00FF2DFA">
        <w:t>BFS-MEB.</w:t>
      </w:r>
      <w:r w:rsidR="00322294">
        <w:t>SSP_EA</w:t>
      </w:r>
      <w:r w:rsidR="00EC1AD8">
        <w:t xml:space="preserve">, </w:t>
      </w:r>
      <w:r w:rsidR="00FF2DFA">
        <w:t>BFS-MEB.</w:t>
      </w:r>
      <w:r w:rsidR="00EC1AD8">
        <w:t>SBA_EA</w:t>
      </w:r>
      <w:r w:rsidR="00322294">
        <w:t xml:space="preserve"> </w:t>
      </w:r>
      <w:r>
        <w:t xml:space="preserve">oder </w:t>
      </w:r>
      <w:r w:rsidR="00FF2DFA">
        <w:t>BFS-MEB.</w:t>
      </w:r>
      <w:r w:rsidR="00EC1AD8">
        <w:t>SBG</w:t>
      </w:r>
      <w:r>
        <w:t>_EA definiert haben muss</w:t>
      </w:r>
    </w:p>
    <w:p w:rsidR="008846E7" w:rsidRDefault="008846E7" w:rsidP="008846E7">
      <w:pPr>
        <w:numPr>
          <w:ilvl w:val="0"/>
          <w:numId w:val="27"/>
        </w:numPr>
        <w:jc w:val="left"/>
      </w:pPr>
      <w:r>
        <w:t>Das MEB-Portal wird ohne Fehlermeldung gestartet und die neue Versionsnummer ist im Titelbalken ersichtlich</w:t>
      </w:r>
    </w:p>
    <w:p w:rsidR="008846E7" w:rsidRDefault="008846E7" w:rsidP="008846E7">
      <w:pPr>
        <w:numPr>
          <w:ilvl w:val="0"/>
          <w:numId w:val="27"/>
        </w:numPr>
        <w:jc w:val="left"/>
      </w:pPr>
      <w:r>
        <w:t xml:space="preserve">Die Links zu den einzelnen Applikationen sind sichtbar und funktionieren </w:t>
      </w:r>
    </w:p>
    <w:p w:rsidR="008846E7" w:rsidRDefault="008846E7" w:rsidP="00F7666D">
      <w:r>
        <w:t xml:space="preserve">Über die Monitoring-URL </w:t>
      </w:r>
      <w:r w:rsidRPr="008846E7">
        <w:rPr>
          <w:rFonts w:ascii="Courier New" w:hAnsi="Courier New" w:cs="Courier New"/>
        </w:rPr>
        <w:t>&lt;MEB URL&gt;/monitoring.page</w:t>
      </w:r>
      <w:r>
        <w:t xml:space="preserve"> wird die Monitoring Page angezeigt. Der Status aller Schnittstellen muss Grün sein.</w:t>
      </w:r>
    </w:p>
    <w:p w:rsidR="008846E7" w:rsidRPr="00F7666D" w:rsidRDefault="00CC3DD1" w:rsidP="00F7666D">
      <w:r>
        <w:rPr>
          <w:noProof/>
          <w:lang w:eastAsia="de-CH"/>
        </w:rPr>
        <w:drawing>
          <wp:inline distT="0" distB="0" distL="0" distR="0" wp14:anchorId="7CCFB586" wp14:editId="4773CACB">
            <wp:extent cx="6181725" cy="4362450"/>
            <wp:effectExtent l="0" t="0" r="9525" b="0"/>
            <wp:docPr id="3"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81725" cy="4362450"/>
                    </a:xfrm>
                    <a:prstGeom prst="rect">
                      <a:avLst/>
                    </a:prstGeom>
                    <a:noFill/>
                    <a:ln>
                      <a:noFill/>
                    </a:ln>
                  </pic:spPr>
                </pic:pic>
              </a:graphicData>
            </a:graphic>
          </wp:inline>
        </w:drawing>
      </w:r>
    </w:p>
    <w:p w:rsidR="00DD62EE" w:rsidRDefault="00C46097" w:rsidP="009C6072">
      <w:pPr>
        <w:pStyle w:val="berschrift3"/>
      </w:pPr>
      <w:bookmarkStart w:id="118" w:name="_Toc467077494"/>
      <w:r>
        <w:t>SDL</w:t>
      </w:r>
      <w:bookmarkEnd w:id="118"/>
    </w:p>
    <w:p w:rsidR="00DD62EE" w:rsidRDefault="00DD62EE" w:rsidP="00DD62EE">
      <w:r>
        <w:t xml:space="preserve">Die neue Version </w:t>
      </w:r>
      <w:r w:rsidR="00C46097">
        <w:t xml:space="preserve">von SDL </w:t>
      </w:r>
      <w:r>
        <w:t>muss nun in allen installierten Umgebungen benutzt werden können:</w:t>
      </w:r>
    </w:p>
    <w:p w:rsidR="00DD62EE" w:rsidRDefault="00DD62EE" w:rsidP="00DD62EE">
      <w:pPr>
        <w:numPr>
          <w:ilvl w:val="0"/>
          <w:numId w:val="27"/>
        </w:numPr>
        <w:jc w:val="left"/>
      </w:pPr>
      <w:r>
        <w:t>Browser starten</w:t>
      </w:r>
    </w:p>
    <w:p w:rsidR="00DD62EE" w:rsidRDefault="00C46097" w:rsidP="00DD62EE">
      <w:pPr>
        <w:numPr>
          <w:ilvl w:val="0"/>
          <w:numId w:val="27"/>
        </w:numPr>
        <w:jc w:val="left"/>
      </w:pPr>
      <w:r>
        <w:t>SDL</w:t>
      </w:r>
      <w:r w:rsidR="00DD62EE">
        <w:t>-URL für jede Umgebung eingeben</w:t>
      </w:r>
    </w:p>
    <w:p w:rsidR="00364A26" w:rsidRPr="00364A26" w:rsidRDefault="00DD62EE" w:rsidP="007417F5">
      <w:pPr>
        <w:numPr>
          <w:ilvl w:val="1"/>
          <w:numId w:val="27"/>
        </w:numPr>
        <w:jc w:val="left"/>
      </w:pPr>
      <w:r w:rsidRPr="00364A26">
        <w:rPr>
          <w:b/>
        </w:rPr>
        <w:t>Referenz</w:t>
      </w:r>
      <w:r w:rsidR="00364A26" w:rsidRPr="00364A26">
        <w:rPr>
          <w:b/>
        </w:rPr>
        <w:t xml:space="preserve">: </w:t>
      </w:r>
      <w:hyperlink r:id="rId28" w:history="1">
        <w:r w:rsidR="00364A26" w:rsidRPr="00364A26">
          <w:rPr>
            <w:rStyle w:val="Hyperlink"/>
          </w:rPr>
          <w:t>https://www.meb-r.bfs.admin.ch/sdlweb/</w:t>
        </w:r>
      </w:hyperlink>
      <w:r w:rsidR="00364A26" w:rsidRPr="00364A26">
        <w:rPr>
          <w:b/>
        </w:rPr>
        <w:t xml:space="preserve"> </w:t>
      </w:r>
    </w:p>
    <w:p w:rsidR="00364A26" w:rsidRPr="00364A26" w:rsidRDefault="00DD62EE" w:rsidP="007417F5">
      <w:pPr>
        <w:numPr>
          <w:ilvl w:val="1"/>
          <w:numId w:val="27"/>
        </w:numPr>
        <w:jc w:val="left"/>
      </w:pPr>
      <w:r w:rsidRPr="00364A26">
        <w:rPr>
          <w:b/>
        </w:rPr>
        <w:t>Abnahme</w:t>
      </w:r>
      <w:r w:rsidR="00364A26" w:rsidRPr="00364A26">
        <w:rPr>
          <w:b/>
        </w:rPr>
        <w:t xml:space="preserve">: </w:t>
      </w:r>
      <w:hyperlink r:id="rId29" w:history="1">
        <w:r w:rsidR="00364A26" w:rsidRPr="00364A26">
          <w:rPr>
            <w:rStyle w:val="Hyperlink"/>
          </w:rPr>
          <w:t>https://www.meb-a.bfs.admin.ch/sdlweb/</w:t>
        </w:r>
      </w:hyperlink>
      <w:r w:rsidR="00364A26" w:rsidRPr="00364A26">
        <w:rPr>
          <w:b/>
        </w:rPr>
        <w:t xml:space="preserve"> </w:t>
      </w:r>
    </w:p>
    <w:p w:rsidR="00364A26" w:rsidRDefault="00DD62EE" w:rsidP="00364A26">
      <w:pPr>
        <w:numPr>
          <w:ilvl w:val="1"/>
          <w:numId w:val="27"/>
        </w:numPr>
        <w:jc w:val="left"/>
      </w:pPr>
      <w:r w:rsidRPr="00364A26">
        <w:rPr>
          <w:b/>
        </w:rPr>
        <w:t>Produktion</w:t>
      </w:r>
      <w:r w:rsidR="00364A26" w:rsidRPr="00364A26">
        <w:rPr>
          <w:b/>
        </w:rPr>
        <w:t xml:space="preserve">: </w:t>
      </w:r>
      <w:hyperlink r:id="rId30" w:history="1">
        <w:r w:rsidR="00364A26" w:rsidRPr="00364A26">
          <w:rPr>
            <w:rStyle w:val="Hyperlink"/>
          </w:rPr>
          <w:t>https://www.meb.bfs.admin.ch/sdlweb/</w:t>
        </w:r>
      </w:hyperlink>
      <w:r w:rsidR="00364A26" w:rsidRPr="00364A26">
        <w:rPr>
          <w:b/>
        </w:rPr>
        <w:t xml:space="preserve"> </w:t>
      </w:r>
    </w:p>
    <w:p w:rsidR="00DD62EE" w:rsidRDefault="00DD62EE" w:rsidP="007417F5">
      <w:pPr>
        <w:numPr>
          <w:ilvl w:val="0"/>
          <w:numId w:val="27"/>
        </w:numPr>
        <w:jc w:val="left"/>
      </w:pPr>
      <w:r>
        <w:t xml:space="preserve">Einloggen mit einem Benutzer gemäss </w:t>
      </w:r>
      <w:r w:rsidR="004F10BF">
        <w:t>Nevis-IDM/eIAM</w:t>
      </w:r>
      <w:r w:rsidR="00EC5C56">
        <w:t xml:space="preserve">, der die Rolle </w:t>
      </w:r>
      <w:r w:rsidR="00364A26">
        <w:t>BFS-MEB.</w:t>
      </w:r>
      <w:r w:rsidR="00EC5C56">
        <w:t xml:space="preserve">SDL_EA </w:t>
      </w:r>
      <w:r w:rsidR="00D763E7">
        <w:t>definiert haben muss</w:t>
      </w:r>
    </w:p>
    <w:p w:rsidR="00C46097" w:rsidRDefault="00DD62EE" w:rsidP="00DD62EE">
      <w:pPr>
        <w:numPr>
          <w:ilvl w:val="0"/>
          <w:numId w:val="27"/>
        </w:numPr>
        <w:jc w:val="left"/>
      </w:pPr>
      <w:r>
        <w:t xml:space="preserve">Die Applikation wird ohne Fehlermeldung gestartet </w:t>
      </w:r>
      <w:r w:rsidR="00C46097">
        <w:t>und die neue Versionsnummer ist im Titelbalken ersichtlich</w:t>
      </w:r>
    </w:p>
    <w:p w:rsidR="00E87D0C" w:rsidRDefault="00E87D0C" w:rsidP="00DD62EE">
      <w:pPr>
        <w:numPr>
          <w:ilvl w:val="0"/>
          <w:numId w:val="27"/>
        </w:numPr>
        <w:jc w:val="left"/>
      </w:pPr>
      <w:r>
        <w:t>Jedes Tab kann angewählt werden und wird ohne Fehlermeldung angezeigt</w:t>
      </w:r>
    </w:p>
    <w:p w:rsidR="000940D4" w:rsidRDefault="000940D4" w:rsidP="000940D4">
      <w:pPr>
        <w:numPr>
          <w:ilvl w:val="0"/>
          <w:numId w:val="27"/>
        </w:numPr>
        <w:jc w:val="left"/>
      </w:pPr>
      <w:r>
        <w:t xml:space="preserve">Allfällige Daten werden angezeigt, insbesondere sind </w:t>
      </w:r>
    </w:p>
    <w:p w:rsidR="000940D4" w:rsidRDefault="000940D4" w:rsidP="000940D4">
      <w:pPr>
        <w:numPr>
          <w:ilvl w:val="1"/>
          <w:numId w:val="27"/>
        </w:numPr>
        <w:jc w:val="left"/>
      </w:pPr>
      <w:r>
        <w:t>auf dem Datenlieferung-Tab die Tabellen Lieferungen und Exporte gefüllt</w:t>
      </w:r>
    </w:p>
    <w:p w:rsidR="000940D4" w:rsidRDefault="000940D4" w:rsidP="000940D4">
      <w:pPr>
        <w:numPr>
          <w:ilvl w:val="1"/>
          <w:numId w:val="27"/>
        </w:numPr>
        <w:jc w:val="left"/>
      </w:pPr>
      <w:r>
        <w:t>auf dem Admin-Tab die Tabellen Filter und Plausis gefüllt</w:t>
      </w:r>
    </w:p>
    <w:p w:rsidR="00EC5C56" w:rsidRDefault="00EC5C56" w:rsidP="009C6072">
      <w:pPr>
        <w:pStyle w:val="berschrift3"/>
      </w:pPr>
      <w:bookmarkStart w:id="119" w:name="_Toc467077495"/>
      <w:r>
        <w:t>SSP</w:t>
      </w:r>
      <w:bookmarkEnd w:id="119"/>
    </w:p>
    <w:p w:rsidR="00EC5C56" w:rsidRDefault="00EC5C56" w:rsidP="00EC5C56">
      <w:r>
        <w:t>Die neue Version von SSP muss nun in allen installierten Umgebungen benutzt werden können:</w:t>
      </w:r>
    </w:p>
    <w:p w:rsidR="00EC5C56" w:rsidRDefault="00EC5C56" w:rsidP="00EC5C56">
      <w:pPr>
        <w:numPr>
          <w:ilvl w:val="0"/>
          <w:numId w:val="27"/>
        </w:numPr>
        <w:jc w:val="left"/>
      </w:pPr>
      <w:r>
        <w:t>Browser starten</w:t>
      </w:r>
    </w:p>
    <w:p w:rsidR="00EC5C56" w:rsidRDefault="00EC5C56" w:rsidP="00EC5C56">
      <w:pPr>
        <w:numPr>
          <w:ilvl w:val="0"/>
          <w:numId w:val="27"/>
        </w:numPr>
        <w:jc w:val="left"/>
      </w:pPr>
      <w:r>
        <w:t>SSP-URL für jede Umgebung eingeben</w:t>
      </w:r>
    </w:p>
    <w:p w:rsidR="004F10BF" w:rsidRPr="004F10BF" w:rsidRDefault="00EC5C56" w:rsidP="007417F5">
      <w:pPr>
        <w:numPr>
          <w:ilvl w:val="1"/>
          <w:numId w:val="27"/>
        </w:numPr>
        <w:jc w:val="left"/>
      </w:pPr>
      <w:r w:rsidRPr="004F10BF">
        <w:rPr>
          <w:b/>
        </w:rPr>
        <w:t>Referenz</w:t>
      </w:r>
      <w:r w:rsidR="004F10BF" w:rsidRPr="004F10BF">
        <w:rPr>
          <w:b/>
        </w:rPr>
        <w:t xml:space="preserve">: </w:t>
      </w:r>
      <w:hyperlink r:id="rId31" w:history="1">
        <w:r w:rsidR="004F10BF" w:rsidRPr="004F10BF">
          <w:rPr>
            <w:rStyle w:val="Hyperlink"/>
          </w:rPr>
          <w:t>https://www.meb-r.bfs.admin.ch/sspweb/</w:t>
        </w:r>
      </w:hyperlink>
      <w:r w:rsidR="004F10BF" w:rsidRPr="004F10BF">
        <w:rPr>
          <w:b/>
        </w:rPr>
        <w:t xml:space="preserve"> </w:t>
      </w:r>
    </w:p>
    <w:p w:rsidR="004F10BF" w:rsidRDefault="00EC5C56" w:rsidP="007417F5">
      <w:pPr>
        <w:numPr>
          <w:ilvl w:val="1"/>
          <w:numId w:val="27"/>
        </w:numPr>
        <w:jc w:val="left"/>
      </w:pPr>
      <w:r w:rsidRPr="004F10BF">
        <w:rPr>
          <w:b/>
        </w:rPr>
        <w:t>Abnahme</w:t>
      </w:r>
      <w:r w:rsidR="004F10BF" w:rsidRPr="004F10BF">
        <w:rPr>
          <w:b/>
        </w:rPr>
        <w:t xml:space="preserve">: </w:t>
      </w:r>
      <w:hyperlink r:id="rId32" w:history="1">
        <w:r w:rsidR="004F10BF" w:rsidRPr="004F10BF">
          <w:rPr>
            <w:rStyle w:val="Hyperlink"/>
          </w:rPr>
          <w:t>https://www.meb-a.bfs.admin.ch/sspweb/</w:t>
        </w:r>
      </w:hyperlink>
      <w:r w:rsidR="004F10BF" w:rsidRPr="004F10BF">
        <w:t xml:space="preserve"> </w:t>
      </w:r>
    </w:p>
    <w:p w:rsidR="00EC5C56" w:rsidRDefault="00EC5C56" w:rsidP="007417F5">
      <w:pPr>
        <w:numPr>
          <w:ilvl w:val="1"/>
          <w:numId w:val="27"/>
        </w:numPr>
        <w:jc w:val="left"/>
      </w:pPr>
      <w:r w:rsidRPr="004F10BF">
        <w:rPr>
          <w:b/>
        </w:rPr>
        <w:t>Produktion</w:t>
      </w:r>
      <w:r w:rsidR="004F10BF" w:rsidRPr="004F10BF">
        <w:rPr>
          <w:b/>
        </w:rPr>
        <w:t xml:space="preserve">: </w:t>
      </w:r>
      <w:hyperlink r:id="rId33" w:history="1">
        <w:r w:rsidR="004F10BF" w:rsidRPr="004F10BF">
          <w:rPr>
            <w:rStyle w:val="Hyperlink"/>
          </w:rPr>
          <w:t>https://www.meb.bfs.admin.ch/sspweb</w:t>
        </w:r>
      </w:hyperlink>
      <w:r w:rsidR="004F10BF" w:rsidRPr="004F10BF">
        <w:t xml:space="preserve"> </w:t>
      </w:r>
    </w:p>
    <w:p w:rsidR="00EC5C56" w:rsidRDefault="00EC5C56" w:rsidP="00EC5C56">
      <w:pPr>
        <w:numPr>
          <w:ilvl w:val="0"/>
          <w:numId w:val="27"/>
        </w:numPr>
        <w:jc w:val="left"/>
      </w:pPr>
      <w:r>
        <w:t xml:space="preserve">Einloggen mit einem Benutzer gemäss </w:t>
      </w:r>
      <w:r w:rsidR="004F10BF">
        <w:t>Nevis-IDM/eIAM</w:t>
      </w:r>
      <w:r>
        <w:t xml:space="preserve">, der die Rolle </w:t>
      </w:r>
      <w:r w:rsidR="004F10BF">
        <w:t>BFS-MEB.SSP</w:t>
      </w:r>
      <w:r>
        <w:t>_EA definiert haben muss</w:t>
      </w:r>
    </w:p>
    <w:p w:rsidR="00EC5C56" w:rsidRDefault="00EC5C56" w:rsidP="00EC5C56">
      <w:pPr>
        <w:numPr>
          <w:ilvl w:val="0"/>
          <w:numId w:val="27"/>
        </w:numPr>
        <w:jc w:val="left"/>
      </w:pPr>
      <w:r>
        <w:t>Die Applikation wird ohne Fehlermeldung gestartet und die neue Versionsnummer ist im Titelbalken ersichtlich</w:t>
      </w:r>
    </w:p>
    <w:p w:rsidR="00306082" w:rsidRDefault="00306082" w:rsidP="00306082">
      <w:pPr>
        <w:numPr>
          <w:ilvl w:val="0"/>
          <w:numId w:val="27"/>
        </w:numPr>
        <w:jc w:val="left"/>
      </w:pPr>
      <w:r>
        <w:t>Jedes Tab kann angewählt werden und wird ohne Fehlermeldung angezeigt</w:t>
      </w:r>
    </w:p>
    <w:p w:rsidR="000940D4" w:rsidRDefault="00EC5C56" w:rsidP="00EC5C56">
      <w:pPr>
        <w:numPr>
          <w:ilvl w:val="0"/>
          <w:numId w:val="27"/>
        </w:numPr>
        <w:jc w:val="left"/>
      </w:pPr>
      <w:r>
        <w:t xml:space="preserve">Allfällige Daten werden angezeigt, insbesondere sind </w:t>
      </w:r>
    </w:p>
    <w:p w:rsidR="000940D4" w:rsidRDefault="000940D4" w:rsidP="000940D4">
      <w:pPr>
        <w:numPr>
          <w:ilvl w:val="1"/>
          <w:numId w:val="27"/>
        </w:numPr>
        <w:jc w:val="left"/>
      </w:pPr>
      <w:r>
        <w:t>auf dem Datenlieferung-Tab die Tabellen Lieferungen und Exporte gefüllt</w:t>
      </w:r>
    </w:p>
    <w:p w:rsidR="0015011B" w:rsidRDefault="00EC5C56" w:rsidP="000940D4">
      <w:pPr>
        <w:numPr>
          <w:ilvl w:val="1"/>
          <w:numId w:val="27"/>
        </w:numPr>
        <w:jc w:val="left"/>
      </w:pPr>
      <w:r>
        <w:t>auf dem Admin-Tab die Tabellen Filter und Plausis gefüllt</w:t>
      </w:r>
    </w:p>
    <w:p w:rsidR="00BF46B0" w:rsidRDefault="00BF46B0" w:rsidP="00BF46B0">
      <w:pPr>
        <w:pStyle w:val="berschrift3"/>
      </w:pPr>
      <w:bookmarkStart w:id="120" w:name="_Toc467077496"/>
      <w:r>
        <w:t>SBA</w:t>
      </w:r>
      <w:bookmarkEnd w:id="120"/>
    </w:p>
    <w:p w:rsidR="00BF46B0" w:rsidRDefault="00BF46B0" w:rsidP="00BF46B0">
      <w:r>
        <w:t>Die neue Version von SBA muss nun in allen installierten Umgebungen benutzt werden können:</w:t>
      </w:r>
    </w:p>
    <w:p w:rsidR="00BF46B0" w:rsidRDefault="00BF46B0" w:rsidP="00BF46B0">
      <w:pPr>
        <w:numPr>
          <w:ilvl w:val="0"/>
          <w:numId w:val="27"/>
        </w:numPr>
        <w:jc w:val="left"/>
      </w:pPr>
      <w:r>
        <w:t>Browser starten</w:t>
      </w:r>
    </w:p>
    <w:p w:rsidR="00BF46B0" w:rsidRDefault="00BF46B0" w:rsidP="00BF46B0">
      <w:pPr>
        <w:numPr>
          <w:ilvl w:val="0"/>
          <w:numId w:val="27"/>
        </w:numPr>
        <w:jc w:val="left"/>
      </w:pPr>
      <w:r>
        <w:t>SBA-URL für jede Umgebung eingeben</w:t>
      </w:r>
    </w:p>
    <w:p w:rsidR="004F10BF" w:rsidRPr="004F10BF" w:rsidRDefault="00BF46B0" w:rsidP="007417F5">
      <w:pPr>
        <w:numPr>
          <w:ilvl w:val="1"/>
          <w:numId w:val="27"/>
        </w:numPr>
        <w:jc w:val="left"/>
      </w:pPr>
      <w:r w:rsidRPr="004F10BF">
        <w:rPr>
          <w:b/>
        </w:rPr>
        <w:t>Referenz</w:t>
      </w:r>
      <w:r w:rsidR="004F10BF" w:rsidRPr="004F10BF">
        <w:rPr>
          <w:b/>
        </w:rPr>
        <w:t xml:space="preserve">: </w:t>
      </w:r>
      <w:hyperlink r:id="rId34" w:history="1">
        <w:r w:rsidR="004F10BF" w:rsidRPr="004F10BF">
          <w:rPr>
            <w:rStyle w:val="Hyperlink"/>
          </w:rPr>
          <w:t>https://www.meb-r.bfs.admin.ch/sbaweb/</w:t>
        </w:r>
      </w:hyperlink>
      <w:r w:rsidR="004F10BF" w:rsidRPr="004F10BF">
        <w:rPr>
          <w:b/>
        </w:rPr>
        <w:t xml:space="preserve"> </w:t>
      </w:r>
    </w:p>
    <w:p w:rsidR="004F10BF" w:rsidRPr="004F10BF" w:rsidRDefault="00BF46B0" w:rsidP="007417F5">
      <w:pPr>
        <w:numPr>
          <w:ilvl w:val="1"/>
          <w:numId w:val="27"/>
        </w:numPr>
        <w:jc w:val="left"/>
      </w:pPr>
      <w:r w:rsidRPr="004F10BF">
        <w:rPr>
          <w:b/>
        </w:rPr>
        <w:t>Abnahme</w:t>
      </w:r>
      <w:r w:rsidR="004F10BF" w:rsidRPr="004F10BF">
        <w:rPr>
          <w:b/>
        </w:rPr>
        <w:t xml:space="preserve">: </w:t>
      </w:r>
      <w:hyperlink r:id="rId35" w:history="1">
        <w:r w:rsidR="004F10BF" w:rsidRPr="004F10BF">
          <w:rPr>
            <w:rStyle w:val="Hyperlink"/>
          </w:rPr>
          <w:t>https://www.meb-a.bfs.admin.ch/sbaweb/</w:t>
        </w:r>
      </w:hyperlink>
      <w:r w:rsidR="004F10BF" w:rsidRPr="004F10BF">
        <w:rPr>
          <w:b/>
        </w:rPr>
        <w:t xml:space="preserve"> </w:t>
      </w:r>
    </w:p>
    <w:p w:rsidR="00BF46B0" w:rsidRDefault="00BF46B0" w:rsidP="007417F5">
      <w:pPr>
        <w:numPr>
          <w:ilvl w:val="1"/>
          <w:numId w:val="27"/>
        </w:numPr>
        <w:jc w:val="left"/>
      </w:pPr>
      <w:r w:rsidRPr="004F10BF">
        <w:rPr>
          <w:b/>
        </w:rPr>
        <w:t>Produktion</w:t>
      </w:r>
      <w:r w:rsidR="004F10BF" w:rsidRPr="004F10BF">
        <w:rPr>
          <w:b/>
        </w:rPr>
        <w:t xml:space="preserve">: </w:t>
      </w:r>
      <w:hyperlink r:id="rId36" w:history="1">
        <w:r w:rsidR="004F10BF" w:rsidRPr="004F10BF">
          <w:rPr>
            <w:rStyle w:val="Hyperlink"/>
          </w:rPr>
          <w:t>https://www.meb.bfs.admin.ch/sbaweb/</w:t>
        </w:r>
      </w:hyperlink>
      <w:r w:rsidR="004F10BF" w:rsidRPr="004F10BF">
        <w:rPr>
          <w:b/>
        </w:rPr>
        <w:t xml:space="preserve"> </w:t>
      </w:r>
    </w:p>
    <w:p w:rsidR="00BF46B0" w:rsidRDefault="00BF46B0" w:rsidP="00BF46B0">
      <w:pPr>
        <w:numPr>
          <w:ilvl w:val="0"/>
          <w:numId w:val="27"/>
        </w:numPr>
        <w:jc w:val="left"/>
      </w:pPr>
      <w:r>
        <w:t>Einloggen mit einem Benutzer ge</w:t>
      </w:r>
      <w:r w:rsidR="00D62212">
        <w:t xml:space="preserve">mäss </w:t>
      </w:r>
      <w:r w:rsidR="004F10BF">
        <w:t>Nevis-IDM/eIAM</w:t>
      </w:r>
      <w:r w:rsidR="00D62212">
        <w:t xml:space="preserve">, der die Rolle </w:t>
      </w:r>
      <w:r w:rsidR="004F10BF">
        <w:t>BFS-MEB.</w:t>
      </w:r>
      <w:r w:rsidR="00D62212">
        <w:t>SBA</w:t>
      </w:r>
      <w:r>
        <w:t>_EA definiert haben muss</w:t>
      </w:r>
    </w:p>
    <w:p w:rsidR="00BF46B0" w:rsidRDefault="00BF46B0" w:rsidP="00BF46B0">
      <w:pPr>
        <w:numPr>
          <w:ilvl w:val="0"/>
          <w:numId w:val="27"/>
        </w:numPr>
        <w:jc w:val="left"/>
      </w:pPr>
      <w:r>
        <w:t>Die Applikation wird ohne Fehlermeldung gestartet und die neue Versionsnummer ist im Titelbalken ersichtlich</w:t>
      </w:r>
    </w:p>
    <w:p w:rsidR="00BF46B0" w:rsidRDefault="00BF46B0" w:rsidP="00BF46B0">
      <w:pPr>
        <w:numPr>
          <w:ilvl w:val="0"/>
          <w:numId w:val="27"/>
        </w:numPr>
        <w:jc w:val="left"/>
      </w:pPr>
      <w:r>
        <w:t>Jedes Tab kann angewählt werden und wird ohne Fehlermeldung angezeigt</w:t>
      </w:r>
    </w:p>
    <w:p w:rsidR="00BF46B0" w:rsidRDefault="00BF46B0" w:rsidP="00BF46B0">
      <w:pPr>
        <w:numPr>
          <w:ilvl w:val="0"/>
          <w:numId w:val="27"/>
        </w:numPr>
        <w:jc w:val="left"/>
      </w:pPr>
      <w:r>
        <w:t xml:space="preserve">Allfällige Daten werden angezeigt, insbesondere sind </w:t>
      </w:r>
    </w:p>
    <w:p w:rsidR="00BF46B0" w:rsidRDefault="00BF46B0" w:rsidP="00BF46B0">
      <w:pPr>
        <w:numPr>
          <w:ilvl w:val="1"/>
          <w:numId w:val="27"/>
        </w:numPr>
        <w:jc w:val="left"/>
      </w:pPr>
      <w:r>
        <w:t>auf dem Datenlieferung-Tab die Tabellen Lieferungen und Exporte gefüllt</w:t>
      </w:r>
    </w:p>
    <w:p w:rsidR="00BF46B0" w:rsidRDefault="00BF46B0" w:rsidP="00BF46B0">
      <w:pPr>
        <w:numPr>
          <w:ilvl w:val="1"/>
          <w:numId w:val="27"/>
        </w:numPr>
        <w:jc w:val="left"/>
      </w:pPr>
      <w:r>
        <w:t>auf dem Admin-Tab die Tabellen Filter und Plausis gefüllt</w:t>
      </w:r>
    </w:p>
    <w:p w:rsidR="00C86DE6" w:rsidRDefault="00C86DE6" w:rsidP="00C86DE6">
      <w:pPr>
        <w:pStyle w:val="berschrift3"/>
      </w:pPr>
      <w:bookmarkStart w:id="121" w:name="_Toc467077497"/>
      <w:r>
        <w:t>SBG</w:t>
      </w:r>
      <w:bookmarkEnd w:id="121"/>
    </w:p>
    <w:p w:rsidR="00C86DE6" w:rsidRDefault="00C86DE6" w:rsidP="00C86DE6">
      <w:r>
        <w:t>Die neue Version von SBG muss nun in allen installierten Umgebungen benutzt werden können:</w:t>
      </w:r>
    </w:p>
    <w:p w:rsidR="00C86DE6" w:rsidRDefault="00C86DE6" w:rsidP="00C86DE6">
      <w:pPr>
        <w:numPr>
          <w:ilvl w:val="0"/>
          <w:numId w:val="27"/>
        </w:numPr>
        <w:jc w:val="left"/>
      </w:pPr>
      <w:r>
        <w:t>Browser starten</w:t>
      </w:r>
    </w:p>
    <w:p w:rsidR="00C86DE6" w:rsidRDefault="00C86DE6" w:rsidP="00C86DE6">
      <w:pPr>
        <w:numPr>
          <w:ilvl w:val="0"/>
          <w:numId w:val="27"/>
        </w:numPr>
        <w:jc w:val="left"/>
      </w:pPr>
      <w:r>
        <w:t>SBG-URL für jede Umgebung eingeben</w:t>
      </w:r>
    </w:p>
    <w:p w:rsidR="00843BE9" w:rsidRDefault="00C86DE6" w:rsidP="007417F5">
      <w:pPr>
        <w:numPr>
          <w:ilvl w:val="1"/>
          <w:numId w:val="27"/>
        </w:numPr>
        <w:jc w:val="left"/>
      </w:pPr>
      <w:r w:rsidRPr="00843BE9">
        <w:rPr>
          <w:b/>
        </w:rPr>
        <w:t>Referenz</w:t>
      </w:r>
      <w:r w:rsidR="00843BE9" w:rsidRPr="00843BE9">
        <w:rPr>
          <w:b/>
        </w:rPr>
        <w:t xml:space="preserve">: </w:t>
      </w:r>
      <w:hyperlink r:id="rId37" w:history="1">
        <w:r w:rsidR="00843BE9" w:rsidRPr="00843BE9">
          <w:rPr>
            <w:rStyle w:val="Hyperlink"/>
          </w:rPr>
          <w:t>https://www.meb-r.bfs.admin.ch/sbgweb/</w:t>
        </w:r>
      </w:hyperlink>
    </w:p>
    <w:p w:rsidR="00C86DE6" w:rsidRDefault="00C86DE6" w:rsidP="007417F5">
      <w:pPr>
        <w:numPr>
          <w:ilvl w:val="1"/>
          <w:numId w:val="27"/>
        </w:numPr>
        <w:jc w:val="left"/>
      </w:pPr>
      <w:r w:rsidRPr="00843BE9">
        <w:rPr>
          <w:b/>
        </w:rPr>
        <w:t>Abnahme</w:t>
      </w:r>
      <w:r w:rsidR="00843BE9" w:rsidRPr="00843BE9">
        <w:rPr>
          <w:b/>
        </w:rPr>
        <w:t xml:space="preserve">: </w:t>
      </w:r>
      <w:hyperlink r:id="rId38" w:history="1">
        <w:r w:rsidR="00843BE9" w:rsidRPr="00843BE9">
          <w:rPr>
            <w:rStyle w:val="Hyperlink"/>
          </w:rPr>
          <w:t>https://www.meb-a.bfs.admin.ch/sbgweb/</w:t>
        </w:r>
      </w:hyperlink>
      <w:r w:rsidR="00843BE9" w:rsidRPr="00843BE9">
        <w:rPr>
          <w:b/>
        </w:rPr>
        <w:t xml:space="preserve"> </w:t>
      </w:r>
    </w:p>
    <w:p w:rsidR="00C86DE6" w:rsidRDefault="00C86DE6" w:rsidP="00843BE9">
      <w:pPr>
        <w:numPr>
          <w:ilvl w:val="1"/>
          <w:numId w:val="27"/>
        </w:numPr>
        <w:jc w:val="left"/>
      </w:pPr>
      <w:r w:rsidRPr="004923E3">
        <w:rPr>
          <w:b/>
        </w:rPr>
        <w:t>Produktion</w:t>
      </w:r>
      <w:r w:rsidR="00843BE9">
        <w:rPr>
          <w:b/>
        </w:rPr>
        <w:t xml:space="preserve">: </w:t>
      </w:r>
      <w:hyperlink r:id="rId39" w:history="1">
        <w:r w:rsidR="00843BE9" w:rsidRPr="00843BE9">
          <w:rPr>
            <w:rStyle w:val="Hyperlink"/>
          </w:rPr>
          <w:t>https://www.meb.bfs.admin.ch/sbaweb/</w:t>
        </w:r>
      </w:hyperlink>
      <w:r w:rsidR="00843BE9">
        <w:rPr>
          <w:b/>
        </w:rPr>
        <w:t xml:space="preserve"> </w:t>
      </w:r>
    </w:p>
    <w:p w:rsidR="00C86DE6" w:rsidRDefault="00C86DE6" w:rsidP="00C86DE6">
      <w:pPr>
        <w:numPr>
          <w:ilvl w:val="0"/>
          <w:numId w:val="27"/>
        </w:numPr>
        <w:jc w:val="left"/>
      </w:pPr>
      <w:r>
        <w:t xml:space="preserve">Einloggen mit einem Benutzer gemäss </w:t>
      </w:r>
      <w:r w:rsidR="004F10BF">
        <w:t>Nevis-IDM/eIAM</w:t>
      </w:r>
      <w:r>
        <w:t xml:space="preserve">, der die Rolle </w:t>
      </w:r>
      <w:r w:rsidR="0015667F">
        <w:t>BFS-MEB.</w:t>
      </w:r>
      <w:r>
        <w:t>SBG_EA definiert haben muss</w:t>
      </w:r>
    </w:p>
    <w:p w:rsidR="00C86DE6" w:rsidRDefault="00C86DE6" w:rsidP="00C86DE6">
      <w:pPr>
        <w:numPr>
          <w:ilvl w:val="0"/>
          <w:numId w:val="27"/>
        </w:numPr>
        <w:jc w:val="left"/>
      </w:pPr>
      <w:r>
        <w:t>Die Applikation wird ohne Fehlermeldung gestartet und die neue Versionsnummer ist im Titelbalken ersichtlich</w:t>
      </w:r>
    </w:p>
    <w:p w:rsidR="00C86DE6" w:rsidRDefault="00C86DE6" w:rsidP="00C86DE6">
      <w:pPr>
        <w:numPr>
          <w:ilvl w:val="0"/>
          <w:numId w:val="27"/>
        </w:numPr>
        <w:jc w:val="left"/>
      </w:pPr>
      <w:r>
        <w:t>Jedes Tab kann angewählt werden und wird ohne Fehlermeldung angezeigt</w:t>
      </w:r>
    </w:p>
    <w:p w:rsidR="00C86DE6" w:rsidRDefault="00C86DE6" w:rsidP="00C86DE6">
      <w:pPr>
        <w:numPr>
          <w:ilvl w:val="0"/>
          <w:numId w:val="27"/>
        </w:numPr>
        <w:jc w:val="left"/>
      </w:pPr>
      <w:r>
        <w:t xml:space="preserve">Allfällige Daten werden angezeigt, insbesondere sind </w:t>
      </w:r>
    </w:p>
    <w:p w:rsidR="00C86DE6" w:rsidRDefault="00C86DE6" w:rsidP="00C86DE6">
      <w:pPr>
        <w:numPr>
          <w:ilvl w:val="1"/>
          <w:numId w:val="27"/>
        </w:numPr>
        <w:jc w:val="left"/>
      </w:pPr>
      <w:r>
        <w:t>auf dem Datenlieferung-Tab die Tabellen Lieferungen gefüllt</w:t>
      </w:r>
    </w:p>
    <w:p w:rsidR="00C86DE6" w:rsidRDefault="00C86DE6" w:rsidP="00C86DE6">
      <w:pPr>
        <w:numPr>
          <w:ilvl w:val="1"/>
          <w:numId w:val="27"/>
        </w:numPr>
        <w:jc w:val="left"/>
      </w:pPr>
      <w:r>
        <w:t>auf dem Admin-Tab die Tabellen Filter und Macros gefüllt</w:t>
      </w:r>
    </w:p>
    <w:p w:rsidR="00C86DE6" w:rsidRDefault="00C86DE6" w:rsidP="00C86DE6">
      <w:pPr>
        <w:jc w:val="left"/>
      </w:pPr>
    </w:p>
    <w:p w:rsidR="00EC5C56" w:rsidRDefault="0015011B" w:rsidP="0015011B">
      <w:pPr>
        <w:pStyle w:val="berschrift1"/>
      </w:pPr>
      <w:r>
        <w:br w:type="page"/>
      </w:r>
      <w:bookmarkStart w:id="122" w:name="_Toc467077498"/>
      <w:r>
        <w:t>Webservice – Testing</w:t>
      </w:r>
      <w:bookmarkEnd w:id="122"/>
    </w:p>
    <w:p w:rsidR="0015011B" w:rsidRDefault="0015011B" w:rsidP="0015011B">
      <w:r>
        <w:t>Für jeden Webservice wird ein SOAP-UI-Aufruf zu Testzwecken dokumentiert. Das Test-Securitytoken enthält die Berechtigung für alle Rollen und funktioniert daher für alle Webservices.</w:t>
      </w:r>
    </w:p>
    <w:p w:rsidR="0015011B" w:rsidRDefault="0015011B" w:rsidP="0015011B">
      <w:pPr>
        <w:pStyle w:val="berschrift2"/>
      </w:pPr>
      <w:bookmarkStart w:id="123" w:name="_Toc467077499"/>
      <w:r>
        <w:t>MEBServer</w:t>
      </w:r>
      <w:bookmarkEnd w:id="123"/>
    </w:p>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2764"/>
        <w:gridCol w:w="7040"/>
      </w:tblGrid>
      <w:tr w:rsidR="0015011B" w:rsidRPr="00110C9E">
        <w:trPr>
          <w:cantSplit/>
          <w:trHeight w:val="397"/>
        </w:trPr>
        <w:tc>
          <w:tcPr>
            <w:tcW w:w="2764" w:type="dxa"/>
            <w:tcBorders>
              <w:bottom w:val="single" w:sz="12" w:space="0" w:color="FFFFFF"/>
            </w:tcBorders>
            <w:shd w:val="clear" w:color="1750AC" w:fill="888279"/>
          </w:tcPr>
          <w:p w:rsidR="0015011B" w:rsidRPr="00FF0120" w:rsidRDefault="0015011B" w:rsidP="007C38CB">
            <w:pPr>
              <w:pStyle w:val="Tabellenkopf-adesso"/>
              <w:rPr>
                <w:sz w:val="20"/>
                <w:szCs w:val="20"/>
              </w:rPr>
            </w:pPr>
            <w:r>
              <w:rPr>
                <w:sz w:val="20"/>
                <w:szCs w:val="20"/>
              </w:rPr>
              <w:t>Webservice</w:t>
            </w:r>
          </w:p>
        </w:tc>
        <w:tc>
          <w:tcPr>
            <w:tcW w:w="7040" w:type="dxa"/>
            <w:tcBorders>
              <w:bottom w:val="single" w:sz="12" w:space="0" w:color="FFFFFF"/>
            </w:tcBorders>
            <w:shd w:val="clear" w:color="1750AC" w:fill="888279"/>
          </w:tcPr>
          <w:p w:rsidR="0015011B" w:rsidRPr="00110C9E" w:rsidRDefault="0015011B" w:rsidP="007C38CB">
            <w:pPr>
              <w:pStyle w:val="Tabellenkopf-adesso"/>
              <w:rPr>
                <w:sz w:val="20"/>
                <w:szCs w:val="20"/>
              </w:rPr>
            </w:pPr>
            <w:r>
              <w:rPr>
                <w:sz w:val="20"/>
                <w:szCs w:val="20"/>
              </w:rPr>
              <w:t>SOAPUI-Testaufruf</w:t>
            </w:r>
          </w:p>
        </w:tc>
      </w:tr>
      <w:tr w:rsidR="0015011B" w:rsidRPr="00110C9E">
        <w:trPr>
          <w:cantSplit/>
          <w:trHeight w:val="397"/>
        </w:trPr>
        <w:tc>
          <w:tcPr>
            <w:tcW w:w="2764" w:type="dxa"/>
            <w:shd w:val="clear" w:color="EAEAEA" w:fill="E7E6E4"/>
          </w:tcPr>
          <w:p w:rsidR="0015011B" w:rsidRPr="0069600D" w:rsidRDefault="0015011B" w:rsidP="007C38CB">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CodeGroupWebService</w:t>
            </w:r>
          </w:p>
        </w:tc>
        <w:tc>
          <w:tcPr>
            <w:tcW w:w="7040" w:type="dxa"/>
            <w:shd w:val="clear" w:color="EAEAEA" w:fill="E7E6E4"/>
          </w:tcPr>
          <w:p w:rsidR="004F1230" w:rsidRPr="004F1230" w:rsidRDefault="004F1230" w:rsidP="004F1230">
            <w:pPr>
              <w:pStyle w:val="FormatvorlageTabellenkrper-adesso10ptZentriert"/>
              <w:rPr>
                <w:rFonts w:ascii="Courier New" w:hAnsi="Courier New" w:cs="Courier New"/>
                <w:lang w:val="en-GB"/>
              </w:rPr>
            </w:pPr>
            <w:r w:rsidRPr="004F1230">
              <w:rPr>
                <w:rFonts w:ascii="Courier New" w:hAnsi="Courier New" w:cs="Courier New"/>
                <w:lang w:val="en-GB"/>
              </w:rPr>
              <w:t>&lt;soapenv:Envelope xmlns:soapenv="http://schemas.xmlsoap.org/soap/envelope/" xmlns:ser="http://service.server.meb.bfs.ch/"&gt;</w:t>
            </w:r>
          </w:p>
          <w:p w:rsidR="004F1230" w:rsidRPr="004F1230" w:rsidRDefault="004F1230" w:rsidP="004F1230">
            <w:pPr>
              <w:pStyle w:val="FormatvorlageTabellenkrper-adesso10ptZentriert"/>
              <w:rPr>
                <w:rFonts w:ascii="Courier New" w:hAnsi="Courier New" w:cs="Courier New"/>
                <w:lang w:val="en-GB"/>
              </w:rPr>
            </w:pPr>
            <w:r w:rsidRPr="004F1230">
              <w:rPr>
                <w:rFonts w:ascii="Courier New" w:hAnsi="Courier New" w:cs="Courier New"/>
                <w:lang w:val="en-GB"/>
              </w:rPr>
              <w:t xml:space="preserve">   &lt;soapenv:Header&gt;&lt;adesso-meb:meb-token xmlns:adesso-meb="http://adesso.ch/security-token.xsd"&gt;</w:t>
            </w:r>
            <w:r w:rsidR="007417F5" w:rsidRPr="007417F5">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4F1230">
              <w:rPr>
                <w:rFonts w:ascii="Courier New" w:hAnsi="Courier New" w:cs="Courier New"/>
                <w:lang w:val="en-GB"/>
              </w:rPr>
              <w:t>&lt;/adesso-meb:meb-token&gt;&lt;/soapenv:Header&gt;</w:t>
            </w:r>
          </w:p>
          <w:p w:rsidR="004F1230" w:rsidRPr="004F1230" w:rsidRDefault="004F1230" w:rsidP="004F1230">
            <w:pPr>
              <w:pStyle w:val="FormatvorlageTabellenkrper-adesso10ptZentriert"/>
              <w:rPr>
                <w:rFonts w:ascii="Courier New" w:hAnsi="Courier New" w:cs="Courier New"/>
                <w:lang w:val="en-GB"/>
              </w:rPr>
            </w:pPr>
            <w:r w:rsidRPr="004F1230">
              <w:rPr>
                <w:rFonts w:ascii="Courier New" w:hAnsi="Courier New" w:cs="Courier New"/>
                <w:lang w:val="en-GB"/>
              </w:rPr>
              <w:t xml:space="preserve">   &lt;soapenv:Body&gt;</w:t>
            </w:r>
          </w:p>
          <w:p w:rsidR="004F1230" w:rsidRPr="004F1230" w:rsidRDefault="004F1230" w:rsidP="004F1230">
            <w:pPr>
              <w:pStyle w:val="FormatvorlageTabellenkrper-adesso10ptZentriert"/>
              <w:rPr>
                <w:rFonts w:ascii="Courier New" w:hAnsi="Courier New" w:cs="Courier New"/>
                <w:lang w:val="en-GB"/>
              </w:rPr>
            </w:pPr>
            <w:r w:rsidRPr="004F1230">
              <w:rPr>
                <w:rFonts w:ascii="Courier New" w:hAnsi="Courier New" w:cs="Courier New"/>
                <w:lang w:val="en-GB"/>
              </w:rPr>
              <w:t xml:space="preserve">      &lt;ser:getCodesForGroup&gt;</w:t>
            </w:r>
          </w:p>
          <w:p w:rsidR="004F1230" w:rsidRPr="004F1230" w:rsidRDefault="004F1230" w:rsidP="004F1230">
            <w:pPr>
              <w:pStyle w:val="FormatvorlageTabellenkrper-adesso10ptZentriert"/>
              <w:rPr>
                <w:rFonts w:ascii="Courier New" w:hAnsi="Courier New" w:cs="Courier New"/>
                <w:lang w:val="en-GB"/>
              </w:rPr>
            </w:pPr>
            <w:r w:rsidRPr="004F1230">
              <w:rPr>
                <w:rFonts w:ascii="Courier New" w:hAnsi="Courier New" w:cs="Courier New"/>
                <w:lang w:val="en-GB"/>
              </w:rPr>
              <w:t xml:space="preserve">         &lt;arg0&gt;MEB_DATASTATUS&lt;/arg0&gt;</w:t>
            </w:r>
          </w:p>
          <w:p w:rsidR="004F1230" w:rsidRPr="00661CEA" w:rsidRDefault="004F1230" w:rsidP="004F1230">
            <w:pPr>
              <w:pStyle w:val="FormatvorlageTabellenkrper-adesso10ptZentriert"/>
              <w:rPr>
                <w:rFonts w:ascii="Courier New" w:hAnsi="Courier New" w:cs="Courier New"/>
                <w:lang w:val="fr-FR"/>
              </w:rPr>
            </w:pPr>
            <w:r w:rsidRPr="004F1230">
              <w:rPr>
                <w:rFonts w:ascii="Courier New" w:hAnsi="Courier New" w:cs="Courier New"/>
                <w:lang w:val="en-GB"/>
              </w:rPr>
              <w:t xml:space="preserve">         </w:t>
            </w:r>
            <w:r w:rsidRPr="00661CEA">
              <w:rPr>
                <w:rFonts w:ascii="Courier New" w:hAnsi="Courier New" w:cs="Courier New"/>
                <w:lang w:val="fr-FR"/>
              </w:rPr>
              <w:t>&lt;arg1&gt;de&lt;/arg1&gt;</w:t>
            </w:r>
          </w:p>
          <w:p w:rsidR="004F1230" w:rsidRPr="00661CEA" w:rsidRDefault="004F1230" w:rsidP="004F1230">
            <w:pPr>
              <w:pStyle w:val="FormatvorlageTabellenkrper-adesso10ptZentriert"/>
              <w:rPr>
                <w:rFonts w:ascii="Courier New" w:hAnsi="Courier New" w:cs="Courier New"/>
                <w:lang w:val="fr-FR"/>
              </w:rPr>
            </w:pPr>
            <w:r w:rsidRPr="00661CEA">
              <w:rPr>
                <w:rFonts w:ascii="Courier New" w:hAnsi="Courier New" w:cs="Courier New"/>
                <w:lang w:val="fr-FR"/>
              </w:rPr>
              <w:t xml:space="preserve">      &lt;/ser:getCodesForGroup&gt;</w:t>
            </w:r>
          </w:p>
          <w:p w:rsidR="004F1230" w:rsidRPr="004F1230" w:rsidRDefault="004F1230" w:rsidP="004F1230">
            <w:pPr>
              <w:pStyle w:val="FormatvorlageTabellenkrper-adesso10ptZentriert"/>
              <w:rPr>
                <w:rFonts w:ascii="Courier New" w:hAnsi="Courier New" w:cs="Courier New"/>
                <w:lang w:val="en-GB"/>
              </w:rPr>
            </w:pPr>
            <w:r w:rsidRPr="00661CEA">
              <w:rPr>
                <w:rFonts w:ascii="Courier New" w:hAnsi="Courier New" w:cs="Courier New"/>
                <w:lang w:val="fr-FR"/>
              </w:rPr>
              <w:t xml:space="preserve">   </w:t>
            </w:r>
            <w:r w:rsidRPr="004F1230">
              <w:rPr>
                <w:rFonts w:ascii="Courier New" w:hAnsi="Courier New" w:cs="Courier New"/>
                <w:lang w:val="en-GB"/>
              </w:rPr>
              <w:t>&lt;/soapenv:Body&gt;</w:t>
            </w:r>
          </w:p>
          <w:p w:rsidR="0015011B" w:rsidRPr="004F1230" w:rsidRDefault="004F1230" w:rsidP="004F1230">
            <w:pPr>
              <w:pStyle w:val="FormatvorlageTabellenkrper-adesso10ptZentriert"/>
              <w:rPr>
                <w:rFonts w:ascii="Courier New" w:hAnsi="Courier New" w:cs="Courier New"/>
                <w:lang w:val="en-GB"/>
              </w:rPr>
            </w:pPr>
            <w:r w:rsidRPr="004F1230">
              <w:rPr>
                <w:rFonts w:ascii="Courier New" w:hAnsi="Courier New" w:cs="Courier New"/>
                <w:lang w:val="en-GB"/>
              </w:rPr>
              <w:t>&lt;/soapenv:Envelope&gt;</w:t>
            </w:r>
          </w:p>
        </w:tc>
      </w:tr>
      <w:tr w:rsidR="00AE618B" w:rsidRPr="00110C9E">
        <w:trPr>
          <w:cantSplit/>
          <w:trHeight w:val="397"/>
        </w:trPr>
        <w:tc>
          <w:tcPr>
            <w:tcW w:w="2764" w:type="dxa"/>
            <w:shd w:val="clear" w:color="EAEAEA" w:fill="E7E6E4"/>
          </w:tcPr>
          <w:p w:rsidR="00AE618B" w:rsidRPr="0069600D" w:rsidRDefault="00AE618B" w:rsidP="007C38CB">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MonitoringWebService</w:t>
            </w:r>
          </w:p>
        </w:tc>
        <w:tc>
          <w:tcPr>
            <w:tcW w:w="7040" w:type="dxa"/>
            <w:shd w:val="clear" w:color="EAEAEA" w:fill="E7E6E4"/>
          </w:tcPr>
          <w:p w:rsidR="002500D9" w:rsidRPr="005625FA" w:rsidRDefault="002500D9" w:rsidP="002500D9">
            <w:pPr>
              <w:pStyle w:val="FormatvorlageTabellenkrper-adesso10ptZentriert"/>
              <w:rPr>
                <w:rFonts w:ascii="Courier New" w:hAnsi="Courier New" w:cs="Courier New"/>
                <w:lang w:val="en-US"/>
              </w:rPr>
            </w:pPr>
            <w:r w:rsidRPr="005625FA">
              <w:rPr>
                <w:rFonts w:ascii="Courier New" w:hAnsi="Courier New" w:cs="Courier New"/>
                <w:lang w:val="en-US"/>
              </w:rPr>
              <w:t>&lt;soapenv:Envelope xmlns:soapenv="http://schemas.xmlsoap.org/soap/envelope/" xmlns:ser="http://service.server.meb.bfs.ch/"&gt;</w:t>
            </w:r>
          </w:p>
          <w:p w:rsidR="002500D9" w:rsidRPr="002500D9" w:rsidRDefault="002500D9" w:rsidP="007417F5">
            <w:pPr>
              <w:pStyle w:val="FormatvorlageTabellenkrper-adesso10ptZentriert"/>
              <w:jc w:val="right"/>
              <w:rPr>
                <w:rFonts w:ascii="Courier New" w:hAnsi="Courier New" w:cs="Courier New"/>
                <w:lang w:val="en-US"/>
              </w:rPr>
            </w:pPr>
            <w:r w:rsidRPr="005625FA">
              <w:rPr>
                <w:rFonts w:ascii="Courier New" w:hAnsi="Courier New" w:cs="Courier New"/>
                <w:lang w:val="en-US"/>
              </w:rPr>
              <w:t xml:space="preserve">   </w:t>
            </w:r>
            <w:r w:rsidRPr="002500D9">
              <w:rPr>
                <w:rFonts w:ascii="Courier New" w:hAnsi="Courier New" w:cs="Courier New"/>
                <w:lang w:val="en-US"/>
              </w:rPr>
              <w:t>&lt;soapenv:Header&gt;&lt;adesso-meb:meb-token xmlns:adesso-meb="http://adesso.ch/security-token.xsd"&gt;</w:t>
            </w:r>
            <w:r w:rsidR="007417F5" w:rsidRPr="007417F5">
              <w:rPr>
                <w:lang w:val="en-US"/>
              </w:rPr>
              <w:t xml:space="preserve"> </w:t>
            </w:r>
            <w:r w:rsidR="007417F5" w:rsidRPr="007417F5">
              <w:rPr>
                <w:rFonts w:ascii="Courier New" w:hAnsi="Courier New" w:cs="Courier New"/>
                <w:lang w:val="en-US"/>
              </w:rPr>
              <w:t>VNK2gpayQRlq9b31AsIhna/MM58IIeQgbLrbd9ODIdfGPOXp2Srf8wou+c7A4UwBQegMMIAkvPm6cCxHHxboxblhpQ6q1xkCYX59pyz5FjOYnJaKTlLHx6FK4eymEpIy+2KQsninBrHUOS0mTbF1vxRh7+6WIMnsuCLKSF3dGQvNVQe20Qsld1XwFN23UTzEow9nkZzGqqc8Eg/EcSQmdw==</w:t>
            </w:r>
            <w:r w:rsidRPr="002500D9">
              <w:rPr>
                <w:rFonts w:ascii="Courier New" w:hAnsi="Courier New" w:cs="Courier New"/>
                <w:lang w:val="en-US"/>
              </w:rPr>
              <w:t>&lt;/adesso-meb:meb-token&gt;&lt;/soapenv:Header&gt;</w:t>
            </w:r>
          </w:p>
          <w:p w:rsidR="002500D9" w:rsidRPr="002500D9" w:rsidRDefault="002500D9" w:rsidP="002500D9">
            <w:pPr>
              <w:pStyle w:val="FormatvorlageTabellenkrper-adesso10ptZentriert"/>
              <w:rPr>
                <w:rFonts w:ascii="Courier New" w:hAnsi="Courier New" w:cs="Courier New"/>
                <w:lang w:val="en-US"/>
              </w:rPr>
            </w:pPr>
            <w:r w:rsidRPr="002500D9">
              <w:rPr>
                <w:rFonts w:ascii="Courier New" w:hAnsi="Courier New" w:cs="Courier New"/>
                <w:lang w:val="en-US"/>
              </w:rPr>
              <w:t xml:space="preserve">   &lt;soapenv:Body&gt;</w:t>
            </w:r>
          </w:p>
          <w:p w:rsidR="002500D9" w:rsidRPr="002500D9" w:rsidRDefault="002500D9" w:rsidP="002500D9">
            <w:pPr>
              <w:pStyle w:val="FormatvorlageTabellenkrper-adesso10ptZentriert"/>
              <w:rPr>
                <w:rFonts w:ascii="Courier New" w:hAnsi="Courier New" w:cs="Courier New"/>
                <w:lang w:val="en-US"/>
              </w:rPr>
            </w:pPr>
            <w:r w:rsidRPr="002500D9">
              <w:rPr>
                <w:rFonts w:ascii="Courier New" w:hAnsi="Courier New" w:cs="Courier New"/>
                <w:lang w:val="en-US"/>
              </w:rPr>
              <w:t xml:space="preserve">      &lt;ser:checkDatabase/&gt;</w:t>
            </w:r>
          </w:p>
          <w:p w:rsidR="002500D9" w:rsidRPr="002500D9" w:rsidRDefault="002500D9" w:rsidP="002500D9">
            <w:pPr>
              <w:pStyle w:val="FormatvorlageTabellenkrper-adesso10ptZentriert"/>
              <w:rPr>
                <w:rFonts w:ascii="Courier New" w:hAnsi="Courier New" w:cs="Courier New"/>
                <w:lang w:val="en-US"/>
              </w:rPr>
            </w:pPr>
            <w:r w:rsidRPr="002500D9">
              <w:rPr>
                <w:rFonts w:ascii="Courier New" w:hAnsi="Courier New" w:cs="Courier New"/>
                <w:lang w:val="en-US"/>
              </w:rPr>
              <w:t xml:space="preserve">   &lt;/soapenv:Body&gt;</w:t>
            </w:r>
          </w:p>
          <w:p w:rsidR="002500D9" w:rsidRPr="00B51EA4" w:rsidRDefault="002500D9" w:rsidP="002500D9">
            <w:pPr>
              <w:pStyle w:val="FormatvorlageTabellenkrper-adesso10ptZentriert"/>
              <w:rPr>
                <w:rFonts w:ascii="Courier New" w:hAnsi="Courier New" w:cs="Courier New"/>
              </w:rPr>
            </w:pPr>
            <w:r w:rsidRPr="002500D9">
              <w:rPr>
                <w:rFonts w:ascii="Courier New" w:hAnsi="Courier New" w:cs="Courier New"/>
              </w:rPr>
              <w:t>&lt;/soapenv:Envelope&gt;</w:t>
            </w:r>
          </w:p>
        </w:tc>
      </w:tr>
    </w:tbl>
    <w:p w:rsidR="0015011B" w:rsidRPr="00955BE1" w:rsidRDefault="0015011B" w:rsidP="0015011B">
      <w:pPr>
        <w:pStyle w:val="Beschriftung"/>
        <w:jc w:val="center"/>
        <w:rPr>
          <w:b/>
          <w:bCs/>
        </w:rPr>
      </w:pPr>
      <w:bookmarkStart w:id="124" w:name="_Toc467077518"/>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12</w:t>
      </w:r>
      <w:r w:rsidRPr="000777E3">
        <w:rPr>
          <w:bCs/>
        </w:rPr>
        <w:fldChar w:fldCharType="end"/>
      </w:r>
      <w:r w:rsidRPr="000777E3">
        <w:rPr>
          <w:b/>
          <w:bCs/>
        </w:rPr>
        <w:t xml:space="preserve">: </w:t>
      </w:r>
      <w:r>
        <w:rPr>
          <w:b/>
          <w:bCs/>
        </w:rPr>
        <w:t>Webservice-Test MEBServer</w:t>
      </w:r>
      <w:bookmarkEnd w:id="124"/>
    </w:p>
    <w:p w:rsidR="0015011B" w:rsidRDefault="0015011B" w:rsidP="0015011B">
      <w:pPr>
        <w:pStyle w:val="berschrift2"/>
      </w:pPr>
      <w:bookmarkStart w:id="125" w:name="_Toc467077500"/>
      <w:r>
        <w:t>SDLServer</w:t>
      </w:r>
      <w:bookmarkEnd w:id="125"/>
    </w:p>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2764"/>
        <w:gridCol w:w="7040"/>
      </w:tblGrid>
      <w:tr w:rsidR="0015011B" w:rsidRPr="00110C9E">
        <w:trPr>
          <w:cantSplit/>
          <w:trHeight w:val="397"/>
        </w:trPr>
        <w:tc>
          <w:tcPr>
            <w:tcW w:w="2764" w:type="dxa"/>
            <w:tcBorders>
              <w:bottom w:val="single" w:sz="12" w:space="0" w:color="FFFFFF"/>
            </w:tcBorders>
            <w:shd w:val="clear" w:color="1750AC" w:fill="888279"/>
          </w:tcPr>
          <w:p w:rsidR="0015011B" w:rsidRPr="00FF0120" w:rsidRDefault="0015011B" w:rsidP="007C38CB">
            <w:pPr>
              <w:pStyle w:val="Tabellenkopf-adesso"/>
              <w:rPr>
                <w:sz w:val="20"/>
                <w:szCs w:val="20"/>
              </w:rPr>
            </w:pPr>
            <w:r>
              <w:rPr>
                <w:sz w:val="20"/>
                <w:szCs w:val="20"/>
              </w:rPr>
              <w:t>Webservice</w:t>
            </w:r>
          </w:p>
        </w:tc>
        <w:tc>
          <w:tcPr>
            <w:tcW w:w="7040" w:type="dxa"/>
            <w:tcBorders>
              <w:bottom w:val="single" w:sz="12" w:space="0" w:color="FFFFFF"/>
            </w:tcBorders>
            <w:shd w:val="clear" w:color="1750AC" w:fill="888279"/>
          </w:tcPr>
          <w:p w:rsidR="0015011B" w:rsidRPr="00110C9E" w:rsidRDefault="0015011B" w:rsidP="007C38CB">
            <w:pPr>
              <w:pStyle w:val="Tabellenkopf-adesso"/>
              <w:rPr>
                <w:sz w:val="20"/>
                <w:szCs w:val="20"/>
              </w:rPr>
            </w:pPr>
            <w:r>
              <w:rPr>
                <w:sz w:val="20"/>
                <w:szCs w:val="20"/>
              </w:rPr>
              <w:t>SOAPUI-Testaufruf</w:t>
            </w:r>
          </w:p>
        </w:tc>
      </w:tr>
      <w:tr w:rsidR="0015011B" w:rsidRPr="00FF0120">
        <w:trPr>
          <w:cantSplit/>
          <w:trHeight w:val="397"/>
        </w:trPr>
        <w:tc>
          <w:tcPr>
            <w:tcW w:w="2764" w:type="dxa"/>
            <w:shd w:val="clear" w:color="EAEAEA" w:fill="E7E6E4"/>
          </w:tcPr>
          <w:p w:rsidR="0015011B" w:rsidRPr="0069600D" w:rsidRDefault="0015011B" w:rsidP="007C38CB">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SdlBurSchoolWebService</w:t>
            </w:r>
          </w:p>
        </w:tc>
        <w:tc>
          <w:tcPr>
            <w:tcW w:w="7040" w:type="dxa"/>
            <w:shd w:val="clear" w:color="EAEAEA" w:fill="E7E6E4"/>
          </w:tcPr>
          <w:p w:rsidR="005F360F" w:rsidRPr="005F360F" w:rsidRDefault="005F360F" w:rsidP="005F360F">
            <w:pPr>
              <w:pStyle w:val="FormatvorlageTabellenkrper-adesso10ptZentriert"/>
              <w:rPr>
                <w:rFonts w:ascii="Courier New" w:hAnsi="Courier New" w:cs="Courier New"/>
                <w:lang w:val="en-GB"/>
              </w:rPr>
            </w:pPr>
            <w:r w:rsidRPr="005F360F">
              <w:rPr>
                <w:rFonts w:ascii="Courier New" w:hAnsi="Courier New" w:cs="Courier New"/>
                <w:lang w:val="en-GB"/>
              </w:rPr>
              <w:t>&lt;soapenv:Envelope xmlns:soapenv="http://schemas.xmlsoap.org/soap/envelope/" xmlns:ser="http://service.server.sdl.meb.bfs.ch/"&gt;</w:t>
            </w:r>
          </w:p>
          <w:p w:rsidR="005F360F" w:rsidRPr="005F360F" w:rsidRDefault="005F360F" w:rsidP="005F360F">
            <w:pPr>
              <w:pStyle w:val="FormatvorlageTabellenkrper-adesso10ptZentriert"/>
              <w:rPr>
                <w:rFonts w:ascii="Courier New" w:hAnsi="Courier New" w:cs="Courier New"/>
                <w:lang w:val="en-GB"/>
              </w:rPr>
            </w:pPr>
            <w:r w:rsidRPr="005F360F">
              <w:rPr>
                <w:rFonts w:ascii="Courier New" w:hAnsi="Courier New" w:cs="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5F360F">
              <w:rPr>
                <w:rFonts w:ascii="Courier New" w:hAnsi="Courier New" w:cs="Courier New"/>
                <w:lang w:val="en-GB"/>
              </w:rPr>
              <w:t>&lt;/adesso-meb:meb-token&gt;&lt;/soapenv:Header&gt;</w:t>
            </w:r>
          </w:p>
          <w:p w:rsidR="005F360F" w:rsidRPr="005F360F" w:rsidRDefault="005F360F" w:rsidP="005F360F">
            <w:pPr>
              <w:pStyle w:val="FormatvorlageTabellenkrper-adesso10ptZentriert"/>
              <w:rPr>
                <w:rFonts w:ascii="Courier New" w:hAnsi="Courier New" w:cs="Courier New"/>
                <w:lang w:val="en-GB"/>
              </w:rPr>
            </w:pPr>
            <w:r w:rsidRPr="005F360F">
              <w:rPr>
                <w:rFonts w:ascii="Courier New" w:hAnsi="Courier New" w:cs="Courier New"/>
                <w:lang w:val="en-GB"/>
              </w:rPr>
              <w:t xml:space="preserve">   &lt;soapenv:Body&gt;</w:t>
            </w:r>
          </w:p>
          <w:p w:rsidR="005F360F" w:rsidRPr="005F360F" w:rsidRDefault="005F360F" w:rsidP="005F360F">
            <w:pPr>
              <w:pStyle w:val="FormatvorlageTabellenkrper-adesso10ptZentriert"/>
              <w:rPr>
                <w:rFonts w:ascii="Courier New" w:hAnsi="Courier New" w:cs="Courier New"/>
                <w:lang w:val="en-GB"/>
              </w:rPr>
            </w:pPr>
            <w:r w:rsidRPr="005F360F">
              <w:rPr>
                <w:rFonts w:ascii="Courier New" w:hAnsi="Courier New" w:cs="Courier New"/>
                <w:lang w:val="en-GB"/>
              </w:rPr>
              <w:t xml:space="preserve">      &lt;ser:getBurSchoolById&gt;</w:t>
            </w:r>
          </w:p>
          <w:p w:rsidR="005F360F" w:rsidRPr="005F360F" w:rsidRDefault="005F360F" w:rsidP="005F360F">
            <w:pPr>
              <w:pStyle w:val="FormatvorlageTabellenkrper-adesso10ptZentriert"/>
              <w:rPr>
                <w:rFonts w:ascii="Courier New" w:hAnsi="Courier New" w:cs="Courier New"/>
                <w:lang w:val="en-GB"/>
              </w:rPr>
            </w:pPr>
            <w:r w:rsidRPr="005F360F">
              <w:rPr>
                <w:rFonts w:ascii="Courier New" w:hAnsi="Courier New" w:cs="Courier New"/>
                <w:lang w:val="en-GB"/>
              </w:rPr>
              <w:t xml:space="preserve">         &lt;!--Optional:--&gt;</w:t>
            </w:r>
          </w:p>
          <w:p w:rsidR="005F360F" w:rsidRPr="005F360F" w:rsidRDefault="005F360F" w:rsidP="005F360F">
            <w:pPr>
              <w:pStyle w:val="FormatvorlageTabellenkrper-adesso10ptZentriert"/>
              <w:rPr>
                <w:rFonts w:ascii="Courier New" w:hAnsi="Courier New" w:cs="Courier New"/>
                <w:lang w:val="en-GB"/>
              </w:rPr>
            </w:pPr>
            <w:r w:rsidRPr="005F360F">
              <w:rPr>
                <w:rFonts w:ascii="Courier New" w:hAnsi="Courier New" w:cs="Courier New"/>
                <w:lang w:val="en-GB"/>
              </w:rPr>
              <w:t xml:space="preserve">         &lt;arg0&gt;12345&lt;/arg0&gt;</w:t>
            </w:r>
          </w:p>
          <w:p w:rsidR="005F360F" w:rsidRPr="005F360F" w:rsidRDefault="005F360F" w:rsidP="005F360F">
            <w:pPr>
              <w:pStyle w:val="FormatvorlageTabellenkrper-adesso10ptZentriert"/>
              <w:rPr>
                <w:rFonts w:ascii="Courier New" w:hAnsi="Courier New" w:cs="Courier New"/>
                <w:lang w:val="en-GB"/>
              </w:rPr>
            </w:pPr>
            <w:r w:rsidRPr="005F360F">
              <w:rPr>
                <w:rFonts w:ascii="Courier New" w:hAnsi="Courier New" w:cs="Courier New"/>
                <w:lang w:val="en-GB"/>
              </w:rPr>
              <w:t xml:space="preserve">         &lt;arg1&gt;false&lt;/arg1&gt;</w:t>
            </w:r>
          </w:p>
          <w:p w:rsidR="005F360F" w:rsidRPr="005F360F" w:rsidRDefault="005F360F" w:rsidP="005F360F">
            <w:pPr>
              <w:pStyle w:val="FormatvorlageTabellenkrper-adesso10ptZentriert"/>
              <w:rPr>
                <w:rFonts w:ascii="Courier New" w:hAnsi="Courier New" w:cs="Courier New"/>
                <w:lang w:val="en-GB"/>
              </w:rPr>
            </w:pPr>
            <w:r w:rsidRPr="005F360F">
              <w:rPr>
                <w:rFonts w:ascii="Courier New" w:hAnsi="Courier New" w:cs="Courier New"/>
                <w:lang w:val="en-GB"/>
              </w:rPr>
              <w:t xml:space="preserve">      &lt;/ser:getBurSchoolById&gt;</w:t>
            </w:r>
          </w:p>
          <w:p w:rsidR="005F360F" w:rsidRPr="005F360F" w:rsidRDefault="005F360F" w:rsidP="005F360F">
            <w:pPr>
              <w:pStyle w:val="FormatvorlageTabellenkrper-adesso10ptZentriert"/>
              <w:rPr>
                <w:rFonts w:ascii="Courier New" w:hAnsi="Courier New" w:cs="Courier New"/>
                <w:lang w:val="en-GB"/>
              </w:rPr>
            </w:pPr>
            <w:r w:rsidRPr="005F360F">
              <w:rPr>
                <w:rFonts w:ascii="Courier New" w:hAnsi="Courier New" w:cs="Courier New"/>
                <w:lang w:val="en-GB"/>
              </w:rPr>
              <w:t xml:space="preserve">   &lt;/soapenv:Body&gt;</w:t>
            </w:r>
          </w:p>
          <w:p w:rsidR="0015011B" w:rsidRPr="005F360F" w:rsidRDefault="005F360F" w:rsidP="005F360F">
            <w:pPr>
              <w:pStyle w:val="FormatvorlageTabellenkrper-adesso10ptZentriert"/>
              <w:rPr>
                <w:rFonts w:ascii="Courier New" w:hAnsi="Courier New" w:cs="Courier New"/>
              </w:rPr>
            </w:pPr>
            <w:r w:rsidRPr="005F360F">
              <w:rPr>
                <w:rFonts w:ascii="Courier New" w:hAnsi="Courier New" w:cs="Courier New"/>
              </w:rPr>
              <w:t>&lt;/soapenv:Envelope&gt;</w:t>
            </w:r>
          </w:p>
        </w:tc>
      </w:tr>
      <w:tr w:rsidR="005625FA" w:rsidRPr="00975510">
        <w:trPr>
          <w:cantSplit/>
          <w:trHeight w:val="397"/>
        </w:trPr>
        <w:tc>
          <w:tcPr>
            <w:tcW w:w="2764" w:type="dxa"/>
            <w:shd w:val="clear" w:color="EAEAEA" w:fill="E7E6E4"/>
          </w:tcPr>
          <w:p w:rsidR="005625FA" w:rsidRPr="0069600D" w:rsidRDefault="005625FA" w:rsidP="007C38CB">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SdlCantonInterventionWebService</w:t>
            </w:r>
          </w:p>
        </w:tc>
        <w:tc>
          <w:tcPr>
            <w:tcW w:w="7040" w:type="dxa"/>
            <w:shd w:val="clear" w:color="EAEAEA" w:fill="E7E6E4"/>
          </w:tcPr>
          <w:p w:rsidR="005625FA" w:rsidRPr="005625FA" w:rsidRDefault="005625FA" w:rsidP="005625FA">
            <w:pPr>
              <w:pStyle w:val="FormatvorlageTabellenkrper-adesso10ptZentriert"/>
              <w:rPr>
                <w:rFonts w:ascii="Courier New" w:hAnsi="Courier New"/>
                <w:lang w:val="en-GB"/>
              </w:rPr>
            </w:pPr>
            <w:r w:rsidRPr="005625FA">
              <w:rPr>
                <w:rFonts w:ascii="Courier New" w:hAnsi="Courier New"/>
                <w:lang w:val="en-GB"/>
              </w:rPr>
              <w:t>&lt;soapenv:Envelope xmlns:soapenv="http://schemas.xmlsoap.org/soap/envelope/" xmlns:ser="http://service.server.sdl.meb.bfs.ch/"&gt;</w:t>
            </w:r>
          </w:p>
          <w:p w:rsidR="005625FA" w:rsidRPr="005625FA" w:rsidRDefault="005625FA" w:rsidP="005625FA">
            <w:pPr>
              <w:pStyle w:val="FormatvorlageTabellenkrper-adesso10ptZentriert"/>
              <w:rPr>
                <w:rFonts w:ascii="Courier New" w:hAnsi="Courier New"/>
                <w:lang w:val="en-GB"/>
              </w:rPr>
            </w:pPr>
            <w:r w:rsidRPr="005625FA">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5625FA">
              <w:rPr>
                <w:rFonts w:ascii="Courier New" w:hAnsi="Courier New"/>
                <w:lang w:val="en-GB"/>
              </w:rPr>
              <w:t>&lt;/adesso-meb:meb-token&gt;&lt;/soapenv:Header&gt;</w:t>
            </w:r>
          </w:p>
          <w:p w:rsidR="005625FA" w:rsidRPr="005625FA" w:rsidRDefault="005625FA" w:rsidP="005625FA">
            <w:pPr>
              <w:pStyle w:val="FormatvorlageTabellenkrper-adesso10ptZentriert"/>
              <w:rPr>
                <w:rFonts w:ascii="Courier New" w:hAnsi="Courier New"/>
                <w:lang w:val="en-GB"/>
              </w:rPr>
            </w:pPr>
            <w:r w:rsidRPr="005625FA">
              <w:rPr>
                <w:rFonts w:ascii="Courier New" w:hAnsi="Courier New"/>
                <w:lang w:val="en-GB"/>
              </w:rPr>
              <w:t xml:space="preserve">   &lt;soapenv:Body&gt;</w:t>
            </w:r>
          </w:p>
          <w:p w:rsidR="005625FA" w:rsidRPr="005625FA" w:rsidRDefault="005625FA" w:rsidP="005625FA">
            <w:pPr>
              <w:pStyle w:val="FormatvorlageTabellenkrper-adesso10ptZentriert"/>
              <w:rPr>
                <w:rFonts w:ascii="Courier New" w:hAnsi="Courier New"/>
                <w:lang w:val="en-GB"/>
              </w:rPr>
            </w:pPr>
            <w:r w:rsidRPr="005625FA">
              <w:rPr>
                <w:rFonts w:ascii="Courier New" w:hAnsi="Courier New"/>
                <w:lang w:val="en-GB"/>
              </w:rPr>
              <w:t xml:space="preserve">      &lt;ser:getInterventionsForCanton&gt;</w:t>
            </w:r>
          </w:p>
          <w:p w:rsidR="005625FA" w:rsidRPr="005625FA" w:rsidRDefault="005625FA" w:rsidP="005625FA">
            <w:pPr>
              <w:pStyle w:val="FormatvorlageTabellenkrper-adesso10ptZentriert"/>
              <w:rPr>
                <w:rFonts w:ascii="Courier New" w:hAnsi="Courier New"/>
                <w:lang w:val="en-GB"/>
              </w:rPr>
            </w:pPr>
            <w:r w:rsidRPr="005625FA">
              <w:rPr>
                <w:rFonts w:ascii="Courier New" w:hAnsi="Courier New"/>
                <w:lang w:val="en-GB"/>
              </w:rPr>
              <w:t xml:space="preserve">         &lt;!--Optional:--&gt;</w:t>
            </w:r>
          </w:p>
          <w:p w:rsidR="005625FA" w:rsidRPr="005625FA" w:rsidRDefault="005625FA" w:rsidP="005625FA">
            <w:pPr>
              <w:pStyle w:val="FormatvorlageTabellenkrper-adesso10ptZentriert"/>
              <w:rPr>
                <w:rFonts w:ascii="Courier New" w:hAnsi="Courier New"/>
                <w:lang w:val="en-GB"/>
              </w:rPr>
            </w:pPr>
            <w:r w:rsidRPr="005625FA">
              <w:rPr>
                <w:rFonts w:ascii="Courier New" w:hAnsi="Courier New"/>
                <w:lang w:val="en-GB"/>
              </w:rPr>
              <w:t xml:space="preserve">         &lt;arg0&gt;1&lt;/arg0&gt;</w:t>
            </w:r>
          </w:p>
          <w:p w:rsidR="005625FA" w:rsidRPr="005625FA" w:rsidRDefault="005625FA" w:rsidP="005625FA">
            <w:pPr>
              <w:pStyle w:val="FormatvorlageTabellenkrper-adesso10ptZentriert"/>
              <w:rPr>
                <w:rFonts w:ascii="Courier New" w:hAnsi="Courier New"/>
                <w:lang w:val="en-GB"/>
              </w:rPr>
            </w:pPr>
            <w:r w:rsidRPr="005625FA">
              <w:rPr>
                <w:rFonts w:ascii="Courier New" w:hAnsi="Courier New"/>
                <w:lang w:val="en-GB"/>
              </w:rPr>
              <w:t xml:space="preserve">      &lt;/ser:getInterventionsForCanton&gt;</w:t>
            </w:r>
          </w:p>
          <w:p w:rsidR="005625FA" w:rsidRPr="005625FA" w:rsidRDefault="005625FA" w:rsidP="005625FA">
            <w:pPr>
              <w:pStyle w:val="FormatvorlageTabellenkrper-adesso10ptZentriert"/>
              <w:rPr>
                <w:rFonts w:ascii="Courier New" w:hAnsi="Courier New"/>
                <w:lang w:val="en-GB"/>
              </w:rPr>
            </w:pPr>
            <w:r w:rsidRPr="005625FA">
              <w:rPr>
                <w:rFonts w:ascii="Courier New" w:hAnsi="Courier New"/>
                <w:lang w:val="en-GB"/>
              </w:rPr>
              <w:t xml:space="preserve">   &lt;/soapenv:Body&gt;</w:t>
            </w:r>
          </w:p>
          <w:p w:rsidR="005625FA" w:rsidRPr="00661CEA" w:rsidRDefault="005625FA" w:rsidP="005625FA">
            <w:pPr>
              <w:pStyle w:val="FormatvorlageTabellenkrper-adesso10ptZentriert"/>
              <w:rPr>
                <w:rFonts w:ascii="Courier New" w:hAnsi="Courier New"/>
                <w:lang w:val="en-GB"/>
              </w:rPr>
            </w:pPr>
            <w:r w:rsidRPr="005625FA">
              <w:rPr>
                <w:rFonts w:ascii="Courier New" w:hAnsi="Courier New"/>
                <w:lang w:val="en-GB"/>
              </w:rPr>
              <w:t>&lt;/soapenv:Envelope&gt;</w:t>
            </w:r>
          </w:p>
        </w:tc>
      </w:tr>
      <w:tr w:rsidR="0015011B" w:rsidRPr="00FF0120">
        <w:trPr>
          <w:cantSplit/>
          <w:trHeight w:val="397"/>
        </w:trPr>
        <w:tc>
          <w:tcPr>
            <w:tcW w:w="2764" w:type="dxa"/>
            <w:shd w:val="clear" w:color="EAEAEA" w:fill="E7E6E4"/>
          </w:tcPr>
          <w:p w:rsidR="0015011B" w:rsidRPr="0069600D" w:rsidRDefault="0015011B" w:rsidP="007C38CB">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SdlCantonWebServi</w:t>
            </w:r>
            <w:r>
              <w:rPr>
                <w:rFonts w:ascii="Courier New" w:hAnsi="Courier New" w:cs="Courier New"/>
                <w:sz w:val="20"/>
                <w:szCs w:val="20"/>
                <w:lang w:eastAsia="de-CH"/>
              </w:rPr>
              <w:t>ce</w:t>
            </w:r>
          </w:p>
        </w:tc>
        <w:tc>
          <w:tcPr>
            <w:tcW w:w="7040" w:type="dxa"/>
            <w:shd w:val="clear" w:color="EAEAEA" w:fill="E7E6E4"/>
          </w:tcPr>
          <w:p w:rsidR="005F360F" w:rsidRPr="00661CEA" w:rsidRDefault="005F360F" w:rsidP="004F1230">
            <w:pPr>
              <w:pStyle w:val="FormatvorlageTabellenkrper-adesso10ptZentriert"/>
              <w:rPr>
                <w:rFonts w:ascii="Courier New" w:hAnsi="Courier New"/>
                <w:lang w:val="en-GB"/>
              </w:rPr>
            </w:pPr>
            <w:r w:rsidRPr="00661CEA">
              <w:rPr>
                <w:rFonts w:ascii="Courier New" w:hAnsi="Courier New"/>
                <w:lang w:val="en-GB"/>
              </w:rPr>
              <w:t>&lt;soapenv:Envelope xmlns:soapenv="http://schemas.xmlsoap.org/soap/envelope/" xmlns:ser="http://service.server.sdl.meb.bfs.ch/"&gt;</w:t>
            </w:r>
          </w:p>
          <w:p w:rsidR="005F360F" w:rsidRPr="00F63F4E" w:rsidRDefault="005F360F" w:rsidP="004F1230">
            <w:pPr>
              <w:pStyle w:val="FormatvorlageTabellenkrper-adesso10ptZentriert"/>
              <w:rPr>
                <w:rFonts w:ascii="Courier New" w:hAnsi="Courier New"/>
                <w:lang w:val="en-GB"/>
              </w:rPr>
            </w:pPr>
            <w:r w:rsidRPr="00661CEA">
              <w:rPr>
                <w:rFonts w:ascii="Courier New" w:hAnsi="Courier New"/>
                <w:lang w:val="en-GB"/>
              </w:rPr>
              <w:t xml:space="preserve">   </w:t>
            </w:r>
            <w:r w:rsidRPr="00F63F4E">
              <w:rPr>
                <w:rFonts w:ascii="Courier New" w:hAnsi="Courier New"/>
                <w:lang w:val="en-GB"/>
              </w:rPr>
              <w:t>&lt;soapenv:Header&gt;&lt;adesso-meb:meb-token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F63F4E">
              <w:rPr>
                <w:rFonts w:ascii="Courier New" w:hAnsi="Courier New"/>
                <w:lang w:val="en-GB"/>
              </w:rPr>
              <w:t>&lt;/adesso-meb:meb-token&gt;&lt;/soapenv:Header&gt;</w:t>
            </w:r>
          </w:p>
          <w:p w:rsidR="005F360F" w:rsidRPr="00F63F4E" w:rsidRDefault="005F360F" w:rsidP="004F1230">
            <w:pPr>
              <w:pStyle w:val="FormatvorlageTabellenkrper-adesso10ptZentriert"/>
              <w:rPr>
                <w:rFonts w:ascii="Courier New" w:hAnsi="Courier New"/>
                <w:lang w:val="en-GB"/>
              </w:rPr>
            </w:pPr>
            <w:r w:rsidRPr="00F63F4E">
              <w:rPr>
                <w:rFonts w:ascii="Courier New" w:hAnsi="Courier New"/>
                <w:lang w:val="en-GB"/>
              </w:rPr>
              <w:t xml:space="preserve">   &lt;soapenv:Body&gt;</w:t>
            </w:r>
          </w:p>
          <w:p w:rsidR="005F360F" w:rsidRPr="00F63F4E" w:rsidRDefault="005F360F" w:rsidP="004F1230">
            <w:pPr>
              <w:pStyle w:val="FormatvorlageTabellenkrper-adesso10ptZentriert"/>
              <w:rPr>
                <w:rFonts w:ascii="Courier New" w:hAnsi="Courier New"/>
                <w:lang w:val="en-GB"/>
              </w:rPr>
            </w:pPr>
            <w:r w:rsidRPr="00F63F4E">
              <w:rPr>
                <w:rFonts w:ascii="Courier New" w:hAnsi="Courier New"/>
                <w:lang w:val="en-GB"/>
              </w:rPr>
              <w:t xml:space="preserve">      &lt;ser:getInitialVersion/&gt;</w:t>
            </w:r>
          </w:p>
          <w:p w:rsidR="005F360F" w:rsidRPr="00F63F4E" w:rsidRDefault="005F360F" w:rsidP="004F1230">
            <w:pPr>
              <w:pStyle w:val="FormatvorlageTabellenkrper-adesso10ptZentriert"/>
              <w:rPr>
                <w:rFonts w:ascii="Courier New" w:hAnsi="Courier New"/>
                <w:lang w:val="en-GB"/>
              </w:rPr>
            </w:pPr>
            <w:r w:rsidRPr="00F63F4E">
              <w:rPr>
                <w:rFonts w:ascii="Courier New" w:hAnsi="Courier New"/>
                <w:lang w:val="en-GB"/>
              </w:rPr>
              <w:t xml:space="preserve">   &lt;/soapenv:Body&gt;</w:t>
            </w:r>
          </w:p>
          <w:p w:rsidR="0015011B" w:rsidRDefault="005F360F" w:rsidP="004F1230">
            <w:pPr>
              <w:pStyle w:val="FormatvorlageTabellenkrper-adesso10ptZentriert"/>
            </w:pPr>
            <w:r w:rsidRPr="004F1230">
              <w:rPr>
                <w:rFonts w:ascii="Courier New" w:hAnsi="Courier New"/>
              </w:rPr>
              <w:t>&lt;/soapenv:Envelope&gt;</w:t>
            </w:r>
          </w:p>
        </w:tc>
      </w:tr>
      <w:tr w:rsidR="0015011B" w:rsidRPr="00FF0120">
        <w:trPr>
          <w:cantSplit/>
          <w:trHeight w:val="397"/>
        </w:trPr>
        <w:tc>
          <w:tcPr>
            <w:tcW w:w="2764" w:type="dxa"/>
            <w:shd w:val="clear" w:color="EAEAEA" w:fill="E7E6E4"/>
          </w:tcPr>
          <w:p w:rsidR="0015011B" w:rsidRPr="0069600D" w:rsidRDefault="0015011B" w:rsidP="007C38CB">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SdlClassWebService</w:t>
            </w:r>
          </w:p>
        </w:tc>
        <w:tc>
          <w:tcPr>
            <w:tcW w:w="7040" w:type="dxa"/>
            <w:shd w:val="clear" w:color="EAEAEA" w:fill="E7E6E4"/>
          </w:tcPr>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&lt;soapenv:Envelope xmlns:soapenv="http://schemas.xmlsoap.org/soap/envelope/" xmlns:ser="http://service.server.sdl.meb.bfs.ch/"&gt;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4F1230">
              <w:rPr>
                <w:rFonts w:ascii="Courier New" w:hAnsi="Courier New"/>
                <w:lang w:val="en-GB"/>
              </w:rPr>
              <w:t>&lt;/adesso-meb:meb-token&gt;&lt;/soapenv:Header&gt;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&lt;ser:getClassById&gt;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&lt;!--Optional:--&gt;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&lt;arg0&gt;12345&lt;/arg0&gt;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&lt;/ser:getClassById&gt;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15011B" w:rsidRPr="004F1230" w:rsidRDefault="005F360F" w:rsidP="004F1230">
            <w:pPr>
              <w:pStyle w:val="FormatvorlageTabellenkrper-adesso10ptZentriert"/>
              <w:rPr>
                <w:rFonts w:ascii="Courier New" w:hAnsi="Courier New"/>
              </w:rPr>
            </w:pPr>
            <w:r w:rsidRPr="004F1230">
              <w:rPr>
                <w:rFonts w:ascii="Courier New" w:hAnsi="Courier New"/>
              </w:rPr>
              <w:t>&lt;/soapenv:Envelope&gt;</w:t>
            </w:r>
          </w:p>
        </w:tc>
      </w:tr>
      <w:tr w:rsidR="0015011B" w:rsidRPr="00FF0120">
        <w:trPr>
          <w:cantSplit/>
          <w:trHeight w:val="397"/>
        </w:trPr>
        <w:tc>
          <w:tcPr>
            <w:tcW w:w="2764" w:type="dxa"/>
            <w:shd w:val="clear" w:color="EAEAEA" w:fill="E7E6E4"/>
          </w:tcPr>
          <w:p w:rsidR="0015011B" w:rsidRPr="0069600D" w:rsidRDefault="0015011B" w:rsidP="007C38CB">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SdlConfigDeliveryWebService</w:t>
            </w:r>
          </w:p>
        </w:tc>
        <w:tc>
          <w:tcPr>
            <w:tcW w:w="7040" w:type="dxa"/>
            <w:shd w:val="clear" w:color="EAEAEA" w:fill="E7E6E4"/>
          </w:tcPr>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&lt;soapenv:Envelope xmlns:soapenv="http://schemas.xmlsoap.org/soap/envelope/" xmlns:ser="http://service.server.sdl.meb.bfs.ch/"&gt;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4F1230">
              <w:rPr>
                <w:rFonts w:ascii="Courier New" w:hAnsi="Courier New"/>
                <w:lang w:val="en-GB"/>
              </w:rPr>
              <w:t>&lt;/adesso-meb:meb-token&gt;&lt;/soapenv:Header&gt;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&lt;ser:getConfigDeliveryById&gt;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&lt;!--Optional:--&gt;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&lt;arg0&gt;12345&lt;/arg0&gt;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&lt;/ser:getConfigDeliveryById&gt;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15011B" w:rsidRPr="004F1230" w:rsidRDefault="005F360F" w:rsidP="004F1230">
            <w:pPr>
              <w:pStyle w:val="FormatvorlageTabellenkrper-adesso10ptZentriert"/>
              <w:rPr>
                <w:rFonts w:ascii="Courier New" w:hAnsi="Courier New"/>
              </w:rPr>
            </w:pPr>
            <w:r w:rsidRPr="004F1230">
              <w:rPr>
                <w:rFonts w:ascii="Courier New" w:hAnsi="Courier New"/>
              </w:rPr>
              <w:t>&lt;/soapenv:Envelope&gt;</w:t>
            </w:r>
          </w:p>
        </w:tc>
      </w:tr>
      <w:tr w:rsidR="0015011B" w:rsidRPr="00975510">
        <w:trPr>
          <w:cantSplit/>
          <w:trHeight w:val="397"/>
        </w:trPr>
        <w:tc>
          <w:tcPr>
            <w:tcW w:w="2764" w:type="dxa"/>
            <w:shd w:val="clear" w:color="EAEAEA" w:fill="E7E6E4"/>
          </w:tcPr>
          <w:p w:rsidR="0015011B" w:rsidRPr="0069600D" w:rsidRDefault="0015011B" w:rsidP="007C38CB">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SdlDeliveryWebService</w:t>
            </w:r>
          </w:p>
        </w:tc>
        <w:tc>
          <w:tcPr>
            <w:tcW w:w="7040" w:type="dxa"/>
            <w:shd w:val="clear" w:color="EAEAEA" w:fill="E7E6E4"/>
          </w:tcPr>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&lt;soapenv:Envelope xmlns:soapenv="http://schemas.xmlsoap.org/soap/envelope/" xmlns:ser="http://service.server.sdl.meb.bfs.ch/"&gt;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4F1230">
              <w:rPr>
                <w:rFonts w:ascii="Courier New" w:hAnsi="Courier New"/>
                <w:lang w:val="en-GB"/>
              </w:rPr>
              <w:t>&lt;/adesso-meb:meb-token&gt;&lt;/soapenv:Header&gt;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&lt;ser:getLastPlausireport&gt;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&lt;!--Optional:--&gt;</w:t>
            </w:r>
          </w:p>
          <w:p w:rsidR="005F360F" w:rsidRPr="004F1230" w:rsidRDefault="005F360F" w:rsidP="004F1230">
            <w:pPr>
              <w:pStyle w:val="FormatvorlageTabellenkrper-adesso10ptZentriert"/>
              <w:rPr>
                <w:rFonts w:ascii="Courier New" w:hAnsi="Courier New"/>
                <w:lang w:val="fr-FR"/>
              </w:rPr>
            </w:pPr>
            <w:r w:rsidRPr="004F1230">
              <w:rPr>
                <w:rFonts w:ascii="Courier New" w:hAnsi="Courier New"/>
                <w:lang w:val="en-GB"/>
              </w:rPr>
              <w:t xml:space="preserve">         </w:t>
            </w:r>
            <w:r w:rsidRPr="004F1230">
              <w:rPr>
                <w:rFonts w:ascii="Courier New" w:hAnsi="Courier New"/>
                <w:lang w:val="fr-FR"/>
              </w:rPr>
              <w:t>&lt;arg0&gt;12345&lt;/arg0&gt;</w:t>
            </w:r>
          </w:p>
          <w:p w:rsidR="005F360F" w:rsidRPr="004F1230" w:rsidRDefault="005F360F" w:rsidP="004F1230">
            <w:pPr>
              <w:pStyle w:val="FormatvorlageTabellenkrper-adesso10ptZentriert"/>
              <w:rPr>
                <w:rFonts w:ascii="Courier New" w:hAnsi="Courier New"/>
                <w:lang w:val="fr-FR"/>
              </w:rPr>
            </w:pPr>
            <w:r w:rsidRPr="004F1230">
              <w:rPr>
                <w:rFonts w:ascii="Courier New" w:hAnsi="Courier New"/>
                <w:lang w:val="fr-FR"/>
              </w:rPr>
              <w:t xml:space="preserve">         &lt;!--Optional:--&gt;</w:t>
            </w:r>
          </w:p>
          <w:p w:rsidR="005F360F" w:rsidRPr="004F1230" w:rsidRDefault="005F360F" w:rsidP="004F1230">
            <w:pPr>
              <w:pStyle w:val="FormatvorlageTabellenkrper-adesso10ptZentriert"/>
              <w:rPr>
                <w:rFonts w:ascii="Courier New" w:hAnsi="Courier New"/>
                <w:lang w:val="fr-FR"/>
              </w:rPr>
            </w:pPr>
            <w:r w:rsidRPr="004F1230">
              <w:rPr>
                <w:rFonts w:ascii="Courier New" w:hAnsi="Courier New"/>
                <w:lang w:val="fr-FR"/>
              </w:rPr>
              <w:t xml:space="preserve">         &lt;arg1&gt;de&lt;/arg1&gt;</w:t>
            </w:r>
          </w:p>
          <w:p w:rsidR="005F360F" w:rsidRPr="007417F5" w:rsidRDefault="005F360F" w:rsidP="004F1230">
            <w:pPr>
              <w:pStyle w:val="FormatvorlageTabellenkrper-adesso10ptZentriert"/>
              <w:rPr>
                <w:rFonts w:ascii="Courier New" w:hAnsi="Courier New"/>
              </w:rPr>
            </w:pPr>
            <w:r w:rsidRPr="004F1230">
              <w:rPr>
                <w:rFonts w:ascii="Courier New" w:hAnsi="Courier New"/>
                <w:lang w:val="fr-FR"/>
              </w:rPr>
              <w:t xml:space="preserve">      </w:t>
            </w:r>
            <w:r w:rsidRPr="007417F5">
              <w:rPr>
                <w:rFonts w:ascii="Courier New" w:hAnsi="Courier New"/>
              </w:rPr>
              <w:t>&lt;/ser:getLastPlausireport&gt;</w:t>
            </w:r>
          </w:p>
          <w:p w:rsidR="005F360F" w:rsidRPr="004F1230" w:rsidRDefault="005F360F" w:rsidP="004F1230">
            <w:pPr>
              <w:pStyle w:val="FormatvorlageTabellenkrper-adesso10ptZentriert"/>
              <w:rPr>
                <w:rFonts w:ascii="Courier New" w:hAnsi="Courier New"/>
                <w:lang w:val="en-GB"/>
              </w:rPr>
            </w:pPr>
            <w:r w:rsidRPr="007417F5">
              <w:rPr>
                <w:rFonts w:ascii="Courier New" w:hAnsi="Courier New"/>
              </w:rPr>
              <w:t xml:space="preserve">   </w:t>
            </w:r>
            <w:r w:rsidRPr="004F1230">
              <w:rPr>
                <w:rFonts w:ascii="Courier New" w:hAnsi="Courier New"/>
                <w:lang w:val="en-GB"/>
              </w:rPr>
              <w:t>&lt;/soapenv:Body&gt;</w:t>
            </w:r>
          </w:p>
          <w:p w:rsidR="0015011B"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&lt;/soapenv:Envelope&gt;</w:t>
            </w:r>
          </w:p>
        </w:tc>
      </w:tr>
      <w:tr w:rsidR="0015011B" w:rsidRPr="00FF0120">
        <w:trPr>
          <w:cantSplit/>
          <w:trHeight w:val="397"/>
        </w:trPr>
        <w:tc>
          <w:tcPr>
            <w:tcW w:w="2764" w:type="dxa"/>
            <w:shd w:val="clear" w:color="EAEAEA" w:fill="E7E6E4"/>
          </w:tcPr>
          <w:p w:rsidR="0015011B" w:rsidRPr="0069600D" w:rsidRDefault="0015011B" w:rsidP="007C38CB">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SdlExportWebService</w:t>
            </w:r>
          </w:p>
        </w:tc>
        <w:tc>
          <w:tcPr>
            <w:tcW w:w="7040" w:type="dxa"/>
            <w:shd w:val="clear" w:color="EAEAEA" w:fill="E7E6E4"/>
          </w:tcPr>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&lt;soapenv:Envelope xmlns:soapenv="http://schemas.xmlsoap.org/soap/envelope/" xmlns:ser="http://service.server.sdl.meb.bfs.ch/"&gt;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4F1230">
              <w:rPr>
                <w:rFonts w:ascii="Courier New" w:hAnsi="Courier New"/>
                <w:lang w:val="en-GB"/>
              </w:rPr>
              <w:t>&lt;/adesso-meb:meb-token&gt;&lt;/soapenv:Header&gt;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&lt;ser:getExports/&gt;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15011B" w:rsidRPr="004F1230" w:rsidRDefault="005F360F" w:rsidP="004F1230">
            <w:pPr>
              <w:pStyle w:val="FormatvorlageTabellenkrper-adesso10ptZentriert"/>
              <w:rPr>
                <w:rFonts w:ascii="Courier New" w:hAnsi="Courier New"/>
              </w:rPr>
            </w:pPr>
            <w:r w:rsidRPr="004F1230">
              <w:rPr>
                <w:rFonts w:ascii="Courier New" w:hAnsi="Courier New"/>
              </w:rPr>
              <w:t>&lt;/soapenv:Envelope&gt;</w:t>
            </w:r>
          </w:p>
        </w:tc>
      </w:tr>
      <w:tr w:rsidR="0015011B" w:rsidRPr="00FF0120">
        <w:trPr>
          <w:cantSplit/>
          <w:trHeight w:val="397"/>
        </w:trPr>
        <w:tc>
          <w:tcPr>
            <w:tcW w:w="2764" w:type="dxa"/>
            <w:shd w:val="clear" w:color="EAEAEA" w:fill="E7E6E4"/>
          </w:tcPr>
          <w:p w:rsidR="0015011B" w:rsidRPr="0069600D" w:rsidRDefault="0015011B" w:rsidP="007C38CB">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SdlFilterWebService</w:t>
            </w:r>
          </w:p>
        </w:tc>
        <w:tc>
          <w:tcPr>
            <w:tcW w:w="7040" w:type="dxa"/>
            <w:shd w:val="clear" w:color="EAEAEA" w:fill="E7E6E4"/>
          </w:tcPr>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&lt;soapenv:Envelope xmlns:soapenv="http://schemas.xmlsoap.org/soap/envelope/" xmlns:ser="http://service.server.sdl.meb.bfs.ch/"&gt;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4F1230">
              <w:rPr>
                <w:rFonts w:ascii="Courier New" w:hAnsi="Courier New"/>
                <w:lang w:val="en-GB"/>
              </w:rPr>
              <w:t>&lt;/adesso-meb:meb-token&gt;&lt;/soapenv:Header&gt;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&lt;ser:getFilters/&gt;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15011B" w:rsidRPr="004F1230" w:rsidRDefault="005F360F" w:rsidP="004F1230">
            <w:pPr>
              <w:pStyle w:val="FormatvorlageTabellenkrper-adesso10ptZentriert"/>
              <w:rPr>
                <w:rFonts w:ascii="Courier New" w:hAnsi="Courier New"/>
              </w:rPr>
            </w:pPr>
            <w:r w:rsidRPr="004F1230">
              <w:rPr>
                <w:rFonts w:ascii="Courier New" w:hAnsi="Courier New"/>
              </w:rPr>
              <w:t>&lt;/soapenv:Envelope&gt;</w:t>
            </w:r>
          </w:p>
        </w:tc>
      </w:tr>
      <w:tr w:rsidR="0015011B" w:rsidRPr="00FF0120">
        <w:trPr>
          <w:cantSplit/>
          <w:trHeight w:val="397"/>
        </w:trPr>
        <w:tc>
          <w:tcPr>
            <w:tcW w:w="2764" w:type="dxa"/>
            <w:shd w:val="clear" w:color="EAEAEA" w:fill="E7E6E4"/>
          </w:tcPr>
          <w:p w:rsidR="0015011B" w:rsidRPr="0069600D" w:rsidRDefault="0015011B" w:rsidP="007C38CB">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SdlInterventionWeb</w:t>
            </w:r>
            <w:r>
              <w:rPr>
                <w:rFonts w:ascii="Courier New" w:hAnsi="Courier New" w:cs="Courier New"/>
                <w:sz w:val="20"/>
                <w:szCs w:val="20"/>
                <w:lang w:eastAsia="de-CH"/>
              </w:rPr>
              <w:t>Service</w:t>
            </w:r>
          </w:p>
        </w:tc>
        <w:tc>
          <w:tcPr>
            <w:tcW w:w="7040" w:type="dxa"/>
            <w:shd w:val="clear" w:color="EAEAEA" w:fill="E7E6E4"/>
          </w:tcPr>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&lt;soapenv:Envelope xmlns:soapenv="http://schemas.xmlsoap.org/soap/envelope/" xmlns:ser="http://service.server.sdl.meb.bfs.ch/"&gt;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4F1230">
              <w:rPr>
                <w:rFonts w:ascii="Courier New" w:hAnsi="Courier New"/>
                <w:lang w:val="en-GB"/>
              </w:rPr>
              <w:t>&lt;/adesso-meb:meb-token&gt;&lt;/soapenv:Header&gt;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&lt;ser:getDeliveryFile&gt;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&lt;!--Optional:--&gt;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&lt;arg0&gt;12345&lt;/arg0&gt;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&lt;/ser:getDeliveryFile&gt;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15011B" w:rsidRPr="004F1230" w:rsidRDefault="005F360F" w:rsidP="004F1230">
            <w:pPr>
              <w:pStyle w:val="FormatvorlageTabellenkrper-adesso10ptZentriert"/>
              <w:rPr>
                <w:rFonts w:ascii="Courier New" w:hAnsi="Courier New"/>
              </w:rPr>
            </w:pPr>
            <w:r w:rsidRPr="004F1230">
              <w:rPr>
                <w:rFonts w:ascii="Courier New" w:hAnsi="Courier New"/>
              </w:rPr>
              <w:t>&lt;/soapenv:Envelope&gt;</w:t>
            </w:r>
          </w:p>
        </w:tc>
      </w:tr>
      <w:tr w:rsidR="0015011B" w:rsidRPr="00FF0120">
        <w:trPr>
          <w:cantSplit/>
          <w:trHeight w:val="397"/>
        </w:trPr>
        <w:tc>
          <w:tcPr>
            <w:tcW w:w="2764" w:type="dxa"/>
            <w:shd w:val="clear" w:color="EAEAEA" w:fill="E7E6E4"/>
          </w:tcPr>
          <w:p w:rsidR="0015011B" w:rsidRPr="0069600D" w:rsidRDefault="0015011B" w:rsidP="007C38CB">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SdlLearnerWebService</w:t>
            </w:r>
          </w:p>
        </w:tc>
        <w:tc>
          <w:tcPr>
            <w:tcW w:w="7040" w:type="dxa"/>
            <w:shd w:val="clear" w:color="EAEAEA" w:fill="E7E6E4"/>
          </w:tcPr>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&lt;soapenv:Envelope xmlns:soapenv="http://schemas.xmlsoap.org/soap/envelope/" xmlns:ser="http://service.server.sdl.meb.bfs.ch/"&gt;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4F1230">
              <w:rPr>
                <w:rFonts w:ascii="Courier New" w:hAnsi="Courier New"/>
                <w:lang w:val="en-GB"/>
              </w:rPr>
              <w:t>&lt;/adesso-meb:meb-token&gt;&lt;/soapenv:Header&gt;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&lt;ser:getLearnerById&gt;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&lt;!--Optional:--&gt;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&lt;arg0&gt;12345&lt;/arg0&gt;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&lt;/ser:getLearnerById&gt;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15011B" w:rsidRPr="004F1230" w:rsidRDefault="005F360F" w:rsidP="004F1230">
            <w:pPr>
              <w:pStyle w:val="FormatvorlageTabellenkrper-adesso10ptZentriert"/>
              <w:rPr>
                <w:rFonts w:ascii="Courier New" w:hAnsi="Courier New"/>
              </w:rPr>
            </w:pPr>
            <w:r w:rsidRPr="004F1230">
              <w:rPr>
                <w:rFonts w:ascii="Courier New" w:hAnsi="Courier New"/>
              </w:rPr>
              <w:t>&lt;/soapenv:Envelope&gt;</w:t>
            </w:r>
          </w:p>
        </w:tc>
      </w:tr>
      <w:tr w:rsidR="0015011B" w:rsidRPr="00FF0120">
        <w:trPr>
          <w:cantSplit/>
          <w:trHeight w:val="397"/>
        </w:trPr>
        <w:tc>
          <w:tcPr>
            <w:tcW w:w="2764" w:type="dxa"/>
            <w:shd w:val="clear" w:color="EAEAEA" w:fill="E7E6E4"/>
          </w:tcPr>
          <w:p w:rsidR="0015011B" w:rsidRPr="0069600D" w:rsidRDefault="0015011B" w:rsidP="007C38CB">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SdlParameterWebService</w:t>
            </w:r>
          </w:p>
        </w:tc>
        <w:tc>
          <w:tcPr>
            <w:tcW w:w="7040" w:type="dxa"/>
            <w:shd w:val="clear" w:color="EAEAEA" w:fill="E7E6E4"/>
          </w:tcPr>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&lt;soapenv:Envelope xmlns:soapenv="http://schemas.xmlsoap.org/soap/envelope/" xmlns:ser="http://service.server.sdl.meb.bfs.ch/"&gt;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4F1230">
              <w:rPr>
                <w:rFonts w:ascii="Courier New" w:hAnsi="Courier New"/>
                <w:lang w:val="en-GB"/>
              </w:rPr>
              <w:t>&lt;/adesso-meb:meb-token&gt;&lt;/soapenv:Header&gt;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&lt;ser:getParameterById&gt;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&lt;!--Optional:--&gt;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&lt;arg0&gt;12345&lt;/arg0&gt;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&lt;/ser:getParameterById&gt;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15011B" w:rsidRPr="004F1230" w:rsidRDefault="005F360F" w:rsidP="004F1230">
            <w:pPr>
              <w:pStyle w:val="FormatvorlageTabellenkrper-adesso10ptZentriert"/>
              <w:rPr>
                <w:rFonts w:ascii="Courier New" w:hAnsi="Courier New"/>
              </w:rPr>
            </w:pPr>
            <w:r w:rsidRPr="004F1230">
              <w:rPr>
                <w:rFonts w:ascii="Courier New" w:hAnsi="Courier New"/>
              </w:rPr>
              <w:t>&lt;/soapenv:Envelope&gt;</w:t>
            </w:r>
          </w:p>
        </w:tc>
      </w:tr>
      <w:tr w:rsidR="0015011B" w:rsidRPr="00FF0120">
        <w:trPr>
          <w:cantSplit/>
          <w:trHeight w:val="397"/>
        </w:trPr>
        <w:tc>
          <w:tcPr>
            <w:tcW w:w="2764" w:type="dxa"/>
            <w:shd w:val="clear" w:color="EAEAEA" w:fill="E7E6E4"/>
          </w:tcPr>
          <w:p w:rsidR="0015011B" w:rsidRPr="0069600D" w:rsidRDefault="0015011B" w:rsidP="007C38CB">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SdlPlausiWebService</w:t>
            </w:r>
          </w:p>
        </w:tc>
        <w:tc>
          <w:tcPr>
            <w:tcW w:w="7040" w:type="dxa"/>
            <w:shd w:val="clear" w:color="EAEAEA" w:fill="E7E6E4"/>
          </w:tcPr>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&lt;soapenv:Envelope xmlns:soapenv="http://schemas.xmlsoap.org/soap/envelope/" xmlns:ser="http://service.server.sdl.meb.bfs.ch/"&gt;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4F1230">
              <w:rPr>
                <w:rFonts w:ascii="Courier New" w:hAnsi="Courier New"/>
                <w:lang w:val="en-GB"/>
              </w:rPr>
              <w:t>&lt;/adesso-meb:meb-token&gt;&lt;/soapenv:Header&gt;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&lt;ser:getPlausis/&gt;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15011B" w:rsidRPr="004F1230" w:rsidRDefault="005F360F" w:rsidP="004F1230">
            <w:pPr>
              <w:pStyle w:val="FormatvorlageTabellenkrper-adesso10ptZentriert"/>
              <w:rPr>
                <w:rFonts w:ascii="Courier New" w:hAnsi="Courier New"/>
              </w:rPr>
            </w:pPr>
            <w:r w:rsidRPr="004F1230">
              <w:rPr>
                <w:rFonts w:ascii="Courier New" w:hAnsi="Courier New"/>
              </w:rPr>
              <w:t>&lt;/soapenv:Envelope&gt;</w:t>
            </w:r>
          </w:p>
        </w:tc>
      </w:tr>
      <w:tr w:rsidR="0015011B" w:rsidRPr="00FF0120">
        <w:trPr>
          <w:cantSplit/>
          <w:trHeight w:val="397"/>
        </w:trPr>
        <w:tc>
          <w:tcPr>
            <w:tcW w:w="2764" w:type="dxa"/>
            <w:shd w:val="clear" w:color="EAEAEA" w:fill="E7E6E4"/>
          </w:tcPr>
          <w:p w:rsidR="0015011B" w:rsidRPr="0069600D" w:rsidRDefault="0015011B" w:rsidP="007C38CB">
            <w:pPr>
              <w:autoSpaceDE w:val="0"/>
              <w:autoSpaceDN w:val="0"/>
              <w:adjustRightInd w:val="0"/>
              <w:spacing w:after="0"/>
              <w:rPr>
                <w:rFonts w:ascii="Courier New" w:hAnsi="Courier New" w:cs="Courier New"/>
                <w:sz w:val="20"/>
                <w:szCs w:val="20"/>
              </w:rPr>
            </w:pPr>
            <w:r w:rsidRPr="0069600D">
              <w:rPr>
                <w:rFonts w:ascii="Courier New" w:hAnsi="Courier New" w:cs="Courier New"/>
                <w:sz w:val="20"/>
                <w:szCs w:val="20"/>
                <w:lang w:eastAsia="de-CH"/>
              </w:rPr>
              <w:t>SdlSchoolWebService</w:t>
            </w:r>
          </w:p>
        </w:tc>
        <w:tc>
          <w:tcPr>
            <w:tcW w:w="7040" w:type="dxa"/>
            <w:shd w:val="clear" w:color="EAEAEA" w:fill="E7E6E4"/>
          </w:tcPr>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&lt;soapenv:Envelope xmlns:soapenv="http://schemas.xmlsoap.org/soap/envelope/" xmlns:ser="http://service.server.sdl.meb.bfs.ch/"&gt;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4F1230">
              <w:rPr>
                <w:rFonts w:ascii="Courier New" w:hAnsi="Courier New"/>
                <w:lang w:val="en-GB"/>
              </w:rPr>
              <w:t>&lt;/adesso-meb:meb-token&gt;&lt;/soapenv:Header&gt;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&lt;ser:getSchoolById&gt;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&lt;!--Optional:--&gt;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&lt;arg0&gt;12345&lt;/arg0&gt;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&lt;/ser:getSchoolById&gt;</w:t>
            </w:r>
          </w:p>
          <w:p w:rsidR="005F360F" w:rsidRPr="004F1230" w:rsidRDefault="005F360F" w:rsidP="004F1230">
            <w:pPr>
              <w:pStyle w:val="FormatvorlageTabellenkrper-adesso10ptZentriert"/>
              <w:rPr>
                <w:rFonts w:ascii="Courier New" w:hAnsi="Courier New"/>
                <w:lang w:val="en-GB"/>
              </w:rPr>
            </w:pPr>
            <w:r w:rsidRPr="004F1230">
              <w:rPr>
                <w:rFonts w:ascii="Courier New" w:hAnsi="Courier New"/>
                <w:lang w:val="en-GB"/>
              </w:rPr>
              <w:t xml:space="preserve">   &lt;/soapenv:Body&gt;</w:t>
            </w:r>
          </w:p>
          <w:p w:rsidR="0015011B" w:rsidRPr="004F1230" w:rsidRDefault="005F360F" w:rsidP="004F1230">
            <w:pPr>
              <w:pStyle w:val="FormatvorlageTabellenkrper-adesso10ptZentriert"/>
              <w:rPr>
                <w:rFonts w:ascii="Courier New" w:hAnsi="Courier New"/>
              </w:rPr>
            </w:pPr>
            <w:r w:rsidRPr="004F1230">
              <w:rPr>
                <w:rFonts w:ascii="Courier New" w:hAnsi="Courier New"/>
              </w:rPr>
              <w:t>&lt;/soapenv:Envelope&gt;</w:t>
            </w:r>
          </w:p>
        </w:tc>
      </w:tr>
      <w:tr w:rsidR="00D06A8F" w:rsidRPr="00FF0120" w:rsidTr="00C74DA1">
        <w:trPr>
          <w:cantSplit/>
          <w:trHeight w:val="397"/>
        </w:trPr>
        <w:tc>
          <w:tcPr>
            <w:tcW w:w="2764" w:type="dxa"/>
            <w:shd w:val="clear" w:color="EAEAEA" w:fill="E7E6E4"/>
          </w:tcPr>
          <w:p w:rsidR="00D06A8F" w:rsidRPr="0069600D" w:rsidRDefault="00D06A8F" w:rsidP="00C74DA1">
            <w:pPr>
              <w:spacing w:after="0"/>
            </w:pPr>
            <w:r w:rsidRPr="0069600D">
              <w:rPr>
                <w:rFonts w:ascii="Courier New" w:hAnsi="Courier New" w:cs="Courier New"/>
                <w:sz w:val="20"/>
                <w:szCs w:val="20"/>
                <w:lang w:eastAsia="de-CH"/>
              </w:rPr>
              <w:t>SdlUploadWebService</w:t>
            </w:r>
          </w:p>
        </w:tc>
        <w:tc>
          <w:tcPr>
            <w:tcW w:w="7040" w:type="dxa"/>
            <w:shd w:val="clear" w:color="EAEAEA" w:fill="E7E6E4"/>
          </w:tcPr>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xmlns:ser="http://service.server.sdl.meb.bfs.ch/"&gt;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lang w:val="en-GB"/>
              </w:rPr>
              <w:t>&lt;/adesso-meb:meb-token&gt;&lt;/soapenv:Header&gt;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 xml:space="preserve">      &lt;ser:uploadDelivery&gt;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 xml:space="preserve">         &lt;arg0&gt;UEsDBBQACAAIAO9bVjwAAAAAAAAAAAAAAAAJAAAAdGVzdDIueG1sVY7BCsIwEETvgv8Qcq9Je7HCNkUpguBN/YC1WWwgTcEuon9vLKlQ2MMMb2d3oH73XrzoObohVDLfaCkotIN14VHJ2/WYlbI26xUw3j1FIQR0hHZSUaekKbQuQc0uwRYDD+FkTbEF9TcJWmRsyLuY+ZgLI7sxTtvRKPY9i8MZ1GJljiXfINPv6y7Ldabj/QWYeqpUFNRc/gtQSwcIS66OkpgAAADuAAAAUEsBAhQAFAAIAAgA71tWPEuujpKYAAAA7gAAAAkAAAAAAAAAAAAAAAAAAAAAAHRlc3QyLnhtbFBLBQYAAAAAAQABADcAAADPAAAAAAA=&lt;/arg0&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 xml:space="preserve">         &lt;arg1&gt;de&lt;/arg1&gt;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 xml:space="preserve">      &lt;/ser:uploadDelivery&gt;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&lt;/soapenv:Envelope&gt;</w:t>
            </w:r>
          </w:p>
        </w:tc>
      </w:tr>
      <w:tr w:rsidR="0015011B" w:rsidRPr="007417F5">
        <w:trPr>
          <w:cantSplit/>
          <w:trHeight w:val="397"/>
        </w:trPr>
        <w:tc>
          <w:tcPr>
            <w:tcW w:w="2764" w:type="dxa"/>
            <w:shd w:val="clear" w:color="EAEAEA" w:fill="E7E6E4"/>
          </w:tcPr>
          <w:p w:rsidR="0015011B" w:rsidRPr="0069600D" w:rsidRDefault="0015011B" w:rsidP="00D06A8F">
            <w:pPr>
              <w:spacing w:after="0"/>
            </w:pPr>
            <w:r w:rsidRPr="0069600D">
              <w:rPr>
                <w:rFonts w:ascii="Courier New" w:hAnsi="Courier New" w:cs="Courier New"/>
                <w:sz w:val="20"/>
                <w:szCs w:val="20"/>
                <w:lang w:eastAsia="de-CH"/>
              </w:rPr>
              <w:t>Sdl</w:t>
            </w:r>
            <w:r w:rsidR="00D06A8F">
              <w:rPr>
                <w:rFonts w:ascii="Courier New" w:hAnsi="Courier New" w:cs="Courier New"/>
                <w:sz w:val="20"/>
                <w:szCs w:val="20"/>
                <w:lang w:eastAsia="de-CH"/>
              </w:rPr>
              <w:t>Wizard</w:t>
            </w:r>
            <w:r w:rsidRPr="0069600D">
              <w:rPr>
                <w:rFonts w:ascii="Courier New" w:hAnsi="Courier New" w:cs="Courier New"/>
                <w:sz w:val="20"/>
                <w:szCs w:val="20"/>
                <w:lang w:eastAsia="de-CH"/>
              </w:rPr>
              <w:t>WebService</w:t>
            </w:r>
          </w:p>
        </w:tc>
        <w:tc>
          <w:tcPr>
            <w:tcW w:w="7040" w:type="dxa"/>
            <w:shd w:val="clear" w:color="EAEAEA" w:fill="E7E6E4"/>
          </w:tcPr>
          <w:p w:rsidR="004D2AAD" w:rsidRPr="004D2AAD" w:rsidRDefault="004D2AAD" w:rsidP="004D2AAD">
            <w:pPr>
              <w:pStyle w:val="FormatvorlageTabellenkrper-adesso10ptZentriert"/>
              <w:rPr>
                <w:rFonts w:ascii="Courier New" w:hAnsi="Courier New"/>
                <w:lang w:val="en-GB"/>
              </w:rPr>
            </w:pPr>
            <w:r w:rsidRPr="004D2AAD">
              <w:rPr>
                <w:rFonts w:ascii="Courier New" w:hAnsi="Courier New"/>
                <w:lang w:val="en-GB"/>
              </w:rPr>
              <w:t>&lt;soapenv:Envelope xmlns:soapenv="http://schemas.xmlsoap.org/soap/envelope/" xmlns:ser="http://service.server.sdl.meb.bfs.ch/"&gt;</w:t>
            </w:r>
          </w:p>
          <w:p w:rsidR="004D2AAD" w:rsidRPr="004D2AAD" w:rsidRDefault="004D2AAD" w:rsidP="004D2AAD">
            <w:pPr>
              <w:pStyle w:val="FormatvorlageTabellenkrper-adesso10ptZentriert"/>
              <w:rPr>
                <w:rFonts w:ascii="Courier New" w:hAnsi="Courier New"/>
                <w:lang w:val="en-GB"/>
              </w:rPr>
            </w:pPr>
            <w:r w:rsidRPr="004D2AAD">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4D2AAD">
              <w:rPr>
                <w:rFonts w:ascii="Courier New" w:hAnsi="Courier New"/>
                <w:lang w:val="en-GB"/>
              </w:rPr>
              <w:t>&lt;/adesso-meb:meb-token&gt;&lt;/soapenv:Header&gt;</w:t>
            </w:r>
          </w:p>
          <w:p w:rsidR="004D2AAD" w:rsidRPr="004D2AAD" w:rsidRDefault="004D2AAD" w:rsidP="004D2AAD">
            <w:pPr>
              <w:pStyle w:val="FormatvorlageTabellenkrper-adesso10ptZentriert"/>
              <w:rPr>
                <w:rFonts w:ascii="Courier New" w:hAnsi="Courier New"/>
                <w:lang w:val="en-GB"/>
              </w:rPr>
            </w:pPr>
            <w:r w:rsidRPr="004D2AAD">
              <w:rPr>
                <w:rFonts w:ascii="Courier New" w:hAnsi="Courier New"/>
                <w:lang w:val="en-GB"/>
              </w:rPr>
              <w:t xml:space="preserve">   &lt;soapenv:Body&gt;</w:t>
            </w:r>
          </w:p>
          <w:p w:rsidR="004D2AAD" w:rsidRPr="004D2AAD" w:rsidRDefault="004D2AAD" w:rsidP="004D2AAD">
            <w:pPr>
              <w:pStyle w:val="FormatvorlageTabellenkrper-adesso10ptZentriert"/>
              <w:rPr>
                <w:rFonts w:ascii="Courier New" w:hAnsi="Courier New"/>
                <w:lang w:val="en-GB"/>
              </w:rPr>
            </w:pPr>
            <w:r w:rsidRPr="004D2AAD">
              <w:rPr>
                <w:rFonts w:ascii="Courier New" w:hAnsi="Courier New"/>
                <w:lang w:val="en-GB"/>
              </w:rPr>
              <w:t xml:space="preserve">      &lt;ser:getDlUserNames&gt;</w:t>
            </w:r>
          </w:p>
          <w:p w:rsidR="004D2AAD" w:rsidRPr="004D2AAD" w:rsidRDefault="004D2AAD" w:rsidP="004D2AAD">
            <w:pPr>
              <w:pStyle w:val="FormatvorlageTabellenkrper-adesso10ptZentriert"/>
              <w:rPr>
                <w:rFonts w:ascii="Courier New" w:hAnsi="Courier New"/>
                <w:lang w:val="en-GB"/>
              </w:rPr>
            </w:pPr>
            <w:r w:rsidRPr="004D2AAD">
              <w:rPr>
                <w:rFonts w:ascii="Courier New" w:hAnsi="Courier New"/>
                <w:lang w:val="en-GB"/>
              </w:rPr>
              <w:t xml:space="preserve">         &lt;arg0&gt;2011&lt;/arg0&gt;</w:t>
            </w:r>
          </w:p>
          <w:p w:rsidR="004D2AAD" w:rsidRPr="004D2AAD" w:rsidRDefault="004D2AAD" w:rsidP="004D2AAD">
            <w:pPr>
              <w:pStyle w:val="FormatvorlageTabellenkrper-adesso10ptZentriert"/>
              <w:rPr>
                <w:rFonts w:ascii="Courier New" w:hAnsi="Courier New"/>
                <w:lang w:val="en-GB"/>
              </w:rPr>
            </w:pPr>
            <w:r w:rsidRPr="004D2AAD">
              <w:rPr>
                <w:rFonts w:ascii="Courier New" w:hAnsi="Courier New"/>
                <w:lang w:val="en-GB"/>
              </w:rPr>
              <w:t xml:space="preserve">      &lt;/ser:getDlUserNames&gt;</w:t>
            </w:r>
          </w:p>
          <w:p w:rsidR="004D2AAD" w:rsidRPr="004D2AAD" w:rsidRDefault="004D2AAD" w:rsidP="004D2AAD">
            <w:pPr>
              <w:pStyle w:val="FormatvorlageTabellenkrper-adesso10ptZentriert"/>
              <w:rPr>
                <w:rFonts w:ascii="Courier New" w:hAnsi="Courier New"/>
                <w:lang w:val="en-GB"/>
              </w:rPr>
            </w:pPr>
            <w:r w:rsidRPr="004D2AAD">
              <w:rPr>
                <w:rFonts w:ascii="Courier New" w:hAnsi="Courier New"/>
                <w:lang w:val="en-GB"/>
              </w:rPr>
              <w:t xml:space="preserve">   &lt;/soapenv:Body&gt;</w:t>
            </w:r>
          </w:p>
          <w:p w:rsidR="0015011B" w:rsidRPr="00D12136" w:rsidRDefault="004D2AAD" w:rsidP="004D2AAD">
            <w:pPr>
              <w:pStyle w:val="FormatvorlageTabellenkrper-adesso10ptZentriert"/>
              <w:rPr>
                <w:rFonts w:ascii="Courier New" w:hAnsi="Courier New"/>
                <w:lang w:val="en-GB"/>
              </w:rPr>
            </w:pPr>
            <w:r w:rsidRPr="004D2AAD">
              <w:rPr>
                <w:rFonts w:ascii="Courier New" w:hAnsi="Courier New"/>
                <w:lang w:val="en-GB"/>
              </w:rPr>
              <w:t>&lt;/soapenv:Envelope&gt;</w:t>
            </w:r>
          </w:p>
        </w:tc>
      </w:tr>
    </w:tbl>
    <w:p w:rsidR="0015011B" w:rsidRPr="00955BE1" w:rsidRDefault="0015011B" w:rsidP="0015011B">
      <w:pPr>
        <w:pStyle w:val="Beschriftung"/>
        <w:jc w:val="center"/>
        <w:rPr>
          <w:b/>
          <w:bCs/>
        </w:rPr>
      </w:pPr>
      <w:bookmarkStart w:id="126" w:name="_Toc467077519"/>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13</w:t>
      </w:r>
      <w:r w:rsidRPr="000777E3">
        <w:rPr>
          <w:bCs/>
        </w:rPr>
        <w:fldChar w:fldCharType="end"/>
      </w:r>
      <w:r w:rsidRPr="000777E3">
        <w:rPr>
          <w:b/>
          <w:bCs/>
        </w:rPr>
        <w:t xml:space="preserve">: </w:t>
      </w:r>
      <w:r>
        <w:rPr>
          <w:b/>
          <w:bCs/>
        </w:rPr>
        <w:t>Webservice-Test SDLServer</w:t>
      </w:r>
      <w:bookmarkEnd w:id="126"/>
    </w:p>
    <w:p w:rsidR="0015011B" w:rsidRDefault="0015011B" w:rsidP="0015011B">
      <w:pPr>
        <w:pStyle w:val="berschrift2"/>
      </w:pPr>
      <w:bookmarkStart w:id="127" w:name="_Toc467077501"/>
      <w:r>
        <w:t>SSPServer</w:t>
      </w:r>
      <w:bookmarkEnd w:id="127"/>
    </w:p>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2764"/>
        <w:gridCol w:w="7040"/>
      </w:tblGrid>
      <w:tr w:rsidR="0015011B" w:rsidRPr="00110C9E">
        <w:trPr>
          <w:cantSplit/>
          <w:trHeight w:val="397"/>
        </w:trPr>
        <w:tc>
          <w:tcPr>
            <w:tcW w:w="2764" w:type="dxa"/>
            <w:tcBorders>
              <w:bottom w:val="single" w:sz="12" w:space="0" w:color="FFFFFF"/>
            </w:tcBorders>
            <w:shd w:val="clear" w:color="1750AC" w:fill="888279"/>
          </w:tcPr>
          <w:p w:rsidR="0015011B" w:rsidRPr="00FF0120" w:rsidRDefault="0015011B" w:rsidP="007C38CB">
            <w:pPr>
              <w:pStyle w:val="Tabellenkopf-adesso"/>
              <w:rPr>
                <w:sz w:val="20"/>
                <w:szCs w:val="20"/>
              </w:rPr>
            </w:pPr>
            <w:r>
              <w:rPr>
                <w:sz w:val="20"/>
                <w:szCs w:val="20"/>
              </w:rPr>
              <w:t>Webservice</w:t>
            </w:r>
          </w:p>
        </w:tc>
        <w:tc>
          <w:tcPr>
            <w:tcW w:w="7040" w:type="dxa"/>
            <w:tcBorders>
              <w:bottom w:val="single" w:sz="12" w:space="0" w:color="FFFFFF"/>
            </w:tcBorders>
            <w:shd w:val="clear" w:color="1750AC" w:fill="888279"/>
          </w:tcPr>
          <w:p w:rsidR="0015011B" w:rsidRPr="00110C9E" w:rsidRDefault="0015011B" w:rsidP="007C38CB">
            <w:pPr>
              <w:pStyle w:val="Tabellenkopf-adesso"/>
              <w:rPr>
                <w:sz w:val="20"/>
                <w:szCs w:val="20"/>
              </w:rPr>
            </w:pPr>
            <w:r>
              <w:rPr>
                <w:sz w:val="20"/>
                <w:szCs w:val="20"/>
              </w:rPr>
              <w:t>SOAPUI-Testaufruf</w:t>
            </w:r>
          </w:p>
        </w:tc>
      </w:tr>
      <w:tr w:rsidR="0015011B" w:rsidRPr="007417F5">
        <w:trPr>
          <w:cantSplit/>
          <w:trHeight w:val="397"/>
        </w:trPr>
        <w:tc>
          <w:tcPr>
            <w:tcW w:w="2764" w:type="dxa"/>
            <w:shd w:val="clear" w:color="EAEAEA" w:fill="E7E6E4"/>
          </w:tcPr>
          <w:p w:rsidR="0015011B" w:rsidRPr="000F2D9D" w:rsidRDefault="0000254A" w:rsidP="007C38CB">
            <w:pPr>
              <w:autoSpaceDE w:val="0"/>
              <w:autoSpaceDN w:val="0"/>
              <w:adjustRightInd w:val="0"/>
              <w:spacing w:after="0"/>
              <w:rPr>
                <w:rFonts w:ascii="Courier New" w:hAnsi="Courier New" w:cs="Courier New"/>
                <w:sz w:val="20"/>
                <w:szCs w:val="20"/>
              </w:rPr>
            </w:pPr>
            <w:r>
              <w:rPr>
                <w:rFonts w:ascii="Courier New" w:hAnsi="Courier New" w:cs="Courier New"/>
                <w:sz w:val="20"/>
                <w:szCs w:val="20"/>
              </w:rPr>
              <w:t>SspActivityWebService</w:t>
            </w:r>
          </w:p>
        </w:tc>
        <w:tc>
          <w:tcPr>
            <w:tcW w:w="7040" w:type="dxa"/>
            <w:shd w:val="clear" w:color="EAEAEA" w:fill="E7E6E4"/>
          </w:tcPr>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&lt;soapenv:Envelope xmlns:soapenv="http://schemas.xmlsoap.org/soap/envelope/" xmlns:ser="http://service.server.ssp.meb.bfs.ch/"&gt;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00254A">
              <w:rPr>
                <w:rFonts w:ascii="Courier New" w:hAnsi="Courier New" w:cs="Courier New"/>
                <w:lang w:val="en-GB"/>
              </w:rPr>
              <w:t>&lt;/adesso-meb:meb-token&gt;&lt;/soapenv:Header&gt;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&lt;soapenv:Body&gt;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&lt;ser:getActivityById&gt;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&lt;arg0&gt;12345&lt;/arg0&gt;</w:t>
            </w:r>
          </w:p>
          <w:p w:rsidR="0000254A" w:rsidRPr="00F63F4E"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w:t>
            </w:r>
            <w:r w:rsidRPr="00F63F4E">
              <w:rPr>
                <w:rFonts w:ascii="Courier New" w:hAnsi="Courier New" w:cs="Courier New"/>
                <w:lang w:val="en-GB"/>
              </w:rPr>
              <w:t>&lt;/ser:getActivityById&gt;</w:t>
            </w:r>
          </w:p>
          <w:p w:rsidR="0000254A" w:rsidRPr="00F63F4E" w:rsidRDefault="0000254A" w:rsidP="0000254A">
            <w:pPr>
              <w:pStyle w:val="FormatvorlageTabellenkrper-adesso10ptZentriert"/>
              <w:rPr>
                <w:rFonts w:ascii="Courier New" w:hAnsi="Courier New" w:cs="Courier New"/>
                <w:lang w:val="en-GB"/>
              </w:rPr>
            </w:pPr>
            <w:r w:rsidRPr="00F63F4E">
              <w:rPr>
                <w:rFonts w:ascii="Courier New" w:hAnsi="Courier New" w:cs="Courier New"/>
                <w:lang w:val="en-GB"/>
              </w:rPr>
              <w:t xml:space="preserve">   &lt;/soapenv:Body&gt;</w:t>
            </w:r>
          </w:p>
          <w:p w:rsidR="0015011B" w:rsidRPr="00F63F4E" w:rsidRDefault="0000254A" w:rsidP="0000254A">
            <w:pPr>
              <w:pStyle w:val="FormatvorlageTabellenkrper-adesso10ptZentriert"/>
              <w:rPr>
                <w:rFonts w:ascii="Courier New" w:hAnsi="Courier New" w:cs="Courier New"/>
                <w:lang w:val="en-GB"/>
              </w:rPr>
            </w:pPr>
            <w:r w:rsidRPr="00F63F4E">
              <w:rPr>
                <w:rFonts w:ascii="Courier New" w:hAnsi="Courier New" w:cs="Courier New"/>
                <w:lang w:val="en-GB"/>
              </w:rPr>
              <w:t>&lt;/soapenv:Envelope&gt;</w:t>
            </w:r>
          </w:p>
        </w:tc>
      </w:tr>
      <w:tr w:rsidR="0000254A" w:rsidRPr="00FF0120">
        <w:trPr>
          <w:cantSplit/>
          <w:trHeight w:val="397"/>
        </w:trPr>
        <w:tc>
          <w:tcPr>
            <w:tcW w:w="2764" w:type="dxa"/>
            <w:shd w:val="clear" w:color="EAEAEA" w:fill="E7E6E4"/>
          </w:tcPr>
          <w:p w:rsidR="0000254A" w:rsidRPr="000F2D9D" w:rsidRDefault="0000254A" w:rsidP="007C38CB">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SspBurSchoolWebService</w:t>
            </w:r>
          </w:p>
        </w:tc>
        <w:tc>
          <w:tcPr>
            <w:tcW w:w="7040" w:type="dxa"/>
            <w:shd w:val="clear" w:color="EAEAEA" w:fill="E7E6E4"/>
          </w:tcPr>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&lt;soapenv:Envelope xmlns:soapenv="http://schemas.xmlsoap.org/soap/envelope/" xmlns:ser="http://service.server.ssp.meb.bfs.ch/"&gt;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00254A">
              <w:rPr>
                <w:rFonts w:ascii="Courier New" w:hAnsi="Courier New" w:cs="Courier New"/>
                <w:lang w:val="en-GB"/>
              </w:rPr>
              <w:t>&lt;/adesso-meb:meb-token&gt;&lt;/soapenv:Header&gt;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&lt;soapenv:Body&gt;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&lt;ser:getBurSchoolById&gt;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&lt;arg0&gt;12345&lt;/arg0&gt;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&lt;arg1&gt;false&lt;/arg1&gt;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&lt;/ser:getBurSchoolById&gt;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&lt;/soapenv:Body&gt;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&lt;/soapenv:Envelope&gt;</w:t>
            </w:r>
          </w:p>
        </w:tc>
      </w:tr>
      <w:tr w:rsidR="005625FA" w:rsidRPr="00975510">
        <w:trPr>
          <w:cantSplit/>
          <w:trHeight w:val="397"/>
        </w:trPr>
        <w:tc>
          <w:tcPr>
            <w:tcW w:w="2764" w:type="dxa"/>
            <w:shd w:val="clear" w:color="EAEAEA" w:fill="E7E6E4"/>
          </w:tcPr>
          <w:p w:rsidR="005625FA" w:rsidRDefault="005625FA" w:rsidP="007C38CB">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SspCantonInterventionWebService</w:t>
            </w:r>
          </w:p>
        </w:tc>
        <w:tc>
          <w:tcPr>
            <w:tcW w:w="7040" w:type="dxa"/>
            <w:shd w:val="clear" w:color="EAEAEA" w:fill="E7E6E4"/>
          </w:tcPr>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&lt;soapenv:Envelope xmlns:soapenv="http://schemas.xmlsoap.org/soap/envelope/" xmlns:ser="http://service.server.ssp.meb.bfs.ch/"&gt;</w:t>
            </w:r>
          </w:p>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5625FA">
              <w:rPr>
                <w:rFonts w:ascii="Courier New" w:hAnsi="Courier New" w:cs="Courier New"/>
                <w:lang w:val="en-GB"/>
              </w:rPr>
              <w:t>&lt;/adesso-meb:meb-token&gt;&lt;/soapenv:Header&gt;</w:t>
            </w:r>
          </w:p>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 xml:space="preserve">   &lt;soapenv:Body&gt;</w:t>
            </w:r>
          </w:p>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 xml:space="preserve">      &lt;ser:getInterventionsForCanton&gt;</w:t>
            </w:r>
          </w:p>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 xml:space="preserve">         &lt;!--Optional:--&gt;</w:t>
            </w:r>
          </w:p>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 xml:space="preserve">         &lt;arg0&gt;1&lt;/arg0&gt;</w:t>
            </w:r>
          </w:p>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 xml:space="preserve">      &lt;/ser:getInterventionsForCanton&gt;</w:t>
            </w:r>
          </w:p>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 xml:space="preserve">   &lt;/soapenv:Body&gt;</w:t>
            </w:r>
          </w:p>
          <w:p w:rsidR="005625FA" w:rsidRPr="0000254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&lt;/soapenv:Envelope&gt;</w:t>
            </w:r>
          </w:p>
        </w:tc>
      </w:tr>
      <w:tr w:rsidR="0000254A" w:rsidRPr="00FF0120">
        <w:trPr>
          <w:cantSplit/>
          <w:trHeight w:val="397"/>
        </w:trPr>
        <w:tc>
          <w:tcPr>
            <w:tcW w:w="2764" w:type="dxa"/>
            <w:shd w:val="clear" w:color="EAEAEA" w:fill="E7E6E4"/>
          </w:tcPr>
          <w:p w:rsidR="0000254A" w:rsidRPr="000F2D9D" w:rsidRDefault="0000254A" w:rsidP="007C38CB">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SspCantonWebService</w:t>
            </w:r>
          </w:p>
        </w:tc>
        <w:tc>
          <w:tcPr>
            <w:tcW w:w="7040" w:type="dxa"/>
            <w:shd w:val="clear" w:color="EAEAEA" w:fill="E7E6E4"/>
          </w:tcPr>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&lt;soapenv:Envelope xmlns:soapenv="http://schemas.xmlsoap.org/soap/envelope/" xmlns:ser="http://service.server.ssp.meb.bfs.ch/"&gt;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00254A">
              <w:rPr>
                <w:rFonts w:ascii="Courier New" w:hAnsi="Courier New" w:cs="Courier New"/>
                <w:lang w:val="en-GB"/>
              </w:rPr>
              <w:t>&lt;/adesso-meb:meb-token&gt;&lt;/soapenv:Header&gt;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&lt;soapenv:Body&gt;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&lt;ser:getInitialVersion/&gt;</w:t>
            </w:r>
          </w:p>
          <w:p w:rsidR="0000254A" w:rsidRPr="0000254A" w:rsidRDefault="0000254A" w:rsidP="0000254A">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&lt;/soapenv:Body&gt;</w:t>
            </w:r>
          </w:p>
          <w:p w:rsidR="0000254A" w:rsidRPr="0000254A" w:rsidRDefault="0000254A" w:rsidP="0000254A">
            <w:pPr>
              <w:pStyle w:val="FormatvorlageTabellenkrper-adesso10ptZentriert"/>
              <w:rPr>
                <w:rFonts w:ascii="Courier New" w:hAnsi="Courier New" w:cs="Courier New"/>
              </w:rPr>
            </w:pPr>
            <w:r w:rsidRPr="0000254A">
              <w:rPr>
                <w:rFonts w:ascii="Courier New" w:hAnsi="Courier New" w:cs="Courier New"/>
              </w:rPr>
              <w:t>&lt;/soapenv:Envelope&gt;</w:t>
            </w:r>
          </w:p>
        </w:tc>
      </w:tr>
      <w:tr w:rsidR="0000254A" w:rsidRPr="007417F5">
        <w:trPr>
          <w:cantSplit/>
          <w:trHeight w:val="397"/>
        </w:trPr>
        <w:tc>
          <w:tcPr>
            <w:tcW w:w="2764" w:type="dxa"/>
            <w:shd w:val="clear" w:color="EAEAEA" w:fill="E7E6E4"/>
          </w:tcPr>
          <w:p w:rsidR="0000254A" w:rsidRPr="000F2D9D" w:rsidRDefault="0000254A" w:rsidP="007C38CB">
            <w:pPr>
              <w:autoSpaceDE w:val="0"/>
              <w:autoSpaceDN w:val="0"/>
              <w:adjustRightInd w:val="0"/>
              <w:spacing w:after="0"/>
              <w:rPr>
                <w:rFonts w:ascii="Courier New" w:hAnsi="Courier New" w:cs="Courier New"/>
                <w:sz w:val="20"/>
                <w:szCs w:val="20"/>
                <w:lang w:eastAsia="de-CH"/>
              </w:rPr>
            </w:pPr>
            <w:r w:rsidRPr="000F2D9D">
              <w:rPr>
                <w:rFonts w:ascii="Courier New" w:hAnsi="Courier New" w:cs="Courier New"/>
                <w:sz w:val="20"/>
                <w:szCs w:val="20"/>
                <w:lang w:eastAsia="de-CH"/>
              </w:rPr>
              <w:t>SspConfigDeliveryWeb</w:t>
            </w:r>
            <w:r>
              <w:rPr>
                <w:rFonts w:ascii="Courier New" w:hAnsi="Courier New" w:cs="Courier New"/>
                <w:sz w:val="20"/>
                <w:szCs w:val="20"/>
                <w:lang w:eastAsia="de-CH"/>
              </w:rPr>
              <w:t>Service</w:t>
            </w:r>
          </w:p>
        </w:tc>
        <w:tc>
          <w:tcPr>
            <w:tcW w:w="7040" w:type="dxa"/>
            <w:shd w:val="clear" w:color="EAEAEA" w:fill="E7E6E4"/>
          </w:tcPr>
          <w:p w:rsidR="00D12136" w:rsidRPr="00D12136" w:rsidRDefault="00D12136" w:rsidP="00D12136">
            <w:pPr>
              <w:pStyle w:val="FormatvorlageTabellenkrper-adesso10ptZentriert"/>
              <w:rPr>
                <w:rFonts w:ascii="Courier New" w:hAnsi="Courier New" w:cs="Courier New"/>
                <w:lang w:val="en-GB"/>
              </w:rPr>
            </w:pPr>
            <w:r w:rsidRPr="00D12136">
              <w:rPr>
                <w:rFonts w:ascii="Courier New" w:hAnsi="Courier New" w:cs="Courier New"/>
                <w:lang w:val="en-GB"/>
              </w:rPr>
              <w:t>&lt;soapenv:Envelope xmlns:soapenv="http://schemas.xmlsoap.org/soap/envelope/" xmlns:ser="http://service.server.ssp.meb.bfs.ch/"&gt;</w:t>
            </w:r>
          </w:p>
          <w:p w:rsidR="00D12136" w:rsidRPr="00D12136" w:rsidRDefault="00D12136" w:rsidP="00D12136">
            <w:pPr>
              <w:pStyle w:val="FormatvorlageTabellenkrper-adesso10ptZentriert"/>
              <w:rPr>
                <w:rFonts w:ascii="Courier New" w:hAnsi="Courier New" w:cs="Courier New"/>
                <w:lang w:val="en-GB"/>
              </w:rPr>
            </w:pPr>
            <w:r w:rsidRPr="00D12136">
              <w:rPr>
                <w:rFonts w:ascii="Courier New" w:hAnsi="Courier New" w:cs="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cs="Courier New"/>
                <w:lang w:val="en-GB"/>
              </w:rPr>
              <w:t>&lt;/adesso-meb:meb-token&gt;&lt;/soapenv:Header&gt;</w:t>
            </w:r>
          </w:p>
          <w:p w:rsidR="00D12136" w:rsidRPr="00D12136" w:rsidRDefault="00D12136" w:rsidP="00D12136">
            <w:pPr>
              <w:pStyle w:val="FormatvorlageTabellenkrper-adesso10ptZentriert"/>
              <w:rPr>
                <w:rFonts w:ascii="Courier New" w:hAnsi="Courier New" w:cs="Courier New"/>
                <w:lang w:val="en-GB"/>
              </w:rPr>
            </w:pPr>
            <w:r w:rsidRPr="00D12136">
              <w:rPr>
                <w:rFonts w:ascii="Courier New" w:hAnsi="Courier New" w:cs="Courier New"/>
                <w:lang w:val="en-GB"/>
              </w:rPr>
              <w:t xml:space="preserve">   &lt;soapenv:Body&gt;</w:t>
            </w:r>
          </w:p>
          <w:p w:rsidR="00D12136" w:rsidRPr="00D12136" w:rsidRDefault="00D12136" w:rsidP="00D12136">
            <w:pPr>
              <w:pStyle w:val="FormatvorlageTabellenkrper-adesso10ptZentriert"/>
              <w:rPr>
                <w:rFonts w:ascii="Courier New" w:hAnsi="Courier New" w:cs="Courier New"/>
                <w:lang w:val="en-GB"/>
              </w:rPr>
            </w:pPr>
            <w:r w:rsidRPr="00D12136">
              <w:rPr>
                <w:rFonts w:ascii="Courier New" w:hAnsi="Courier New" w:cs="Courier New"/>
                <w:lang w:val="en-GB"/>
              </w:rPr>
              <w:t xml:space="preserve">      &lt;ser:getConfigDeliveryById&gt;</w:t>
            </w:r>
          </w:p>
          <w:p w:rsidR="00D12136" w:rsidRPr="00D12136" w:rsidRDefault="00D12136" w:rsidP="00D12136">
            <w:pPr>
              <w:pStyle w:val="FormatvorlageTabellenkrper-adesso10ptZentriert"/>
              <w:rPr>
                <w:rFonts w:ascii="Courier New" w:hAnsi="Courier New" w:cs="Courier New"/>
                <w:lang w:val="en-GB"/>
              </w:rPr>
            </w:pPr>
            <w:r w:rsidRPr="00D12136">
              <w:rPr>
                <w:rFonts w:ascii="Courier New" w:hAnsi="Courier New" w:cs="Courier New"/>
                <w:lang w:val="en-GB"/>
              </w:rPr>
              <w:t xml:space="preserve">         &lt;arg0&gt;12345&lt;/arg0&gt;</w:t>
            </w:r>
          </w:p>
          <w:p w:rsidR="00D12136" w:rsidRPr="00D12136" w:rsidRDefault="00D12136" w:rsidP="00D12136">
            <w:pPr>
              <w:pStyle w:val="FormatvorlageTabellenkrper-adesso10ptZentriert"/>
              <w:rPr>
                <w:rFonts w:ascii="Courier New" w:hAnsi="Courier New" w:cs="Courier New"/>
                <w:lang w:val="en-GB"/>
              </w:rPr>
            </w:pPr>
            <w:r w:rsidRPr="00D12136">
              <w:rPr>
                <w:rFonts w:ascii="Courier New" w:hAnsi="Courier New" w:cs="Courier New"/>
                <w:lang w:val="en-GB"/>
              </w:rPr>
              <w:t xml:space="preserve">      &lt;/ser:getConfigDeliveryById&gt;</w:t>
            </w:r>
          </w:p>
          <w:p w:rsidR="00D12136" w:rsidRPr="00D12136" w:rsidRDefault="00D12136" w:rsidP="00D12136">
            <w:pPr>
              <w:pStyle w:val="FormatvorlageTabellenkrper-adesso10ptZentriert"/>
              <w:rPr>
                <w:rFonts w:ascii="Courier New" w:hAnsi="Courier New" w:cs="Courier New"/>
                <w:lang w:val="en-GB"/>
              </w:rPr>
            </w:pPr>
            <w:r w:rsidRPr="00D12136">
              <w:rPr>
                <w:rFonts w:ascii="Courier New" w:hAnsi="Courier New" w:cs="Courier New"/>
                <w:lang w:val="en-GB"/>
              </w:rPr>
              <w:t xml:space="preserve">   &lt;/soapenv:Body&gt;</w:t>
            </w:r>
          </w:p>
          <w:p w:rsidR="0000254A" w:rsidRPr="00D12136" w:rsidRDefault="00D12136" w:rsidP="00D12136">
            <w:pPr>
              <w:pStyle w:val="FormatvorlageTabellenkrper-adesso10ptZentriert"/>
              <w:rPr>
                <w:rFonts w:ascii="Courier New" w:hAnsi="Courier New" w:cs="Courier New"/>
                <w:lang w:val="en-GB"/>
              </w:rPr>
            </w:pPr>
            <w:r w:rsidRPr="00D12136">
              <w:rPr>
                <w:rFonts w:ascii="Courier New" w:hAnsi="Courier New" w:cs="Courier New"/>
                <w:lang w:val="en-GB"/>
              </w:rPr>
              <w:t>&lt;/soapenv:Envelope&gt;</w:t>
            </w:r>
          </w:p>
        </w:tc>
      </w:tr>
      <w:tr w:rsidR="0015011B" w:rsidRPr="00FF0120">
        <w:trPr>
          <w:cantSplit/>
          <w:trHeight w:val="397"/>
        </w:trPr>
        <w:tc>
          <w:tcPr>
            <w:tcW w:w="2764" w:type="dxa"/>
            <w:shd w:val="clear" w:color="EAEAEA" w:fill="E7E6E4"/>
          </w:tcPr>
          <w:p w:rsidR="0015011B" w:rsidRPr="000F2D9D" w:rsidRDefault="0015011B" w:rsidP="007C38CB">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SspDeliveryWebService</w:t>
            </w:r>
          </w:p>
        </w:tc>
        <w:tc>
          <w:tcPr>
            <w:tcW w:w="7040" w:type="dxa"/>
            <w:shd w:val="clear" w:color="EAEAEA" w:fill="E7E6E4"/>
          </w:tcPr>
          <w:p w:rsidR="004F1230" w:rsidRPr="00661CEA" w:rsidRDefault="004F1230" w:rsidP="00D12136">
            <w:pPr>
              <w:pStyle w:val="FormatvorlageTabellenkrper-adesso10ptZentriert"/>
              <w:rPr>
                <w:rFonts w:ascii="Courier New" w:hAnsi="Courier New"/>
                <w:lang w:val="en-GB"/>
              </w:rPr>
            </w:pPr>
            <w:r w:rsidRPr="00661CEA">
              <w:rPr>
                <w:rFonts w:ascii="Courier New" w:hAnsi="Courier New"/>
                <w:lang w:val="en-GB"/>
              </w:rPr>
              <w:t>&lt;soapenv:Envelope xmlns:soapenv="http://schemas.xmlsoap.org/soap/envelope/" xmlns:ser="http://service.server.ssp.meb.bfs.ch/"&gt;</w:t>
            </w:r>
          </w:p>
          <w:p w:rsidR="004F1230" w:rsidRPr="00661CEA" w:rsidRDefault="004F1230" w:rsidP="00D12136">
            <w:pPr>
              <w:pStyle w:val="FormatvorlageTabellenkrper-adesso10ptZentriert"/>
              <w:rPr>
                <w:rFonts w:ascii="Courier New" w:hAnsi="Courier New"/>
                <w:lang w:val="en-GB"/>
              </w:rPr>
            </w:pPr>
            <w:r w:rsidRPr="00661CEA">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661CEA">
              <w:rPr>
                <w:rFonts w:ascii="Courier New" w:hAnsi="Courier New"/>
                <w:lang w:val="en-GB"/>
              </w:rPr>
              <w:t>&lt;/adesso-meb:meb-token&gt;&lt;/soapenv:Header&gt;</w:t>
            </w:r>
          </w:p>
          <w:p w:rsidR="004F1230" w:rsidRPr="00661CEA" w:rsidRDefault="004F1230" w:rsidP="00D12136">
            <w:pPr>
              <w:pStyle w:val="FormatvorlageTabellenkrper-adesso10ptZentriert"/>
              <w:rPr>
                <w:rFonts w:ascii="Courier New" w:hAnsi="Courier New"/>
                <w:lang w:val="en-GB"/>
              </w:rPr>
            </w:pPr>
            <w:r w:rsidRPr="00661CEA">
              <w:rPr>
                <w:rFonts w:ascii="Courier New" w:hAnsi="Courier New"/>
                <w:lang w:val="en-GB"/>
              </w:rPr>
              <w:t xml:space="preserve">   &lt;soapenv:Body&gt;</w:t>
            </w:r>
          </w:p>
          <w:p w:rsidR="004F1230" w:rsidRPr="00661CEA" w:rsidRDefault="004F1230" w:rsidP="00D12136">
            <w:pPr>
              <w:pStyle w:val="FormatvorlageTabellenkrper-adesso10ptZentriert"/>
              <w:rPr>
                <w:rFonts w:ascii="Courier New" w:hAnsi="Courier New"/>
                <w:lang w:val="en-GB"/>
              </w:rPr>
            </w:pPr>
            <w:r w:rsidRPr="00661CEA">
              <w:rPr>
                <w:rFonts w:ascii="Courier New" w:hAnsi="Courier New"/>
                <w:lang w:val="en-GB"/>
              </w:rPr>
              <w:t xml:space="preserve">      &lt;ser:getLastPlausireport&gt;</w:t>
            </w:r>
          </w:p>
          <w:p w:rsidR="004F1230" w:rsidRPr="00661CEA" w:rsidRDefault="004F1230" w:rsidP="00D12136">
            <w:pPr>
              <w:pStyle w:val="FormatvorlageTabellenkrper-adesso10ptZentriert"/>
              <w:rPr>
                <w:rFonts w:ascii="Courier New" w:hAnsi="Courier New"/>
                <w:lang w:val="en-GB"/>
              </w:rPr>
            </w:pPr>
            <w:r w:rsidRPr="00661CEA">
              <w:rPr>
                <w:rFonts w:ascii="Courier New" w:hAnsi="Courier New"/>
                <w:lang w:val="en-GB"/>
              </w:rPr>
              <w:t xml:space="preserve">         &lt;arg0&gt;12345&lt;/arg0&gt;</w:t>
            </w:r>
          </w:p>
          <w:p w:rsidR="004F1230" w:rsidRPr="00D12136" w:rsidRDefault="004F1230" w:rsidP="00D12136">
            <w:pPr>
              <w:pStyle w:val="FormatvorlageTabellenkrper-adesso10ptZentriert"/>
              <w:rPr>
                <w:rFonts w:ascii="Courier New" w:hAnsi="Courier New"/>
              </w:rPr>
            </w:pPr>
            <w:r w:rsidRPr="00661CEA">
              <w:rPr>
                <w:rFonts w:ascii="Courier New" w:hAnsi="Courier New"/>
                <w:lang w:val="en-GB"/>
              </w:rPr>
              <w:t xml:space="preserve">         </w:t>
            </w:r>
            <w:r w:rsidRPr="00D12136">
              <w:rPr>
                <w:rFonts w:ascii="Courier New" w:hAnsi="Courier New"/>
              </w:rPr>
              <w:t>&lt;arg1&gt;de&lt;/arg1&gt;</w:t>
            </w:r>
          </w:p>
          <w:p w:rsidR="004F1230" w:rsidRPr="00D12136" w:rsidRDefault="004F1230" w:rsidP="00D12136">
            <w:pPr>
              <w:pStyle w:val="FormatvorlageTabellenkrper-adesso10ptZentriert"/>
              <w:rPr>
                <w:rFonts w:ascii="Courier New" w:hAnsi="Courier New"/>
              </w:rPr>
            </w:pPr>
            <w:r w:rsidRPr="00D12136">
              <w:rPr>
                <w:rFonts w:ascii="Courier New" w:hAnsi="Courier New"/>
              </w:rPr>
              <w:t xml:space="preserve">      &lt;/ser:getLastPlausireport&gt;</w:t>
            </w:r>
          </w:p>
          <w:p w:rsidR="004F1230" w:rsidRPr="00D12136" w:rsidRDefault="004F1230" w:rsidP="00D12136">
            <w:pPr>
              <w:pStyle w:val="FormatvorlageTabellenkrper-adesso10ptZentriert"/>
              <w:rPr>
                <w:rFonts w:ascii="Courier New" w:hAnsi="Courier New"/>
              </w:rPr>
            </w:pPr>
            <w:r w:rsidRPr="00D12136">
              <w:rPr>
                <w:rFonts w:ascii="Courier New" w:hAnsi="Courier New"/>
              </w:rPr>
              <w:t xml:space="preserve">   &lt;/soapenv:Body&gt;</w:t>
            </w:r>
          </w:p>
          <w:p w:rsidR="0015011B" w:rsidRPr="00D12136" w:rsidRDefault="004F1230" w:rsidP="00D12136">
            <w:pPr>
              <w:pStyle w:val="FormatvorlageTabellenkrper-adesso10ptZentriert"/>
              <w:rPr>
                <w:rFonts w:ascii="Courier New" w:hAnsi="Courier New"/>
              </w:rPr>
            </w:pPr>
            <w:r w:rsidRPr="00D12136">
              <w:rPr>
                <w:rFonts w:ascii="Courier New" w:hAnsi="Courier New"/>
              </w:rPr>
              <w:t>&lt;/soapenv:Envelope&gt;</w:t>
            </w:r>
          </w:p>
        </w:tc>
      </w:tr>
      <w:tr w:rsidR="0015011B" w:rsidRPr="00FF0120">
        <w:trPr>
          <w:cantSplit/>
          <w:trHeight w:val="397"/>
        </w:trPr>
        <w:tc>
          <w:tcPr>
            <w:tcW w:w="2764" w:type="dxa"/>
            <w:shd w:val="clear" w:color="EAEAEA" w:fill="E7E6E4"/>
          </w:tcPr>
          <w:p w:rsidR="0015011B" w:rsidRPr="000F2D9D" w:rsidRDefault="0015011B" w:rsidP="007C38CB">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SspExportWebServi</w:t>
            </w:r>
            <w:r>
              <w:rPr>
                <w:rFonts w:ascii="Courier New" w:hAnsi="Courier New" w:cs="Courier New"/>
                <w:sz w:val="20"/>
                <w:szCs w:val="20"/>
                <w:lang w:eastAsia="de-CH"/>
              </w:rPr>
              <w:t>ce</w:t>
            </w:r>
          </w:p>
        </w:tc>
        <w:tc>
          <w:tcPr>
            <w:tcW w:w="7040" w:type="dxa"/>
            <w:shd w:val="clear" w:color="EAEAEA" w:fill="E7E6E4"/>
          </w:tcPr>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xmlns:ser="http://service.server.ssp.meb.bfs.ch/"&gt;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lang w:val="en-GB"/>
              </w:rPr>
              <w:t>&lt;/adesso-meb:meb-token&gt;&lt;/soapenv:Header&gt;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&lt;ser:getExports/&gt;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15011B" w:rsidRPr="00D12136" w:rsidRDefault="005F360F" w:rsidP="00D12136">
            <w:pPr>
              <w:pStyle w:val="FormatvorlageTabellenkrper-adesso10ptZentriert"/>
              <w:rPr>
                <w:rFonts w:ascii="Courier New" w:hAnsi="Courier New"/>
              </w:rPr>
            </w:pPr>
            <w:r w:rsidRPr="00D12136">
              <w:rPr>
                <w:rFonts w:ascii="Courier New" w:hAnsi="Courier New"/>
              </w:rPr>
              <w:t>&lt;/soapenv:Envelope&gt;</w:t>
            </w:r>
          </w:p>
        </w:tc>
      </w:tr>
      <w:tr w:rsidR="0015011B" w:rsidRPr="00FF0120">
        <w:trPr>
          <w:cantSplit/>
          <w:trHeight w:val="397"/>
        </w:trPr>
        <w:tc>
          <w:tcPr>
            <w:tcW w:w="2764" w:type="dxa"/>
            <w:shd w:val="clear" w:color="EAEAEA" w:fill="E7E6E4"/>
          </w:tcPr>
          <w:p w:rsidR="0015011B" w:rsidRPr="000F2D9D" w:rsidRDefault="0015011B" w:rsidP="007C38CB">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SspFilterWebService</w:t>
            </w:r>
          </w:p>
        </w:tc>
        <w:tc>
          <w:tcPr>
            <w:tcW w:w="7040" w:type="dxa"/>
            <w:shd w:val="clear" w:color="EAEAEA" w:fill="E7E6E4"/>
          </w:tcPr>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xmlns:ser="http://service.server.ssp.meb.bfs.ch/"&gt;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lang w:val="en-GB"/>
              </w:rPr>
              <w:t>&lt;/adesso-meb:meb-token&gt;&lt;/soapenv:Header&gt;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&lt;ser:getFilters/&gt;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15011B" w:rsidRPr="00D12136" w:rsidRDefault="005F360F" w:rsidP="00D12136">
            <w:pPr>
              <w:pStyle w:val="FormatvorlageTabellenkrper-adesso10ptZentriert"/>
              <w:rPr>
                <w:rFonts w:ascii="Courier New" w:hAnsi="Courier New"/>
              </w:rPr>
            </w:pPr>
            <w:r w:rsidRPr="00D12136">
              <w:rPr>
                <w:rFonts w:ascii="Courier New" w:hAnsi="Courier New"/>
              </w:rPr>
              <w:t>&lt;/soapenv:Envelope&gt;</w:t>
            </w:r>
          </w:p>
        </w:tc>
      </w:tr>
      <w:tr w:rsidR="0015011B" w:rsidRPr="007417F5">
        <w:trPr>
          <w:cantSplit/>
          <w:trHeight w:val="397"/>
        </w:trPr>
        <w:tc>
          <w:tcPr>
            <w:tcW w:w="2764" w:type="dxa"/>
            <w:shd w:val="clear" w:color="EAEAEA" w:fill="E7E6E4"/>
          </w:tcPr>
          <w:p w:rsidR="0015011B" w:rsidRPr="000F2D9D" w:rsidRDefault="0015011B" w:rsidP="007C38CB">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SspInterventionWebService</w:t>
            </w:r>
          </w:p>
        </w:tc>
        <w:tc>
          <w:tcPr>
            <w:tcW w:w="7040" w:type="dxa"/>
            <w:shd w:val="clear" w:color="EAEAEA" w:fill="E7E6E4"/>
          </w:tcPr>
          <w:p w:rsidR="0000254A" w:rsidRPr="00D12136" w:rsidRDefault="0000254A" w:rsidP="00D12136">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xmlns:ser="http://service.server.ssp.meb.bfs.ch/"&gt;</w:t>
            </w:r>
          </w:p>
          <w:p w:rsidR="0000254A" w:rsidRPr="00D12136" w:rsidRDefault="0000254A" w:rsidP="00D12136">
            <w:pPr>
              <w:pStyle w:val="FormatvorlageTabellenkrper-adesso10ptZentriert"/>
              <w:rPr>
                <w:rFonts w:ascii="Courier New" w:hAnsi="Courier New"/>
                <w:lang w:val="en-GB"/>
              </w:rPr>
            </w:pPr>
            <w:r w:rsidRPr="00D12136">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lang w:val="en-GB"/>
              </w:rPr>
              <w:t>&lt;/adesso-meb:meb-token&gt;&lt;/soapenv:Header&gt;</w:t>
            </w:r>
          </w:p>
          <w:p w:rsidR="0000254A" w:rsidRPr="00D12136" w:rsidRDefault="0000254A" w:rsidP="00D12136">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00254A" w:rsidRPr="00D12136" w:rsidRDefault="0000254A" w:rsidP="00D12136">
            <w:pPr>
              <w:pStyle w:val="FormatvorlageTabellenkrper-adesso10ptZentriert"/>
              <w:rPr>
                <w:rFonts w:ascii="Courier New" w:hAnsi="Courier New"/>
                <w:lang w:val="en-GB"/>
              </w:rPr>
            </w:pPr>
            <w:r w:rsidRPr="00D12136">
              <w:rPr>
                <w:rFonts w:ascii="Courier New" w:hAnsi="Courier New"/>
                <w:lang w:val="en-GB"/>
              </w:rPr>
              <w:t xml:space="preserve">      &lt;ser:getDeliveryFile&gt;</w:t>
            </w:r>
          </w:p>
          <w:p w:rsidR="0000254A" w:rsidRPr="00D12136" w:rsidRDefault="0000254A" w:rsidP="00D12136">
            <w:pPr>
              <w:pStyle w:val="FormatvorlageTabellenkrper-adesso10ptZentriert"/>
              <w:rPr>
                <w:rFonts w:ascii="Courier New" w:hAnsi="Courier New"/>
                <w:lang w:val="en-GB"/>
              </w:rPr>
            </w:pPr>
            <w:r w:rsidRPr="00D12136">
              <w:rPr>
                <w:rFonts w:ascii="Courier New" w:hAnsi="Courier New"/>
                <w:lang w:val="en-GB"/>
              </w:rPr>
              <w:t xml:space="preserve">         &lt;arg0&gt;12345&lt;/arg0&gt;</w:t>
            </w:r>
          </w:p>
          <w:p w:rsidR="0000254A" w:rsidRPr="00F63F4E" w:rsidRDefault="0000254A" w:rsidP="00D12136">
            <w:pPr>
              <w:pStyle w:val="FormatvorlageTabellenkrper-adesso10ptZentriert"/>
              <w:rPr>
                <w:rFonts w:ascii="Courier New" w:hAnsi="Courier New"/>
                <w:lang w:val="en-GB"/>
              </w:rPr>
            </w:pPr>
            <w:r w:rsidRPr="00D12136">
              <w:rPr>
                <w:rFonts w:ascii="Courier New" w:hAnsi="Courier New"/>
                <w:lang w:val="en-GB"/>
              </w:rPr>
              <w:t xml:space="preserve">      </w:t>
            </w:r>
            <w:r w:rsidRPr="00F63F4E">
              <w:rPr>
                <w:rFonts w:ascii="Courier New" w:hAnsi="Courier New"/>
                <w:lang w:val="en-GB"/>
              </w:rPr>
              <w:t>&lt;/ser:getDeliveryFile&gt;</w:t>
            </w:r>
          </w:p>
          <w:p w:rsidR="0000254A" w:rsidRPr="00F63F4E" w:rsidRDefault="0000254A" w:rsidP="00D12136">
            <w:pPr>
              <w:pStyle w:val="FormatvorlageTabellenkrper-adesso10ptZentriert"/>
              <w:rPr>
                <w:rFonts w:ascii="Courier New" w:hAnsi="Courier New"/>
                <w:lang w:val="en-GB"/>
              </w:rPr>
            </w:pPr>
            <w:r w:rsidRPr="00F63F4E">
              <w:rPr>
                <w:rFonts w:ascii="Courier New" w:hAnsi="Courier New"/>
                <w:lang w:val="en-GB"/>
              </w:rPr>
              <w:t xml:space="preserve">   &lt;/soapenv:Body&gt;</w:t>
            </w:r>
          </w:p>
          <w:p w:rsidR="0015011B" w:rsidRPr="00F63F4E" w:rsidRDefault="0000254A" w:rsidP="00D12136">
            <w:pPr>
              <w:pStyle w:val="FormatvorlageTabellenkrper-adesso10ptZentriert"/>
              <w:rPr>
                <w:rFonts w:ascii="Courier New" w:hAnsi="Courier New"/>
                <w:lang w:val="en-GB"/>
              </w:rPr>
            </w:pPr>
            <w:r w:rsidRPr="00F63F4E">
              <w:rPr>
                <w:rFonts w:ascii="Courier New" w:hAnsi="Courier New"/>
                <w:lang w:val="en-GB"/>
              </w:rPr>
              <w:t>&lt;/soapenv:Envelope&gt;</w:t>
            </w:r>
          </w:p>
        </w:tc>
      </w:tr>
      <w:tr w:rsidR="0015011B" w:rsidRPr="00FF0120">
        <w:trPr>
          <w:cantSplit/>
          <w:trHeight w:val="397"/>
        </w:trPr>
        <w:tc>
          <w:tcPr>
            <w:tcW w:w="2764" w:type="dxa"/>
            <w:shd w:val="clear" w:color="EAEAEA" w:fill="E7E6E4"/>
          </w:tcPr>
          <w:p w:rsidR="0015011B" w:rsidRPr="000F2D9D" w:rsidRDefault="0015011B" w:rsidP="007C38CB">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SspParameterWebService</w:t>
            </w:r>
          </w:p>
        </w:tc>
        <w:tc>
          <w:tcPr>
            <w:tcW w:w="7040" w:type="dxa"/>
            <w:shd w:val="clear" w:color="EAEAEA" w:fill="E7E6E4"/>
          </w:tcPr>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xmlns:ser="http://service.server.ssp.meb.bfs.ch/"&gt;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lang w:val="en-GB"/>
              </w:rPr>
              <w:t>&lt;/adesso-meb:meb-token&gt;&lt;/soapenv:Header&gt;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&lt;ser:getParameterById&gt;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&lt;!--Optional:--&gt;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&lt;arg0&gt;12345&lt;/arg0&gt;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&lt;/ser:getParameterById&gt;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15011B" w:rsidRPr="00D12136" w:rsidRDefault="005F360F" w:rsidP="00D12136">
            <w:pPr>
              <w:pStyle w:val="FormatvorlageTabellenkrper-adesso10ptZentriert"/>
              <w:rPr>
                <w:rFonts w:ascii="Courier New" w:hAnsi="Courier New"/>
              </w:rPr>
            </w:pPr>
            <w:r w:rsidRPr="00D12136">
              <w:rPr>
                <w:rFonts w:ascii="Courier New" w:hAnsi="Courier New"/>
              </w:rPr>
              <w:t>&lt;/soapenv:Envelope&gt;</w:t>
            </w:r>
          </w:p>
        </w:tc>
      </w:tr>
      <w:tr w:rsidR="0000254A" w:rsidRPr="007417F5">
        <w:trPr>
          <w:cantSplit/>
          <w:trHeight w:val="397"/>
        </w:trPr>
        <w:tc>
          <w:tcPr>
            <w:tcW w:w="2764" w:type="dxa"/>
            <w:shd w:val="clear" w:color="EAEAEA" w:fill="E7E6E4"/>
          </w:tcPr>
          <w:p w:rsidR="0000254A" w:rsidRPr="000F2D9D" w:rsidRDefault="0000254A" w:rsidP="007C38CB">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SspPersonWebService</w:t>
            </w:r>
          </w:p>
        </w:tc>
        <w:tc>
          <w:tcPr>
            <w:tcW w:w="7040" w:type="dxa"/>
            <w:shd w:val="clear" w:color="EAEAEA" w:fill="E7E6E4"/>
          </w:tcPr>
          <w:p w:rsidR="0000254A" w:rsidRPr="00D12136" w:rsidRDefault="0000254A" w:rsidP="00D12136">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xmlns:ser="http://service.server.ssp.meb.bfs.ch/"&gt;</w:t>
            </w:r>
          </w:p>
          <w:p w:rsidR="0000254A" w:rsidRPr="00D12136" w:rsidRDefault="0000254A" w:rsidP="00D12136">
            <w:pPr>
              <w:pStyle w:val="FormatvorlageTabellenkrper-adesso10ptZentriert"/>
              <w:rPr>
                <w:rFonts w:ascii="Courier New" w:hAnsi="Courier New"/>
                <w:lang w:val="en-GB"/>
              </w:rPr>
            </w:pPr>
            <w:r w:rsidRPr="00D12136">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lang w:val="en-GB"/>
              </w:rPr>
              <w:t>&lt;/adesso-meb:meb-token&gt;&lt;/soapenv:Header&gt;</w:t>
            </w:r>
          </w:p>
          <w:p w:rsidR="0000254A" w:rsidRPr="00D12136" w:rsidRDefault="0000254A" w:rsidP="00D12136">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00254A" w:rsidRPr="00D12136" w:rsidRDefault="0000254A" w:rsidP="00D12136">
            <w:pPr>
              <w:pStyle w:val="FormatvorlageTabellenkrper-adesso10ptZentriert"/>
              <w:rPr>
                <w:rFonts w:ascii="Courier New" w:hAnsi="Courier New"/>
                <w:lang w:val="en-GB"/>
              </w:rPr>
            </w:pPr>
            <w:r w:rsidRPr="00D12136">
              <w:rPr>
                <w:rFonts w:ascii="Courier New" w:hAnsi="Courier New"/>
                <w:lang w:val="en-GB"/>
              </w:rPr>
              <w:t xml:space="preserve">      &lt;ser:getPersonById&gt;</w:t>
            </w:r>
          </w:p>
          <w:p w:rsidR="0000254A" w:rsidRPr="00D12136" w:rsidRDefault="0000254A" w:rsidP="00D12136">
            <w:pPr>
              <w:pStyle w:val="FormatvorlageTabellenkrper-adesso10ptZentriert"/>
              <w:rPr>
                <w:rFonts w:ascii="Courier New" w:hAnsi="Courier New"/>
                <w:lang w:val="en-GB"/>
              </w:rPr>
            </w:pPr>
            <w:r w:rsidRPr="00D12136">
              <w:rPr>
                <w:rFonts w:ascii="Courier New" w:hAnsi="Courier New"/>
                <w:lang w:val="en-GB"/>
              </w:rPr>
              <w:t xml:space="preserve">         &lt;arg0&gt;12345&lt;/arg0&gt;</w:t>
            </w:r>
          </w:p>
          <w:p w:rsidR="0000254A" w:rsidRPr="00D12136" w:rsidRDefault="0000254A" w:rsidP="00D12136">
            <w:pPr>
              <w:pStyle w:val="FormatvorlageTabellenkrper-adesso10ptZentriert"/>
              <w:rPr>
                <w:rFonts w:ascii="Courier New" w:hAnsi="Courier New"/>
                <w:lang w:val="en-GB"/>
              </w:rPr>
            </w:pPr>
            <w:r w:rsidRPr="00D12136">
              <w:rPr>
                <w:rFonts w:ascii="Courier New" w:hAnsi="Courier New"/>
                <w:lang w:val="en-GB"/>
              </w:rPr>
              <w:t xml:space="preserve">      &lt;/ser:getPersonById&gt;</w:t>
            </w:r>
          </w:p>
          <w:p w:rsidR="0000254A" w:rsidRPr="00D12136" w:rsidRDefault="0000254A" w:rsidP="00D12136">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00254A" w:rsidRPr="00D12136" w:rsidRDefault="0000254A" w:rsidP="00D12136">
            <w:pPr>
              <w:pStyle w:val="FormatvorlageTabellenkrper-adesso10ptZentriert"/>
              <w:rPr>
                <w:rFonts w:ascii="Courier New" w:hAnsi="Courier New"/>
                <w:lang w:val="en-GB"/>
              </w:rPr>
            </w:pPr>
            <w:r w:rsidRPr="00D12136">
              <w:rPr>
                <w:rFonts w:ascii="Courier New" w:hAnsi="Courier New"/>
                <w:lang w:val="en-GB"/>
              </w:rPr>
              <w:t>&lt;/soapenv:Envelope&gt;</w:t>
            </w:r>
          </w:p>
        </w:tc>
      </w:tr>
      <w:tr w:rsidR="0015011B" w:rsidRPr="00FF0120">
        <w:trPr>
          <w:cantSplit/>
          <w:trHeight w:val="397"/>
        </w:trPr>
        <w:tc>
          <w:tcPr>
            <w:tcW w:w="2764" w:type="dxa"/>
            <w:shd w:val="clear" w:color="EAEAEA" w:fill="E7E6E4"/>
          </w:tcPr>
          <w:p w:rsidR="0015011B" w:rsidRPr="000F2D9D" w:rsidRDefault="0015011B" w:rsidP="007C38CB">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SspPlausiWebService</w:t>
            </w:r>
          </w:p>
        </w:tc>
        <w:tc>
          <w:tcPr>
            <w:tcW w:w="7040" w:type="dxa"/>
            <w:shd w:val="clear" w:color="EAEAEA" w:fill="E7E6E4"/>
          </w:tcPr>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xmlns:ser="http://service.server.ssp.meb.bfs.ch/"&gt;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lang w:val="en-GB"/>
              </w:rPr>
              <w:t>&lt;/adesso-meb:meb-token&gt;&lt;/soapenv:Header&gt;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&lt;ser:getPlausis/&gt;</w:t>
            </w:r>
          </w:p>
          <w:p w:rsidR="005F360F" w:rsidRPr="00D12136" w:rsidRDefault="005F360F" w:rsidP="00D12136">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15011B" w:rsidRPr="00D12136" w:rsidRDefault="005F360F" w:rsidP="00D12136">
            <w:pPr>
              <w:pStyle w:val="FormatvorlageTabellenkrper-adesso10ptZentriert"/>
              <w:rPr>
                <w:rFonts w:ascii="Courier New" w:hAnsi="Courier New"/>
              </w:rPr>
            </w:pPr>
            <w:r w:rsidRPr="00D12136">
              <w:rPr>
                <w:rFonts w:ascii="Courier New" w:hAnsi="Courier New"/>
              </w:rPr>
              <w:t>&lt;/soapenv:Envelope&gt;</w:t>
            </w:r>
          </w:p>
        </w:tc>
      </w:tr>
      <w:tr w:rsidR="00595147" w:rsidRPr="00FF0120" w:rsidTr="00C74DA1">
        <w:trPr>
          <w:cantSplit/>
          <w:trHeight w:val="397"/>
        </w:trPr>
        <w:tc>
          <w:tcPr>
            <w:tcW w:w="2764" w:type="dxa"/>
            <w:shd w:val="clear" w:color="EAEAEA" w:fill="E7E6E4"/>
          </w:tcPr>
          <w:p w:rsidR="00595147" w:rsidRDefault="00595147" w:rsidP="00C74DA1">
            <w:pPr>
              <w:spacing w:after="0"/>
            </w:pPr>
            <w:r w:rsidRPr="000F2D9D">
              <w:rPr>
                <w:rFonts w:ascii="Courier New" w:hAnsi="Courier New" w:cs="Courier New"/>
                <w:sz w:val="20"/>
                <w:szCs w:val="20"/>
                <w:lang w:eastAsia="de-CH"/>
              </w:rPr>
              <w:t>SspUploadWebService</w:t>
            </w:r>
          </w:p>
        </w:tc>
        <w:tc>
          <w:tcPr>
            <w:tcW w:w="7040" w:type="dxa"/>
            <w:shd w:val="clear" w:color="EAEAEA" w:fill="E7E6E4"/>
          </w:tcPr>
          <w:p w:rsidR="00595147" w:rsidRPr="00D12136" w:rsidRDefault="00595147" w:rsidP="00C74DA1">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xmlns:ser="http://service.server.ssp.meb.bfs.ch/"&gt;</w:t>
            </w:r>
          </w:p>
          <w:p w:rsidR="00595147" w:rsidRPr="00D12136" w:rsidRDefault="00595147" w:rsidP="00C74DA1">
            <w:pPr>
              <w:pStyle w:val="FormatvorlageTabellenkrper-adesso10ptZentriert"/>
              <w:rPr>
                <w:rFonts w:ascii="Courier New" w:hAnsi="Courier New"/>
                <w:lang w:val="en-GB"/>
              </w:rPr>
            </w:pPr>
            <w:r w:rsidRPr="00D12136">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lang w:val="en-GB"/>
              </w:rPr>
              <w:t>&lt;/adesso-meb:meb-token&gt;&lt;/soapenv:Header&gt;</w:t>
            </w:r>
          </w:p>
          <w:p w:rsidR="00595147" w:rsidRPr="00D12136" w:rsidRDefault="00595147" w:rsidP="00C74DA1">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595147" w:rsidRPr="00D12136" w:rsidRDefault="00595147" w:rsidP="00C74DA1">
            <w:pPr>
              <w:pStyle w:val="FormatvorlageTabellenkrper-adesso10ptZentriert"/>
              <w:rPr>
                <w:rFonts w:ascii="Courier New" w:hAnsi="Courier New"/>
                <w:lang w:val="en-GB"/>
              </w:rPr>
            </w:pPr>
            <w:r w:rsidRPr="00D12136">
              <w:rPr>
                <w:rFonts w:ascii="Courier New" w:hAnsi="Courier New"/>
                <w:lang w:val="en-GB"/>
              </w:rPr>
              <w:t xml:space="preserve">      &lt;ser:uploadDelivery&gt;</w:t>
            </w:r>
          </w:p>
          <w:p w:rsidR="00595147" w:rsidRPr="00D12136" w:rsidRDefault="00595147" w:rsidP="00C74DA1">
            <w:pPr>
              <w:pStyle w:val="FormatvorlageTabellenkrper-adesso10ptZentriert"/>
              <w:rPr>
                <w:rFonts w:ascii="Courier New" w:hAnsi="Courier New"/>
                <w:lang w:val="en-GB"/>
              </w:rPr>
            </w:pPr>
            <w:r w:rsidRPr="00D12136">
              <w:rPr>
                <w:rFonts w:ascii="Courier New" w:hAnsi="Courier New"/>
                <w:lang w:val="en-GB"/>
              </w:rPr>
              <w:t xml:space="preserve">         &lt;!--Optional:--&gt;</w:t>
            </w:r>
          </w:p>
          <w:p w:rsidR="00595147" w:rsidRPr="00D12136" w:rsidRDefault="00595147" w:rsidP="00C74DA1">
            <w:pPr>
              <w:pStyle w:val="FormatvorlageTabellenkrper-adesso10ptZentriert"/>
              <w:rPr>
                <w:rFonts w:ascii="Courier New" w:hAnsi="Courier New"/>
                <w:lang w:val="en-GB"/>
              </w:rPr>
            </w:pPr>
            <w:r w:rsidRPr="00D12136">
              <w:rPr>
                <w:rFonts w:ascii="Courier New" w:hAnsi="Courier New"/>
                <w:lang w:val="en-GB"/>
              </w:rPr>
              <w:t xml:space="preserve">         &lt;arg0&gt;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&lt;/arg0&gt;</w:t>
            </w:r>
          </w:p>
          <w:p w:rsidR="00595147" w:rsidRPr="00D12136" w:rsidRDefault="00595147" w:rsidP="00C74DA1">
            <w:pPr>
              <w:pStyle w:val="FormatvorlageTabellenkrper-adesso10ptZentriert"/>
              <w:rPr>
                <w:rFonts w:ascii="Courier New" w:hAnsi="Courier New"/>
                <w:lang w:val="en-GB"/>
              </w:rPr>
            </w:pPr>
            <w:r w:rsidRPr="00D12136">
              <w:rPr>
                <w:rFonts w:ascii="Courier New" w:hAnsi="Courier New"/>
                <w:lang w:val="en-GB"/>
              </w:rPr>
              <w:t xml:space="preserve">         &lt;!--Optional:--&gt;</w:t>
            </w:r>
          </w:p>
          <w:p w:rsidR="00595147" w:rsidRPr="00D12136" w:rsidRDefault="00595147" w:rsidP="00C74DA1">
            <w:pPr>
              <w:pStyle w:val="FormatvorlageTabellenkrper-adesso10ptZentriert"/>
              <w:rPr>
                <w:rFonts w:ascii="Courier New" w:hAnsi="Courier New"/>
                <w:lang w:val="en-GB"/>
              </w:rPr>
            </w:pPr>
            <w:r w:rsidRPr="00D12136">
              <w:rPr>
                <w:rFonts w:ascii="Courier New" w:hAnsi="Courier New"/>
                <w:lang w:val="en-GB"/>
              </w:rPr>
              <w:t xml:space="preserve">         &lt;arg1&gt;de&lt;/arg1&gt;</w:t>
            </w:r>
          </w:p>
          <w:p w:rsidR="00595147" w:rsidRPr="00D12136" w:rsidRDefault="00595147" w:rsidP="00C74DA1">
            <w:pPr>
              <w:pStyle w:val="FormatvorlageTabellenkrper-adesso10ptZentriert"/>
              <w:rPr>
                <w:rFonts w:ascii="Courier New" w:hAnsi="Courier New"/>
                <w:lang w:val="en-GB"/>
              </w:rPr>
            </w:pPr>
            <w:r w:rsidRPr="00D12136">
              <w:rPr>
                <w:rFonts w:ascii="Courier New" w:hAnsi="Courier New"/>
                <w:lang w:val="en-GB"/>
              </w:rPr>
              <w:t xml:space="preserve">      &lt;/ser:uploadDelivery&gt;</w:t>
            </w:r>
          </w:p>
          <w:p w:rsidR="00595147" w:rsidRPr="00D12136" w:rsidRDefault="00595147" w:rsidP="00C74DA1">
            <w:pPr>
              <w:pStyle w:val="FormatvorlageTabellenkrper-adesso10ptZentriert"/>
              <w:rPr>
                <w:rFonts w:ascii="Courier New" w:hAnsi="Courier New"/>
              </w:rPr>
            </w:pPr>
            <w:r w:rsidRPr="00D12136">
              <w:rPr>
                <w:rFonts w:ascii="Courier New" w:hAnsi="Courier New"/>
                <w:lang w:val="en-GB"/>
              </w:rPr>
              <w:t xml:space="preserve">   </w:t>
            </w:r>
            <w:r w:rsidRPr="00D12136">
              <w:rPr>
                <w:rFonts w:ascii="Courier New" w:hAnsi="Courier New"/>
              </w:rPr>
              <w:t>&lt;/soapenv:Body&gt;</w:t>
            </w:r>
          </w:p>
          <w:p w:rsidR="00595147" w:rsidRPr="00D12136" w:rsidRDefault="00595147" w:rsidP="00C74DA1">
            <w:pPr>
              <w:pStyle w:val="FormatvorlageTabellenkrper-adesso10ptZentriert"/>
              <w:rPr>
                <w:rFonts w:ascii="Courier New" w:hAnsi="Courier New"/>
              </w:rPr>
            </w:pPr>
            <w:r w:rsidRPr="00D12136">
              <w:rPr>
                <w:rFonts w:ascii="Courier New" w:hAnsi="Courier New"/>
              </w:rPr>
              <w:t>&lt;/soapenv:Envelope&gt;</w:t>
            </w:r>
          </w:p>
        </w:tc>
      </w:tr>
      <w:tr w:rsidR="0015011B" w:rsidRPr="007417F5">
        <w:trPr>
          <w:cantSplit/>
          <w:trHeight w:val="397"/>
        </w:trPr>
        <w:tc>
          <w:tcPr>
            <w:tcW w:w="2764" w:type="dxa"/>
            <w:shd w:val="clear" w:color="EAEAEA" w:fill="E7E6E4"/>
          </w:tcPr>
          <w:p w:rsidR="0015011B" w:rsidRDefault="0015011B" w:rsidP="00595147">
            <w:pPr>
              <w:spacing w:after="0"/>
            </w:pPr>
            <w:r w:rsidRPr="000F2D9D">
              <w:rPr>
                <w:rFonts w:ascii="Courier New" w:hAnsi="Courier New" w:cs="Courier New"/>
                <w:sz w:val="20"/>
                <w:szCs w:val="20"/>
                <w:lang w:eastAsia="de-CH"/>
              </w:rPr>
              <w:t>Ssp</w:t>
            </w:r>
            <w:r w:rsidR="00595147">
              <w:rPr>
                <w:rFonts w:ascii="Courier New" w:hAnsi="Courier New" w:cs="Courier New"/>
                <w:sz w:val="20"/>
                <w:szCs w:val="20"/>
                <w:lang w:eastAsia="de-CH"/>
              </w:rPr>
              <w:t>Wizard</w:t>
            </w:r>
            <w:r w:rsidRPr="000F2D9D">
              <w:rPr>
                <w:rFonts w:ascii="Courier New" w:hAnsi="Courier New" w:cs="Courier New"/>
                <w:sz w:val="20"/>
                <w:szCs w:val="20"/>
                <w:lang w:eastAsia="de-CH"/>
              </w:rPr>
              <w:t>WebService</w:t>
            </w:r>
          </w:p>
        </w:tc>
        <w:tc>
          <w:tcPr>
            <w:tcW w:w="7040" w:type="dxa"/>
            <w:shd w:val="clear" w:color="EAEAEA" w:fill="E7E6E4"/>
          </w:tcPr>
          <w:p w:rsidR="00595147" w:rsidRPr="00595147" w:rsidRDefault="00595147" w:rsidP="00595147">
            <w:pPr>
              <w:pStyle w:val="FormatvorlageTabellenkrper-adesso10ptZentriert"/>
              <w:rPr>
                <w:rFonts w:ascii="Courier New" w:hAnsi="Courier New"/>
                <w:lang w:val="en-GB"/>
              </w:rPr>
            </w:pPr>
            <w:r w:rsidRPr="00595147">
              <w:rPr>
                <w:rFonts w:ascii="Courier New" w:hAnsi="Courier New"/>
                <w:lang w:val="en-GB"/>
              </w:rPr>
              <w:t>&lt;soapenv:Envelope xmlns:soapenv="http://schemas.xmlsoap.org/soap/envelope/" xmlns:ser="http://service.server.ssp.meb.bfs.ch/"&gt;</w:t>
            </w:r>
          </w:p>
          <w:p w:rsidR="005011CF" w:rsidRDefault="00595147" w:rsidP="00595147">
            <w:pPr>
              <w:pStyle w:val="FormatvorlageTabellenkrper-adesso10ptZentriert"/>
              <w:rPr>
                <w:rFonts w:ascii="Courier New" w:hAnsi="Courier New"/>
                <w:lang w:val="en-GB"/>
              </w:rPr>
            </w:pPr>
            <w:r w:rsidRPr="00595147">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595147">
              <w:rPr>
                <w:rFonts w:ascii="Courier New" w:hAnsi="Courier New"/>
                <w:lang w:val="en-GB"/>
              </w:rPr>
              <w:t>&lt;/adesso-m</w:t>
            </w:r>
            <w:r w:rsidR="005011CF">
              <w:rPr>
                <w:rFonts w:ascii="Courier New" w:hAnsi="Courier New"/>
                <w:lang w:val="en-GB"/>
              </w:rPr>
              <w:t>eb:meb-token&gt;&lt;/soapenv:Header&gt;</w:t>
            </w:r>
          </w:p>
          <w:p w:rsidR="00595147" w:rsidRPr="00595147" w:rsidRDefault="005011CF" w:rsidP="00595147">
            <w:pPr>
              <w:pStyle w:val="FormatvorlageTabellenkrper-adesso10ptZentriert"/>
              <w:rPr>
                <w:rFonts w:ascii="Courier New" w:hAnsi="Courier New"/>
                <w:lang w:val="en-GB"/>
              </w:rPr>
            </w:pPr>
            <w:r w:rsidRPr="00595147">
              <w:rPr>
                <w:rFonts w:ascii="Courier New" w:hAnsi="Courier New"/>
                <w:lang w:val="en-GB"/>
              </w:rPr>
              <w:t xml:space="preserve">   </w:t>
            </w:r>
            <w:r w:rsidR="00595147" w:rsidRPr="00595147">
              <w:rPr>
                <w:rFonts w:ascii="Courier New" w:hAnsi="Courier New"/>
                <w:lang w:val="en-GB"/>
              </w:rPr>
              <w:t>&lt;soapenv:Body&gt;</w:t>
            </w:r>
          </w:p>
          <w:p w:rsidR="00595147" w:rsidRPr="00595147" w:rsidRDefault="00595147" w:rsidP="00595147">
            <w:pPr>
              <w:pStyle w:val="FormatvorlageTabellenkrper-adesso10ptZentriert"/>
              <w:rPr>
                <w:rFonts w:ascii="Courier New" w:hAnsi="Courier New"/>
                <w:lang w:val="en-GB"/>
              </w:rPr>
            </w:pPr>
            <w:r w:rsidRPr="00595147">
              <w:rPr>
                <w:rFonts w:ascii="Courier New" w:hAnsi="Courier New"/>
                <w:lang w:val="en-GB"/>
              </w:rPr>
              <w:t xml:space="preserve">      &lt;ser:getDlUserNames&gt;</w:t>
            </w:r>
          </w:p>
          <w:p w:rsidR="00595147" w:rsidRPr="00595147" w:rsidRDefault="00595147" w:rsidP="00595147">
            <w:pPr>
              <w:pStyle w:val="FormatvorlageTabellenkrper-adesso10ptZentriert"/>
              <w:rPr>
                <w:rFonts w:ascii="Courier New" w:hAnsi="Courier New"/>
                <w:lang w:val="en-GB"/>
              </w:rPr>
            </w:pPr>
            <w:r w:rsidRPr="00595147">
              <w:rPr>
                <w:rFonts w:ascii="Courier New" w:hAnsi="Courier New"/>
                <w:lang w:val="en-GB"/>
              </w:rPr>
              <w:t xml:space="preserve">         &lt;arg0&gt;2011&lt;/arg0&gt;</w:t>
            </w:r>
          </w:p>
          <w:p w:rsidR="00595147" w:rsidRPr="00595147" w:rsidRDefault="00595147" w:rsidP="00595147">
            <w:pPr>
              <w:pStyle w:val="FormatvorlageTabellenkrper-adesso10ptZentriert"/>
              <w:rPr>
                <w:rFonts w:ascii="Courier New" w:hAnsi="Courier New"/>
                <w:lang w:val="en-GB"/>
              </w:rPr>
            </w:pPr>
            <w:r w:rsidRPr="00595147">
              <w:rPr>
                <w:rFonts w:ascii="Courier New" w:hAnsi="Courier New"/>
                <w:lang w:val="en-GB"/>
              </w:rPr>
              <w:t xml:space="preserve">      &lt;/ser:getDlUserNames&gt;</w:t>
            </w:r>
          </w:p>
          <w:p w:rsidR="00595147" w:rsidRPr="00595147" w:rsidRDefault="00595147" w:rsidP="00595147">
            <w:pPr>
              <w:pStyle w:val="FormatvorlageTabellenkrper-adesso10ptZentriert"/>
              <w:rPr>
                <w:rFonts w:ascii="Courier New" w:hAnsi="Courier New"/>
                <w:lang w:val="en-GB"/>
              </w:rPr>
            </w:pPr>
            <w:r w:rsidRPr="00595147">
              <w:rPr>
                <w:rFonts w:ascii="Courier New" w:hAnsi="Courier New"/>
                <w:lang w:val="en-GB"/>
              </w:rPr>
              <w:t xml:space="preserve">   &lt;/soapenv:Body&gt;</w:t>
            </w:r>
          </w:p>
          <w:p w:rsidR="0015011B" w:rsidRPr="005625FA" w:rsidRDefault="00595147" w:rsidP="00595147">
            <w:pPr>
              <w:pStyle w:val="FormatvorlageTabellenkrper-adesso10ptZentriert"/>
              <w:rPr>
                <w:rFonts w:ascii="Courier New" w:hAnsi="Courier New"/>
                <w:lang w:val="en-US"/>
              </w:rPr>
            </w:pPr>
            <w:r w:rsidRPr="00595147">
              <w:rPr>
                <w:rFonts w:ascii="Courier New" w:hAnsi="Courier New"/>
                <w:lang w:val="en-GB"/>
              </w:rPr>
              <w:t>&lt;/soapenv:Envelope&gt;</w:t>
            </w:r>
          </w:p>
        </w:tc>
      </w:tr>
    </w:tbl>
    <w:p w:rsidR="0015011B" w:rsidRPr="00955BE1" w:rsidRDefault="0015011B" w:rsidP="0015011B">
      <w:pPr>
        <w:pStyle w:val="Beschriftung"/>
        <w:jc w:val="center"/>
        <w:rPr>
          <w:b/>
          <w:bCs/>
        </w:rPr>
      </w:pPr>
      <w:bookmarkStart w:id="128" w:name="_Toc467077520"/>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14</w:t>
      </w:r>
      <w:r w:rsidRPr="000777E3">
        <w:rPr>
          <w:bCs/>
        </w:rPr>
        <w:fldChar w:fldCharType="end"/>
      </w:r>
      <w:r w:rsidRPr="000777E3">
        <w:rPr>
          <w:b/>
          <w:bCs/>
        </w:rPr>
        <w:t xml:space="preserve">: </w:t>
      </w:r>
      <w:r>
        <w:rPr>
          <w:b/>
          <w:bCs/>
        </w:rPr>
        <w:t>Webservice-Test SSPServer</w:t>
      </w:r>
      <w:bookmarkEnd w:id="128"/>
    </w:p>
    <w:p w:rsidR="00EF72F4" w:rsidRDefault="007329F0" w:rsidP="00EF72F4">
      <w:pPr>
        <w:pStyle w:val="berschrift2"/>
      </w:pPr>
      <w:bookmarkStart w:id="129" w:name="_Toc467077502"/>
      <w:r>
        <w:t>SBA</w:t>
      </w:r>
      <w:r w:rsidR="00EF72F4">
        <w:t>Server</w:t>
      </w:r>
      <w:bookmarkEnd w:id="129"/>
    </w:p>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2764"/>
        <w:gridCol w:w="7040"/>
      </w:tblGrid>
      <w:tr w:rsidR="00EF72F4" w:rsidRPr="00110C9E" w:rsidTr="00EF72F4">
        <w:trPr>
          <w:cantSplit/>
          <w:trHeight w:val="397"/>
        </w:trPr>
        <w:tc>
          <w:tcPr>
            <w:tcW w:w="2764" w:type="dxa"/>
            <w:tcBorders>
              <w:bottom w:val="single" w:sz="12" w:space="0" w:color="FFFFFF"/>
            </w:tcBorders>
            <w:shd w:val="clear" w:color="1750AC" w:fill="888279"/>
          </w:tcPr>
          <w:p w:rsidR="00EF72F4" w:rsidRPr="00FF0120" w:rsidRDefault="00EF72F4" w:rsidP="00EF72F4">
            <w:pPr>
              <w:pStyle w:val="Tabellenkopf-adesso"/>
              <w:rPr>
                <w:sz w:val="20"/>
                <w:szCs w:val="20"/>
              </w:rPr>
            </w:pPr>
            <w:r>
              <w:rPr>
                <w:sz w:val="20"/>
                <w:szCs w:val="20"/>
              </w:rPr>
              <w:t>Webservice</w:t>
            </w:r>
          </w:p>
        </w:tc>
        <w:tc>
          <w:tcPr>
            <w:tcW w:w="7040" w:type="dxa"/>
            <w:tcBorders>
              <w:bottom w:val="single" w:sz="12" w:space="0" w:color="FFFFFF"/>
            </w:tcBorders>
            <w:shd w:val="clear" w:color="1750AC" w:fill="888279"/>
          </w:tcPr>
          <w:p w:rsidR="00EF72F4" w:rsidRPr="00110C9E" w:rsidRDefault="00EF72F4" w:rsidP="00EF72F4">
            <w:pPr>
              <w:pStyle w:val="Tabellenkopf-adesso"/>
              <w:rPr>
                <w:sz w:val="20"/>
                <w:szCs w:val="20"/>
              </w:rPr>
            </w:pPr>
            <w:r>
              <w:rPr>
                <w:sz w:val="20"/>
                <w:szCs w:val="20"/>
              </w:rPr>
              <w:t>SOAPUI-Testaufruf</w:t>
            </w:r>
          </w:p>
        </w:tc>
      </w:tr>
      <w:tr w:rsidR="00EF72F4" w:rsidRPr="007417F5" w:rsidTr="00EF72F4">
        <w:trPr>
          <w:cantSplit/>
          <w:trHeight w:val="397"/>
        </w:trPr>
        <w:tc>
          <w:tcPr>
            <w:tcW w:w="2764" w:type="dxa"/>
            <w:shd w:val="clear" w:color="EAEAEA" w:fill="E7E6E4"/>
          </w:tcPr>
          <w:p w:rsidR="00EF72F4" w:rsidRPr="000F2D9D" w:rsidRDefault="007329F0" w:rsidP="00EF72F4">
            <w:pPr>
              <w:autoSpaceDE w:val="0"/>
              <w:autoSpaceDN w:val="0"/>
              <w:adjustRightInd w:val="0"/>
              <w:spacing w:after="0"/>
              <w:rPr>
                <w:rFonts w:ascii="Courier New" w:hAnsi="Courier New" w:cs="Courier New"/>
                <w:sz w:val="20"/>
                <w:szCs w:val="20"/>
              </w:rPr>
            </w:pPr>
            <w:r>
              <w:rPr>
                <w:rFonts w:ascii="Courier New" w:hAnsi="Courier New" w:cs="Courier New"/>
                <w:sz w:val="20"/>
                <w:szCs w:val="20"/>
              </w:rPr>
              <w:t>SbaQualification</w:t>
            </w:r>
            <w:r w:rsidR="00EF72F4">
              <w:rPr>
                <w:rFonts w:ascii="Courier New" w:hAnsi="Courier New" w:cs="Courier New"/>
                <w:sz w:val="20"/>
                <w:szCs w:val="20"/>
              </w:rPr>
              <w:t>WebService</w:t>
            </w:r>
          </w:p>
        </w:tc>
        <w:tc>
          <w:tcPr>
            <w:tcW w:w="7040" w:type="dxa"/>
            <w:shd w:val="clear" w:color="EAEAEA" w:fill="E7E6E4"/>
          </w:tcPr>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&lt;soapenv:Envelope xmlns:soapenv="http://schemas.xmlsoap.org/soap/envelope/" xmlns:ser="http://service.server.</w:t>
            </w:r>
            <w:r w:rsidR="007329F0">
              <w:rPr>
                <w:rFonts w:ascii="Courier New" w:hAnsi="Courier New" w:cs="Courier New"/>
                <w:lang w:val="en-GB"/>
              </w:rPr>
              <w:t>sba</w:t>
            </w:r>
            <w:r w:rsidRPr="0000254A">
              <w:rPr>
                <w:rFonts w:ascii="Courier New" w:hAnsi="Courier New" w:cs="Courier New"/>
                <w:lang w:val="en-GB"/>
              </w:rPr>
              <w:t>.meb.bfs.ch/"&gt;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00254A">
              <w:rPr>
                <w:rFonts w:ascii="Courier New" w:hAnsi="Courier New" w:cs="Courier New"/>
                <w:lang w:val="en-GB"/>
              </w:rPr>
              <w:t>&lt;/adesso-meb:meb-token&gt;&lt;/soapenv:Header&gt;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&lt;soapenv:Body&gt;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&lt;ser:get</w:t>
            </w:r>
            <w:r w:rsidR="007329F0">
              <w:rPr>
                <w:rFonts w:ascii="Courier New" w:hAnsi="Courier New" w:cs="Courier New"/>
                <w:lang w:val="en-GB"/>
              </w:rPr>
              <w:t>Qualification</w:t>
            </w:r>
            <w:r w:rsidRPr="0000254A">
              <w:rPr>
                <w:rFonts w:ascii="Courier New" w:hAnsi="Courier New" w:cs="Courier New"/>
                <w:lang w:val="en-GB"/>
              </w:rPr>
              <w:t>ById&gt;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&lt;arg0&gt;12345&lt;/arg0&gt;</w:t>
            </w:r>
          </w:p>
          <w:p w:rsidR="00EF72F4" w:rsidRPr="00F63F4E"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w:t>
            </w:r>
            <w:r w:rsidRPr="00F63F4E">
              <w:rPr>
                <w:rFonts w:ascii="Courier New" w:hAnsi="Courier New" w:cs="Courier New"/>
                <w:lang w:val="en-GB"/>
              </w:rPr>
              <w:t>&lt;/ser:</w:t>
            </w:r>
            <w:r w:rsidR="007329F0" w:rsidRPr="0000254A">
              <w:rPr>
                <w:rFonts w:ascii="Courier New" w:hAnsi="Courier New" w:cs="Courier New"/>
                <w:lang w:val="en-GB"/>
              </w:rPr>
              <w:t>get</w:t>
            </w:r>
            <w:r w:rsidR="007329F0">
              <w:rPr>
                <w:rFonts w:ascii="Courier New" w:hAnsi="Courier New" w:cs="Courier New"/>
                <w:lang w:val="en-GB"/>
              </w:rPr>
              <w:t>Qualification</w:t>
            </w:r>
            <w:r w:rsidR="007329F0" w:rsidRPr="0000254A">
              <w:rPr>
                <w:rFonts w:ascii="Courier New" w:hAnsi="Courier New" w:cs="Courier New"/>
                <w:lang w:val="en-GB"/>
              </w:rPr>
              <w:t>ById</w:t>
            </w:r>
            <w:r w:rsidR="007329F0" w:rsidRPr="00F63F4E">
              <w:rPr>
                <w:rFonts w:ascii="Courier New" w:hAnsi="Courier New" w:cs="Courier New"/>
                <w:lang w:val="en-GB"/>
              </w:rPr>
              <w:t xml:space="preserve"> </w:t>
            </w:r>
            <w:r w:rsidRPr="00F63F4E">
              <w:rPr>
                <w:rFonts w:ascii="Courier New" w:hAnsi="Courier New" w:cs="Courier New"/>
                <w:lang w:val="en-GB"/>
              </w:rPr>
              <w:t>&gt;</w:t>
            </w:r>
          </w:p>
          <w:p w:rsidR="00EF72F4" w:rsidRPr="00F63F4E" w:rsidRDefault="00EF72F4" w:rsidP="00EF72F4">
            <w:pPr>
              <w:pStyle w:val="FormatvorlageTabellenkrper-adesso10ptZentriert"/>
              <w:rPr>
                <w:rFonts w:ascii="Courier New" w:hAnsi="Courier New" w:cs="Courier New"/>
                <w:lang w:val="en-GB"/>
              </w:rPr>
            </w:pPr>
            <w:r w:rsidRPr="00F63F4E">
              <w:rPr>
                <w:rFonts w:ascii="Courier New" w:hAnsi="Courier New" w:cs="Courier New"/>
                <w:lang w:val="en-GB"/>
              </w:rPr>
              <w:t xml:space="preserve">   &lt;/soapenv:Body&gt;</w:t>
            </w:r>
          </w:p>
          <w:p w:rsidR="00EF72F4" w:rsidRPr="00F63F4E" w:rsidRDefault="00EF72F4" w:rsidP="00EF72F4">
            <w:pPr>
              <w:pStyle w:val="FormatvorlageTabellenkrper-adesso10ptZentriert"/>
              <w:rPr>
                <w:rFonts w:ascii="Courier New" w:hAnsi="Courier New" w:cs="Courier New"/>
                <w:lang w:val="en-GB"/>
              </w:rPr>
            </w:pPr>
            <w:r w:rsidRPr="00F63F4E">
              <w:rPr>
                <w:rFonts w:ascii="Courier New" w:hAnsi="Courier New" w:cs="Courier New"/>
                <w:lang w:val="en-GB"/>
              </w:rPr>
              <w:t>&lt;/soapenv:Envelope&gt;</w:t>
            </w:r>
          </w:p>
        </w:tc>
      </w:tr>
      <w:tr w:rsidR="00EF72F4" w:rsidRPr="00FF0120" w:rsidTr="00EF72F4">
        <w:trPr>
          <w:cantSplit/>
          <w:trHeight w:val="397"/>
        </w:trPr>
        <w:tc>
          <w:tcPr>
            <w:tcW w:w="2764" w:type="dxa"/>
            <w:shd w:val="clear" w:color="EAEAEA" w:fill="E7E6E4"/>
          </w:tcPr>
          <w:p w:rsidR="00EF72F4" w:rsidRPr="000F2D9D" w:rsidRDefault="007329F0" w:rsidP="00EF72F4">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Sba</w:t>
            </w:r>
            <w:r w:rsidR="00EF72F4">
              <w:rPr>
                <w:rFonts w:ascii="Courier New" w:hAnsi="Courier New" w:cs="Courier New"/>
                <w:sz w:val="20"/>
                <w:szCs w:val="20"/>
                <w:lang w:eastAsia="de-CH"/>
              </w:rPr>
              <w:t>BurSchoolWebService</w:t>
            </w:r>
          </w:p>
        </w:tc>
        <w:tc>
          <w:tcPr>
            <w:tcW w:w="7040" w:type="dxa"/>
            <w:shd w:val="clear" w:color="EAEAEA" w:fill="E7E6E4"/>
          </w:tcPr>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&lt;soapenv:Envelope xmlns:soapenv="http://schemas.xmlsoap.org/soap/envelope/" xmln</w:t>
            </w:r>
            <w:r w:rsidR="007329F0">
              <w:rPr>
                <w:rFonts w:ascii="Courier New" w:hAnsi="Courier New" w:cs="Courier New"/>
                <w:lang w:val="en-GB"/>
              </w:rPr>
              <w:t>s:ser="http://service.server.sba</w:t>
            </w:r>
            <w:r w:rsidRPr="0000254A">
              <w:rPr>
                <w:rFonts w:ascii="Courier New" w:hAnsi="Courier New" w:cs="Courier New"/>
                <w:lang w:val="en-GB"/>
              </w:rPr>
              <w:t>.meb.bfs.ch/"&gt;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00254A">
              <w:rPr>
                <w:rFonts w:ascii="Courier New" w:hAnsi="Courier New" w:cs="Courier New"/>
                <w:lang w:val="en-GB"/>
              </w:rPr>
              <w:t>&lt;/adesso-meb:meb-token&gt;&lt;/soapenv:Header&gt;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&lt;soapenv:Body&gt;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&lt;ser:getBurSchoolById&gt;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&lt;arg0&gt;12345&lt;/arg0&gt;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&lt;arg1&gt;false&lt;/arg1&gt;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&lt;/ser:getBurSchoolById&gt;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&lt;/soapenv:Body&gt;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&lt;/soapenv:Envelope&gt;</w:t>
            </w:r>
          </w:p>
        </w:tc>
      </w:tr>
      <w:tr w:rsidR="005625FA" w:rsidRPr="00975510" w:rsidTr="00EF72F4">
        <w:trPr>
          <w:cantSplit/>
          <w:trHeight w:val="397"/>
        </w:trPr>
        <w:tc>
          <w:tcPr>
            <w:tcW w:w="2764" w:type="dxa"/>
            <w:shd w:val="clear" w:color="EAEAEA" w:fill="E7E6E4"/>
          </w:tcPr>
          <w:p w:rsidR="005625FA" w:rsidRDefault="005625FA" w:rsidP="00EF72F4">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SbaCantonInterventionWebService</w:t>
            </w:r>
          </w:p>
        </w:tc>
        <w:tc>
          <w:tcPr>
            <w:tcW w:w="7040" w:type="dxa"/>
            <w:shd w:val="clear" w:color="EAEAEA" w:fill="E7E6E4"/>
          </w:tcPr>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&lt;soapenv:Envelope xmlns:soapenv="http://schemas.xmlsoap.org/soap/envelope/" xmlns:ser="http://service.server.sba.meb.bfs.ch/"&gt;</w:t>
            </w:r>
          </w:p>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5625FA">
              <w:rPr>
                <w:rFonts w:ascii="Courier New" w:hAnsi="Courier New" w:cs="Courier New"/>
                <w:lang w:val="en-GB"/>
              </w:rPr>
              <w:t>&lt;/adesso-meb:meb-token&gt;&lt;/soapenv:Header&gt;</w:t>
            </w:r>
          </w:p>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 xml:space="preserve">   &lt;soapenv:Body&gt;</w:t>
            </w:r>
          </w:p>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 xml:space="preserve">      &lt;ser:getInterventionsForCanton&gt;</w:t>
            </w:r>
          </w:p>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 xml:space="preserve">         &lt;!--Optional:--&gt;</w:t>
            </w:r>
          </w:p>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 xml:space="preserve">         &lt;arg0&gt;1&lt;/arg0&gt;</w:t>
            </w:r>
          </w:p>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 xml:space="preserve">      &lt;/ser:getInterventionsForCanton&gt;</w:t>
            </w:r>
          </w:p>
          <w:p w:rsidR="005625FA" w:rsidRPr="005625F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 xml:space="preserve">   &lt;/soapenv:Body&gt;</w:t>
            </w:r>
          </w:p>
          <w:p w:rsidR="005625FA" w:rsidRPr="0000254A" w:rsidRDefault="005625FA" w:rsidP="005625FA">
            <w:pPr>
              <w:pStyle w:val="FormatvorlageTabellenkrper-adesso10ptZentriert"/>
              <w:rPr>
                <w:rFonts w:ascii="Courier New" w:hAnsi="Courier New" w:cs="Courier New"/>
                <w:lang w:val="en-GB"/>
              </w:rPr>
            </w:pPr>
            <w:r w:rsidRPr="005625FA">
              <w:rPr>
                <w:rFonts w:ascii="Courier New" w:hAnsi="Courier New" w:cs="Courier New"/>
                <w:lang w:val="en-GB"/>
              </w:rPr>
              <w:t>&lt;/soapenv:Envelope&gt;</w:t>
            </w:r>
          </w:p>
        </w:tc>
      </w:tr>
      <w:tr w:rsidR="00EF72F4" w:rsidRPr="00FF0120" w:rsidTr="00EF72F4">
        <w:trPr>
          <w:cantSplit/>
          <w:trHeight w:val="397"/>
        </w:trPr>
        <w:tc>
          <w:tcPr>
            <w:tcW w:w="2764" w:type="dxa"/>
            <w:shd w:val="clear" w:color="EAEAEA" w:fill="E7E6E4"/>
          </w:tcPr>
          <w:p w:rsidR="00EF72F4" w:rsidRPr="000F2D9D" w:rsidRDefault="007329F0" w:rsidP="00EF72F4">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Sba</w:t>
            </w:r>
            <w:r w:rsidR="00EF72F4">
              <w:rPr>
                <w:rFonts w:ascii="Courier New" w:hAnsi="Courier New" w:cs="Courier New"/>
                <w:sz w:val="20"/>
                <w:szCs w:val="20"/>
                <w:lang w:eastAsia="de-CH"/>
              </w:rPr>
              <w:t>CantonWebService</w:t>
            </w:r>
          </w:p>
        </w:tc>
        <w:tc>
          <w:tcPr>
            <w:tcW w:w="7040" w:type="dxa"/>
            <w:shd w:val="clear" w:color="EAEAEA" w:fill="E7E6E4"/>
          </w:tcPr>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&lt;soapenv:Envelope xmlns:soapenv="http://schemas.xmlsoap.org/soap/envelope/" xml</w:t>
            </w:r>
            <w:r w:rsidR="005565F6">
              <w:rPr>
                <w:rFonts w:ascii="Courier New" w:hAnsi="Courier New" w:cs="Courier New"/>
                <w:lang w:val="en-GB"/>
              </w:rPr>
              <w:t>ns:ser="http://service.server.sba</w:t>
            </w:r>
            <w:r w:rsidRPr="0000254A">
              <w:rPr>
                <w:rFonts w:ascii="Courier New" w:hAnsi="Courier New" w:cs="Courier New"/>
                <w:lang w:val="en-GB"/>
              </w:rPr>
              <w:t>.meb.bfs.ch/"&gt;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00254A">
              <w:rPr>
                <w:rFonts w:ascii="Courier New" w:hAnsi="Courier New" w:cs="Courier New"/>
                <w:lang w:val="en-GB"/>
              </w:rPr>
              <w:t>&lt;/adesso-meb:meb-token&gt;&lt;/soapenv:Header&gt;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&lt;soapenv:Body&gt;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&lt;ser:getInitialVersion/&gt;</w:t>
            </w:r>
          </w:p>
          <w:p w:rsidR="00EF72F4" w:rsidRPr="0000254A" w:rsidRDefault="00EF72F4" w:rsidP="00EF72F4">
            <w:pPr>
              <w:pStyle w:val="FormatvorlageTabellenkrper-adesso10ptZentriert"/>
              <w:rPr>
                <w:rFonts w:ascii="Courier New" w:hAnsi="Courier New" w:cs="Courier New"/>
                <w:lang w:val="en-GB"/>
              </w:rPr>
            </w:pPr>
            <w:r w:rsidRPr="0000254A">
              <w:rPr>
                <w:rFonts w:ascii="Courier New" w:hAnsi="Courier New" w:cs="Courier New"/>
                <w:lang w:val="en-GB"/>
              </w:rPr>
              <w:t xml:space="preserve">   &lt;/soapenv:Body&gt;</w:t>
            </w:r>
          </w:p>
          <w:p w:rsidR="00EF72F4" w:rsidRPr="0000254A" w:rsidRDefault="00EF72F4" w:rsidP="00EF72F4">
            <w:pPr>
              <w:pStyle w:val="FormatvorlageTabellenkrper-adesso10ptZentriert"/>
              <w:rPr>
                <w:rFonts w:ascii="Courier New" w:hAnsi="Courier New" w:cs="Courier New"/>
              </w:rPr>
            </w:pPr>
            <w:r w:rsidRPr="0000254A">
              <w:rPr>
                <w:rFonts w:ascii="Courier New" w:hAnsi="Courier New" w:cs="Courier New"/>
              </w:rPr>
              <w:t>&lt;/soapenv:Envelope&gt;</w:t>
            </w:r>
          </w:p>
        </w:tc>
      </w:tr>
      <w:tr w:rsidR="00EF72F4" w:rsidRPr="007417F5" w:rsidTr="00EF72F4">
        <w:trPr>
          <w:cantSplit/>
          <w:trHeight w:val="397"/>
        </w:trPr>
        <w:tc>
          <w:tcPr>
            <w:tcW w:w="2764" w:type="dxa"/>
            <w:shd w:val="clear" w:color="EAEAEA" w:fill="E7E6E4"/>
          </w:tcPr>
          <w:p w:rsidR="00EF72F4" w:rsidRPr="000F2D9D" w:rsidRDefault="005565F6" w:rsidP="00EF72F4">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Sba</w:t>
            </w:r>
            <w:r w:rsidR="00EF72F4" w:rsidRPr="000F2D9D">
              <w:rPr>
                <w:rFonts w:ascii="Courier New" w:hAnsi="Courier New" w:cs="Courier New"/>
                <w:sz w:val="20"/>
                <w:szCs w:val="20"/>
                <w:lang w:eastAsia="de-CH"/>
              </w:rPr>
              <w:t>ConfigDeliveryWeb</w:t>
            </w:r>
            <w:r w:rsidR="00EF72F4">
              <w:rPr>
                <w:rFonts w:ascii="Courier New" w:hAnsi="Courier New" w:cs="Courier New"/>
                <w:sz w:val="20"/>
                <w:szCs w:val="20"/>
                <w:lang w:eastAsia="de-CH"/>
              </w:rPr>
              <w:t>Service</w:t>
            </w:r>
          </w:p>
        </w:tc>
        <w:tc>
          <w:tcPr>
            <w:tcW w:w="7040" w:type="dxa"/>
            <w:shd w:val="clear" w:color="EAEAEA" w:fill="E7E6E4"/>
          </w:tcPr>
          <w:p w:rsidR="00EF72F4" w:rsidRPr="00D12136" w:rsidRDefault="00EF72F4" w:rsidP="00EF72F4">
            <w:pPr>
              <w:pStyle w:val="FormatvorlageTabellenkrper-adesso10ptZentriert"/>
              <w:rPr>
                <w:rFonts w:ascii="Courier New" w:hAnsi="Courier New" w:cs="Courier New"/>
                <w:lang w:val="en-GB"/>
              </w:rPr>
            </w:pPr>
            <w:r w:rsidRPr="00D12136">
              <w:rPr>
                <w:rFonts w:ascii="Courier New" w:hAnsi="Courier New" w:cs="Courier New"/>
                <w:lang w:val="en-GB"/>
              </w:rPr>
              <w:t>&lt;soapenv:Envelope xmlns:soapenv="http://schemas.xmlsoap.org/soap/envelope/" xmln</w:t>
            </w:r>
            <w:r w:rsidR="005565F6">
              <w:rPr>
                <w:rFonts w:ascii="Courier New" w:hAnsi="Courier New" w:cs="Courier New"/>
                <w:lang w:val="en-GB"/>
              </w:rPr>
              <w:t>s:ser="http://service.server.sba</w:t>
            </w:r>
            <w:r w:rsidRPr="00D12136">
              <w:rPr>
                <w:rFonts w:ascii="Courier New" w:hAnsi="Courier New" w:cs="Courier New"/>
                <w:lang w:val="en-GB"/>
              </w:rPr>
              <w:t>.meb.bfs.ch/"&gt;</w:t>
            </w:r>
          </w:p>
          <w:p w:rsidR="00EF72F4" w:rsidRPr="00D12136" w:rsidRDefault="00EF72F4" w:rsidP="00EF72F4">
            <w:pPr>
              <w:pStyle w:val="FormatvorlageTabellenkrper-adesso10ptZentriert"/>
              <w:rPr>
                <w:rFonts w:ascii="Courier New" w:hAnsi="Courier New" w:cs="Courier New"/>
                <w:lang w:val="en-GB"/>
              </w:rPr>
            </w:pPr>
            <w:r w:rsidRPr="00D12136">
              <w:rPr>
                <w:rFonts w:ascii="Courier New" w:hAnsi="Courier New" w:cs="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cs="Courier New"/>
                <w:lang w:val="en-GB"/>
              </w:rPr>
              <w:t>&lt;/adesso-meb:meb-token&gt;&lt;/soapenv:Header&gt;</w:t>
            </w:r>
          </w:p>
          <w:p w:rsidR="00EF72F4" w:rsidRPr="00D12136" w:rsidRDefault="00EF72F4" w:rsidP="00EF72F4">
            <w:pPr>
              <w:pStyle w:val="FormatvorlageTabellenkrper-adesso10ptZentriert"/>
              <w:rPr>
                <w:rFonts w:ascii="Courier New" w:hAnsi="Courier New" w:cs="Courier New"/>
                <w:lang w:val="en-GB"/>
              </w:rPr>
            </w:pPr>
            <w:r w:rsidRPr="00D12136">
              <w:rPr>
                <w:rFonts w:ascii="Courier New" w:hAnsi="Courier New" w:cs="Courier New"/>
                <w:lang w:val="en-GB"/>
              </w:rPr>
              <w:t xml:space="preserve">   &lt;soapenv:Body&gt;</w:t>
            </w:r>
          </w:p>
          <w:p w:rsidR="00EF72F4" w:rsidRPr="00D12136" w:rsidRDefault="00EF72F4" w:rsidP="00EF72F4">
            <w:pPr>
              <w:pStyle w:val="FormatvorlageTabellenkrper-adesso10ptZentriert"/>
              <w:rPr>
                <w:rFonts w:ascii="Courier New" w:hAnsi="Courier New" w:cs="Courier New"/>
                <w:lang w:val="en-GB"/>
              </w:rPr>
            </w:pPr>
            <w:r w:rsidRPr="00D12136">
              <w:rPr>
                <w:rFonts w:ascii="Courier New" w:hAnsi="Courier New" w:cs="Courier New"/>
                <w:lang w:val="en-GB"/>
              </w:rPr>
              <w:t xml:space="preserve">      &lt;ser:getConfigDeliveryById&gt;</w:t>
            </w:r>
          </w:p>
          <w:p w:rsidR="00EF72F4" w:rsidRPr="00D12136" w:rsidRDefault="00EF72F4" w:rsidP="00EF72F4">
            <w:pPr>
              <w:pStyle w:val="FormatvorlageTabellenkrper-adesso10ptZentriert"/>
              <w:rPr>
                <w:rFonts w:ascii="Courier New" w:hAnsi="Courier New" w:cs="Courier New"/>
                <w:lang w:val="en-GB"/>
              </w:rPr>
            </w:pPr>
            <w:r w:rsidRPr="00D12136">
              <w:rPr>
                <w:rFonts w:ascii="Courier New" w:hAnsi="Courier New" w:cs="Courier New"/>
                <w:lang w:val="en-GB"/>
              </w:rPr>
              <w:t xml:space="preserve">         &lt;arg0&gt;12345&lt;/arg0&gt;</w:t>
            </w:r>
          </w:p>
          <w:p w:rsidR="00EF72F4" w:rsidRPr="00D12136" w:rsidRDefault="00EF72F4" w:rsidP="00EF72F4">
            <w:pPr>
              <w:pStyle w:val="FormatvorlageTabellenkrper-adesso10ptZentriert"/>
              <w:rPr>
                <w:rFonts w:ascii="Courier New" w:hAnsi="Courier New" w:cs="Courier New"/>
                <w:lang w:val="en-GB"/>
              </w:rPr>
            </w:pPr>
            <w:r w:rsidRPr="00D12136">
              <w:rPr>
                <w:rFonts w:ascii="Courier New" w:hAnsi="Courier New" w:cs="Courier New"/>
                <w:lang w:val="en-GB"/>
              </w:rPr>
              <w:t xml:space="preserve">      &lt;/ser:getConfigDeliveryById&gt;</w:t>
            </w:r>
          </w:p>
          <w:p w:rsidR="00EF72F4" w:rsidRPr="00D12136" w:rsidRDefault="00EF72F4" w:rsidP="00EF72F4">
            <w:pPr>
              <w:pStyle w:val="FormatvorlageTabellenkrper-adesso10ptZentriert"/>
              <w:rPr>
                <w:rFonts w:ascii="Courier New" w:hAnsi="Courier New" w:cs="Courier New"/>
                <w:lang w:val="en-GB"/>
              </w:rPr>
            </w:pPr>
            <w:r w:rsidRPr="00D12136">
              <w:rPr>
                <w:rFonts w:ascii="Courier New" w:hAnsi="Courier New" w:cs="Courier New"/>
                <w:lang w:val="en-GB"/>
              </w:rPr>
              <w:t xml:space="preserve">   &lt;/soapenv:Body&gt;</w:t>
            </w:r>
          </w:p>
          <w:p w:rsidR="00EF72F4" w:rsidRPr="00D12136" w:rsidRDefault="00EF72F4" w:rsidP="00EF72F4">
            <w:pPr>
              <w:pStyle w:val="FormatvorlageTabellenkrper-adesso10ptZentriert"/>
              <w:rPr>
                <w:rFonts w:ascii="Courier New" w:hAnsi="Courier New" w:cs="Courier New"/>
                <w:lang w:val="en-GB"/>
              </w:rPr>
            </w:pPr>
            <w:r w:rsidRPr="00D12136">
              <w:rPr>
                <w:rFonts w:ascii="Courier New" w:hAnsi="Courier New" w:cs="Courier New"/>
                <w:lang w:val="en-GB"/>
              </w:rPr>
              <w:t>&lt;/soapenv:Envelope&gt;</w:t>
            </w:r>
          </w:p>
        </w:tc>
      </w:tr>
      <w:tr w:rsidR="00EF72F4" w:rsidRPr="00FF0120" w:rsidTr="00EF72F4">
        <w:trPr>
          <w:cantSplit/>
          <w:trHeight w:val="397"/>
        </w:trPr>
        <w:tc>
          <w:tcPr>
            <w:tcW w:w="2764" w:type="dxa"/>
            <w:shd w:val="clear" w:color="EAEAEA" w:fill="E7E6E4"/>
          </w:tcPr>
          <w:p w:rsidR="00EF72F4" w:rsidRPr="000F2D9D" w:rsidRDefault="005565F6" w:rsidP="00EF72F4">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Sba</w:t>
            </w:r>
            <w:r w:rsidR="00EF72F4" w:rsidRPr="000F2D9D">
              <w:rPr>
                <w:rFonts w:ascii="Courier New" w:hAnsi="Courier New" w:cs="Courier New"/>
                <w:sz w:val="20"/>
                <w:szCs w:val="20"/>
                <w:lang w:eastAsia="de-CH"/>
              </w:rPr>
              <w:t>DeliveryWebService</w:t>
            </w:r>
          </w:p>
        </w:tc>
        <w:tc>
          <w:tcPr>
            <w:tcW w:w="7040" w:type="dxa"/>
            <w:shd w:val="clear" w:color="EAEAEA" w:fill="E7E6E4"/>
          </w:tcPr>
          <w:p w:rsidR="00EF72F4" w:rsidRPr="00661CEA" w:rsidRDefault="00EF72F4" w:rsidP="00EF72F4">
            <w:pPr>
              <w:pStyle w:val="FormatvorlageTabellenkrper-adesso10ptZentriert"/>
              <w:rPr>
                <w:rFonts w:ascii="Courier New" w:hAnsi="Courier New"/>
                <w:lang w:val="en-GB"/>
              </w:rPr>
            </w:pPr>
            <w:r w:rsidRPr="00661CEA">
              <w:rPr>
                <w:rFonts w:ascii="Courier New" w:hAnsi="Courier New"/>
                <w:lang w:val="en-GB"/>
              </w:rPr>
              <w:t>&lt;soapenv:Envelope xmlns:soapenv="http://schemas.xmlsoap.org/soap/envelope/" xmln</w:t>
            </w:r>
            <w:r w:rsidR="005565F6">
              <w:rPr>
                <w:rFonts w:ascii="Courier New" w:hAnsi="Courier New"/>
                <w:lang w:val="en-GB"/>
              </w:rPr>
              <w:t>s:ser="http://service.server.sba</w:t>
            </w:r>
            <w:r w:rsidRPr="00661CEA">
              <w:rPr>
                <w:rFonts w:ascii="Courier New" w:hAnsi="Courier New"/>
                <w:lang w:val="en-GB"/>
              </w:rPr>
              <w:t>.meb.bfs.ch/"&gt;</w:t>
            </w:r>
          </w:p>
          <w:p w:rsidR="00EF72F4" w:rsidRPr="00661CEA" w:rsidRDefault="00EF72F4" w:rsidP="00EF72F4">
            <w:pPr>
              <w:pStyle w:val="FormatvorlageTabellenkrper-adesso10ptZentriert"/>
              <w:rPr>
                <w:rFonts w:ascii="Courier New" w:hAnsi="Courier New"/>
                <w:lang w:val="en-GB"/>
              </w:rPr>
            </w:pPr>
            <w:r w:rsidRPr="00661CEA">
              <w:rPr>
                <w:rFonts w:ascii="Courier New" w:hAnsi="Courier New"/>
                <w:lang w:val="en-GB"/>
              </w:rPr>
              <w:t xml:space="preserve">   &lt;soapenv:Header&gt;&lt;adesso-meb:meb-token xmlns:adesso-meb="http://adesso.ch/security-token.xsd"&gt;</w:t>
            </w:r>
            <w:r w:rsidR="007417F5" w:rsidRPr="007417F5">
              <w:rPr>
                <w:lang w:val="en-GB"/>
              </w:rPr>
              <w:t xml:space="preserve"> </w:t>
            </w:r>
            <w:r w:rsidR="007417F5" w:rsidRPr="007417F5">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661CEA">
              <w:rPr>
                <w:rFonts w:ascii="Courier New" w:hAnsi="Courier New"/>
                <w:lang w:val="en-GB"/>
              </w:rPr>
              <w:t>&lt;/adesso-meb:meb-token&gt;&lt;/soapenv:Header&gt;</w:t>
            </w:r>
          </w:p>
          <w:p w:rsidR="00EF72F4" w:rsidRPr="00661CEA" w:rsidRDefault="00EF72F4" w:rsidP="00EF72F4">
            <w:pPr>
              <w:pStyle w:val="FormatvorlageTabellenkrper-adesso10ptZentriert"/>
              <w:rPr>
                <w:rFonts w:ascii="Courier New" w:hAnsi="Courier New"/>
                <w:lang w:val="en-GB"/>
              </w:rPr>
            </w:pPr>
            <w:r w:rsidRPr="00661CEA">
              <w:rPr>
                <w:rFonts w:ascii="Courier New" w:hAnsi="Courier New"/>
                <w:lang w:val="en-GB"/>
              </w:rPr>
              <w:t xml:space="preserve">   &lt;soapenv:Body&gt;</w:t>
            </w:r>
          </w:p>
          <w:p w:rsidR="00EF72F4" w:rsidRPr="00661CEA" w:rsidRDefault="00EF72F4" w:rsidP="00EF72F4">
            <w:pPr>
              <w:pStyle w:val="FormatvorlageTabellenkrper-adesso10ptZentriert"/>
              <w:rPr>
                <w:rFonts w:ascii="Courier New" w:hAnsi="Courier New"/>
                <w:lang w:val="en-GB"/>
              </w:rPr>
            </w:pPr>
            <w:r w:rsidRPr="00661CEA">
              <w:rPr>
                <w:rFonts w:ascii="Courier New" w:hAnsi="Courier New"/>
                <w:lang w:val="en-GB"/>
              </w:rPr>
              <w:t xml:space="preserve">      &lt;ser:getLastPlausireport&gt;</w:t>
            </w:r>
          </w:p>
          <w:p w:rsidR="00EF72F4" w:rsidRPr="00661CEA" w:rsidRDefault="00EF72F4" w:rsidP="00EF72F4">
            <w:pPr>
              <w:pStyle w:val="FormatvorlageTabellenkrper-adesso10ptZentriert"/>
              <w:rPr>
                <w:rFonts w:ascii="Courier New" w:hAnsi="Courier New"/>
                <w:lang w:val="en-GB"/>
              </w:rPr>
            </w:pPr>
            <w:r w:rsidRPr="00661CEA">
              <w:rPr>
                <w:rFonts w:ascii="Courier New" w:hAnsi="Courier New"/>
                <w:lang w:val="en-GB"/>
              </w:rPr>
              <w:t xml:space="preserve">         &lt;arg0&gt;12345&lt;/arg0&gt;</w:t>
            </w:r>
          </w:p>
          <w:p w:rsidR="00EF72F4" w:rsidRPr="00D12136" w:rsidRDefault="00EF72F4" w:rsidP="00EF72F4">
            <w:pPr>
              <w:pStyle w:val="FormatvorlageTabellenkrper-adesso10ptZentriert"/>
              <w:rPr>
                <w:rFonts w:ascii="Courier New" w:hAnsi="Courier New"/>
              </w:rPr>
            </w:pPr>
            <w:r w:rsidRPr="00661CEA">
              <w:rPr>
                <w:rFonts w:ascii="Courier New" w:hAnsi="Courier New"/>
                <w:lang w:val="en-GB"/>
              </w:rPr>
              <w:t xml:space="preserve">         </w:t>
            </w:r>
            <w:r w:rsidRPr="00D12136">
              <w:rPr>
                <w:rFonts w:ascii="Courier New" w:hAnsi="Courier New"/>
              </w:rPr>
              <w:t>&lt;arg1&gt;de&lt;/arg1&gt;</w:t>
            </w:r>
          </w:p>
          <w:p w:rsidR="00EF72F4" w:rsidRPr="00D12136" w:rsidRDefault="00EF72F4" w:rsidP="00EF72F4">
            <w:pPr>
              <w:pStyle w:val="FormatvorlageTabellenkrper-adesso10ptZentriert"/>
              <w:rPr>
                <w:rFonts w:ascii="Courier New" w:hAnsi="Courier New"/>
              </w:rPr>
            </w:pPr>
            <w:r w:rsidRPr="00D12136">
              <w:rPr>
                <w:rFonts w:ascii="Courier New" w:hAnsi="Courier New"/>
              </w:rPr>
              <w:t xml:space="preserve">      &lt;/ser:getLastPlausireport&gt;</w:t>
            </w:r>
          </w:p>
          <w:p w:rsidR="00EF72F4" w:rsidRPr="00D12136" w:rsidRDefault="00EF72F4" w:rsidP="00EF72F4">
            <w:pPr>
              <w:pStyle w:val="FormatvorlageTabellenkrper-adesso10ptZentriert"/>
              <w:rPr>
                <w:rFonts w:ascii="Courier New" w:hAnsi="Courier New"/>
              </w:rPr>
            </w:pPr>
            <w:r w:rsidRPr="00D12136">
              <w:rPr>
                <w:rFonts w:ascii="Courier New" w:hAnsi="Courier New"/>
              </w:rPr>
              <w:t xml:space="preserve">   &lt;/soapenv:Body&gt;</w:t>
            </w:r>
          </w:p>
          <w:p w:rsidR="00EF72F4" w:rsidRPr="00D12136" w:rsidRDefault="00EF72F4" w:rsidP="00EF72F4">
            <w:pPr>
              <w:pStyle w:val="FormatvorlageTabellenkrper-adesso10ptZentriert"/>
              <w:rPr>
                <w:rFonts w:ascii="Courier New" w:hAnsi="Courier New"/>
              </w:rPr>
            </w:pPr>
            <w:r w:rsidRPr="00D12136">
              <w:rPr>
                <w:rFonts w:ascii="Courier New" w:hAnsi="Courier New"/>
              </w:rPr>
              <w:t>&lt;/soapenv:Envelope&gt;</w:t>
            </w:r>
          </w:p>
        </w:tc>
      </w:tr>
      <w:tr w:rsidR="00EF72F4" w:rsidRPr="00FF0120" w:rsidTr="00EF72F4">
        <w:trPr>
          <w:cantSplit/>
          <w:trHeight w:val="397"/>
        </w:trPr>
        <w:tc>
          <w:tcPr>
            <w:tcW w:w="2764" w:type="dxa"/>
            <w:shd w:val="clear" w:color="EAEAEA" w:fill="E7E6E4"/>
          </w:tcPr>
          <w:p w:rsidR="00EF72F4" w:rsidRPr="000F2D9D" w:rsidRDefault="005565F6" w:rsidP="00EF72F4">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Sba</w:t>
            </w:r>
            <w:r w:rsidR="00EF72F4" w:rsidRPr="000F2D9D">
              <w:rPr>
                <w:rFonts w:ascii="Courier New" w:hAnsi="Courier New" w:cs="Courier New"/>
                <w:sz w:val="20"/>
                <w:szCs w:val="20"/>
                <w:lang w:eastAsia="de-CH"/>
              </w:rPr>
              <w:t>ExportWebServi</w:t>
            </w:r>
            <w:r w:rsidR="00EF72F4">
              <w:rPr>
                <w:rFonts w:ascii="Courier New" w:hAnsi="Courier New" w:cs="Courier New"/>
                <w:sz w:val="20"/>
                <w:szCs w:val="20"/>
                <w:lang w:eastAsia="de-CH"/>
              </w:rPr>
              <w:t>ce</w:t>
            </w:r>
          </w:p>
        </w:tc>
        <w:tc>
          <w:tcPr>
            <w:tcW w:w="7040" w:type="dxa"/>
            <w:shd w:val="clear" w:color="EAEAEA" w:fill="E7E6E4"/>
          </w:tcPr>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w:t>
            </w:r>
            <w:r w:rsidR="005565F6">
              <w:rPr>
                <w:rFonts w:ascii="Courier New" w:hAnsi="Courier New"/>
                <w:lang w:val="en-GB"/>
              </w:rPr>
              <w:t>s:ser="http://service.server.sba</w:t>
            </w:r>
            <w:r w:rsidRPr="00D12136">
              <w:rPr>
                <w:rFonts w:ascii="Courier New" w:hAnsi="Courier New"/>
                <w:lang w:val="en-GB"/>
              </w:rPr>
              <w:t>.meb.bfs.ch/"&gt;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&lt;soapenv:Header&gt;&lt;adesso-meb:meb-token xmlns:adesso-meb="http://adesso.ch/security-token.xsd"&gt;</w:t>
            </w:r>
            <w:r w:rsidR="00B43A5B" w:rsidRPr="00B43A5B">
              <w:rPr>
                <w:rFonts w:ascii="Courier New" w:hAnsi="Courier New"/>
                <w:lang w:val="en-GB"/>
              </w:rPr>
              <w:t>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</w:t>
            </w:r>
            <w:r w:rsidRPr="00D12136">
              <w:rPr>
                <w:rFonts w:ascii="Courier New" w:hAnsi="Courier New"/>
                <w:lang w:val="en-GB"/>
              </w:rPr>
              <w:t>&lt;/adesso-meb:meb-token&gt;&lt;/soapenv:Header&gt;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&lt;ser:getExports/&gt;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EF72F4" w:rsidRPr="00D12136" w:rsidRDefault="00EF72F4" w:rsidP="00EF72F4">
            <w:pPr>
              <w:pStyle w:val="FormatvorlageTabellenkrper-adesso10ptZentriert"/>
              <w:rPr>
                <w:rFonts w:ascii="Courier New" w:hAnsi="Courier New"/>
              </w:rPr>
            </w:pPr>
            <w:r w:rsidRPr="00D12136">
              <w:rPr>
                <w:rFonts w:ascii="Courier New" w:hAnsi="Courier New"/>
              </w:rPr>
              <w:t>&lt;/soapenv:Envelope&gt;</w:t>
            </w:r>
          </w:p>
        </w:tc>
      </w:tr>
      <w:tr w:rsidR="00EF72F4" w:rsidRPr="00FF0120" w:rsidTr="00EF72F4">
        <w:trPr>
          <w:cantSplit/>
          <w:trHeight w:val="397"/>
        </w:trPr>
        <w:tc>
          <w:tcPr>
            <w:tcW w:w="2764" w:type="dxa"/>
            <w:shd w:val="clear" w:color="EAEAEA" w:fill="E7E6E4"/>
          </w:tcPr>
          <w:p w:rsidR="00EF72F4" w:rsidRPr="000F2D9D" w:rsidRDefault="005565F6" w:rsidP="00EF72F4">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Sba</w:t>
            </w:r>
            <w:r w:rsidR="00EF72F4" w:rsidRPr="000F2D9D">
              <w:rPr>
                <w:rFonts w:ascii="Courier New" w:hAnsi="Courier New" w:cs="Courier New"/>
                <w:sz w:val="20"/>
                <w:szCs w:val="20"/>
                <w:lang w:eastAsia="de-CH"/>
              </w:rPr>
              <w:t>FilterWebService</w:t>
            </w:r>
          </w:p>
        </w:tc>
        <w:tc>
          <w:tcPr>
            <w:tcW w:w="7040" w:type="dxa"/>
            <w:shd w:val="clear" w:color="EAEAEA" w:fill="E7E6E4"/>
          </w:tcPr>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xmlns:ser="http://se</w:t>
            </w:r>
            <w:r w:rsidR="005565F6">
              <w:rPr>
                <w:rFonts w:ascii="Courier New" w:hAnsi="Courier New"/>
                <w:lang w:val="en-GB"/>
              </w:rPr>
              <w:t>rvice.server.sba</w:t>
            </w:r>
            <w:r w:rsidRPr="00D12136">
              <w:rPr>
                <w:rFonts w:ascii="Courier New" w:hAnsi="Courier New"/>
                <w:lang w:val="en-GB"/>
              </w:rPr>
              <w:t>.meb.bfs.ch/"&gt;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lang w:val="en-GB"/>
              </w:rPr>
              <w:t>&lt;/adesso-meb:meb-token&gt;&lt;/soapenv:Header&gt;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&lt;ser:getFilters/&gt;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EF72F4" w:rsidRPr="00D12136" w:rsidRDefault="00EF72F4" w:rsidP="00EF72F4">
            <w:pPr>
              <w:pStyle w:val="FormatvorlageTabellenkrper-adesso10ptZentriert"/>
              <w:rPr>
                <w:rFonts w:ascii="Courier New" w:hAnsi="Courier New"/>
              </w:rPr>
            </w:pPr>
            <w:r w:rsidRPr="00D12136">
              <w:rPr>
                <w:rFonts w:ascii="Courier New" w:hAnsi="Courier New"/>
              </w:rPr>
              <w:t>&lt;/soapenv:Envelope&gt;</w:t>
            </w:r>
          </w:p>
        </w:tc>
      </w:tr>
      <w:tr w:rsidR="00EF72F4" w:rsidRPr="007417F5" w:rsidTr="00EF72F4">
        <w:trPr>
          <w:cantSplit/>
          <w:trHeight w:val="397"/>
        </w:trPr>
        <w:tc>
          <w:tcPr>
            <w:tcW w:w="2764" w:type="dxa"/>
            <w:shd w:val="clear" w:color="EAEAEA" w:fill="E7E6E4"/>
          </w:tcPr>
          <w:p w:rsidR="00EF72F4" w:rsidRPr="000F2D9D" w:rsidRDefault="005565F6" w:rsidP="00EF72F4">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Sba</w:t>
            </w:r>
            <w:r w:rsidR="00EF72F4" w:rsidRPr="000F2D9D">
              <w:rPr>
                <w:rFonts w:ascii="Courier New" w:hAnsi="Courier New" w:cs="Courier New"/>
                <w:sz w:val="20"/>
                <w:szCs w:val="20"/>
                <w:lang w:eastAsia="de-CH"/>
              </w:rPr>
              <w:t>InterventionWebService</w:t>
            </w:r>
          </w:p>
        </w:tc>
        <w:tc>
          <w:tcPr>
            <w:tcW w:w="7040" w:type="dxa"/>
            <w:shd w:val="clear" w:color="EAEAEA" w:fill="E7E6E4"/>
          </w:tcPr>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w:t>
            </w:r>
            <w:r w:rsidR="005565F6">
              <w:rPr>
                <w:rFonts w:ascii="Courier New" w:hAnsi="Courier New"/>
                <w:lang w:val="en-GB"/>
              </w:rPr>
              <w:t>s:ser="http://service.server.sba</w:t>
            </w:r>
            <w:r w:rsidRPr="00D12136">
              <w:rPr>
                <w:rFonts w:ascii="Courier New" w:hAnsi="Courier New"/>
                <w:lang w:val="en-GB"/>
              </w:rPr>
              <w:t>.meb.bfs.ch/"&gt;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lang w:val="en-GB"/>
              </w:rPr>
              <w:t>&lt;/adesso-meb:meb-token&gt;&lt;/soapenv:Header&gt;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&lt;ser:getDeliveryFile&gt;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&lt;arg0&gt;12345&lt;/arg0&gt;</w:t>
            </w:r>
          </w:p>
          <w:p w:rsidR="00EF72F4" w:rsidRPr="00F63F4E"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w:t>
            </w:r>
            <w:r w:rsidRPr="00F63F4E">
              <w:rPr>
                <w:rFonts w:ascii="Courier New" w:hAnsi="Courier New"/>
                <w:lang w:val="en-GB"/>
              </w:rPr>
              <w:t>&lt;/ser:getDeliveryFile&gt;</w:t>
            </w:r>
          </w:p>
          <w:p w:rsidR="00EF72F4" w:rsidRPr="00F63F4E" w:rsidRDefault="00EF72F4" w:rsidP="00EF72F4">
            <w:pPr>
              <w:pStyle w:val="FormatvorlageTabellenkrper-adesso10ptZentriert"/>
              <w:rPr>
                <w:rFonts w:ascii="Courier New" w:hAnsi="Courier New"/>
                <w:lang w:val="en-GB"/>
              </w:rPr>
            </w:pPr>
            <w:r w:rsidRPr="00F63F4E">
              <w:rPr>
                <w:rFonts w:ascii="Courier New" w:hAnsi="Courier New"/>
                <w:lang w:val="en-GB"/>
              </w:rPr>
              <w:t xml:space="preserve">   &lt;/soapenv:Body&gt;</w:t>
            </w:r>
          </w:p>
          <w:p w:rsidR="00EF72F4" w:rsidRPr="00F63F4E" w:rsidRDefault="00EF72F4" w:rsidP="00EF72F4">
            <w:pPr>
              <w:pStyle w:val="FormatvorlageTabellenkrper-adesso10ptZentriert"/>
              <w:rPr>
                <w:rFonts w:ascii="Courier New" w:hAnsi="Courier New"/>
                <w:lang w:val="en-GB"/>
              </w:rPr>
            </w:pPr>
            <w:r w:rsidRPr="00F63F4E">
              <w:rPr>
                <w:rFonts w:ascii="Courier New" w:hAnsi="Courier New"/>
                <w:lang w:val="en-GB"/>
              </w:rPr>
              <w:t>&lt;/soapenv:Envelope&gt;</w:t>
            </w:r>
          </w:p>
        </w:tc>
      </w:tr>
      <w:tr w:rsidR="00EF72F4" w:rsidRPr="00FF0120" w:rsidTr="00EF72F4">
        <w:trPr>
          <w:cantSplit/>
          <w:trHeight w:val="397"/>
        </w:trPr>
        <w:tc>
          <w:tcPr>
            <w:tcW w:w="2764" w:type="dxa"/>
            <w:shd w:val="clear" w:color="EAEAEA" w:fill="E7E6E4"/>
          </w:tcPr>
          <w:p w:rsidR="00EF72F4" w:rsidRPr="000F2D9D" w:rsidRDefault="005565F6" w:rsidP="00EF72F4">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Sba</w:t>
            </w:r>
            <w:r w:rsidR="00EF72F4" w:rsidRPr="000F2D9D">
              <w:rPr>
                <w:rFonts w:ascii="Courier New" w:hAnsi="Courier New" w:cs="Courier New"/>
                <w:sz w:val="20"/>
                <w:szCs w:val="20"/>
                <w:lang w:eastAsia="de-CH"/>
              </w:rPr>
              <w:t>ParameterWebService</w:t>
            </w:r>
          </w:p>
        </w:tc>
        <w:tc>
          <w:tcPr>
            <w:tcW w:w="7040" w:type="dxa"/>
            <w:shd w:val="clear" w:color="EAEAEA" w:fill="E7E6E4"/>
          </w:tcPr>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w:t>
            </w:r>
            <w:r w:rsidR="005565F6">
              <w:rPr>
                <w:rFonts w:ascii="Courier New" w:hAnsi="Courier New"/>
                <w:lang w:val="en-GB"/>
              </w:rPr>
              <w:t>s:ser="http://service.server.sba</w:t>
            </w:r>
            <w:r w:rsidRPr="00D12136">
              <w:rPr>
                <w:rFonts w:ascii="Courier New" w:hAnsi="Courier New"/>
                <w:lang w:val="en-GB"/>
              </w:rPr>
              <w:t>.meb.bfs.ch/"&gt;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lang w:val="en-GB"/>
              </w:rPr>
              <w:t>&lt;/adesso-meb:meb-token&gt;&lt;/soapenv:Header&gt;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&lt;ser:getParameterById&gt;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&lt;!--Optional:--&gt;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&lt;arg0&gt;12345&lt;/arg0&gt;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&lt;/ser:getParameterById&gt;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EF72F4" w:rsidRPr="00D12136" w:rsidRDefault="00EF72F4" w:rsidP="00EF72F4">
            <w:pPr>
              <w:pStyle w:val="FormatvorlageTabellenkrper-adesso10ptZentriert"/>
              <w:rPr>
                <w:rFonts w:ascii="Courier New" w:hAnsi="Courier New"/>
              </w:rPr>
            </w:pPr>
            <w:r w:rsidRPr="00D12136">
              <w:rPr>
                <w:rFonts w:ascii="Courier New" w:hAnsi="Courier New"/>
              </w:rPr>
              <w:t>&lt;/soapenv:Envelope&gt;</w:t>
            </w:r>
          </w:p>
        </w:tc>
      </w:tr>
      <w:tr w:rsidR="00EF72F4" w:rsidRPr="007417F5" w:rsidTr="00EF72F4">
        <w:trPr>
          <w:cantSplit/>
          <w:trHeight w:val="397"/>
        </w:trPr>
        <w:tc>
          <w:tcPr>
            <w:tcW w:w="2764" w:type="dxa"/>
            <w:shd w:val="clear" w:color="EAEAEA" w:fill="E7E6E4"/>
          </w:tcPr>
          <w:p w:rsidR="00EF72F4" w:rsidRPr="000F2D9D" w:rsidRDefault="005565F6" w:rsidP="00EF72F4">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Sba</w:t>
            </w:r>
            <w:r w:rsidR="00EF72F4">
              <w:rPr>
                <w:rFonts w:ascii="Courier New" w:hAnsi="Courier New" w:cs="Courier New"/>
                <w:sz w:val="20"/>
                <w:szCs w:val="20"/>
                <w:lang w:eastAsia="de-CH"/>
              </w:rPr>
              <w:t>PersonWebService</w:t>
            </w:r>
          </w:p>
        </w:tc>
        <w:tc>
          <w:tcPr>
            <w:tcW w:w="7040" w:type="dxa"/>
            <w:shd w:val="clear" w:color="EAEAEA" w:fill="E7E6E4"/>
          </w:tcPr>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w:t>
            </w:r>
            <w:r w:rsidR="005565F6">
              <w:rPr>
                <w:rFonts w:ascii="Courier New" w:hAnsi="Courier New"/>
                <w:lang w:val="en-GB"/>
              </w:rPr>
              <w:t>s:ser="http://service.server.sba</w:t>
            </w:r>
            <w:r w:rsidRPr="00D12136">
              <w:rPr>
                <w:rFonts w:ascii="Courier New" w:hAnsi="Courier New"/>
                <w:lang w:val="en-GB"/>
              </w:rPr>
              <w:t>.meb.bfs.ch/"&gt;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lang w:val="en-GB"/>
              </w:rPr>
              <w:t>&lt;/adesso-meb:meb-token&gt;&lt;/soapenv:Header&gt;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&lt;ser:getPersonById&gt;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&lt;arg0&gt;12345&lt;/arg0&gt;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&lt;/ser:getPersonById&gt;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&lt;/soapenv:Envelope&gt;</w:t>
            </w:r>
          </w:p>
        </w:tc>
      </w:tr>
      <w:tr w:rsidR="00EF72F4" w:rsidRPr="00FF0120" w:rsidTr="00EF72F4">
        <w:trPr>
          <w:cantSplit/>
          <w:trHeight w:val="397"/>
        </w:trPr>
        <w:tc>
          <w:tcPr>
            <w:tcW w:w="2764" w:type="dxa"/>
            <w:shd w:val="clear" w:color="EAEAEA" w:fill="E7E6E4"/>
          </w:tcPr>
          <w:p w:rsidR="00EF72F4" w:rsidRPr="000F2D9D" w:rsidRDefault="005565F6" w:rsidP="00EF72F4">
            <w:pPr>
              <w:autoSpaceDE w:val="0"/>
              <w:autoSpaceDN w:val="0"/>
              <w:adjustRightInd w:val="0"/>
              <w:spacing w:after="0"/>
              <w:rPr>
                <w:rFonts w:ascii="Courier New" w:hAnsi="Courier New" w:cs="Courier New"/>
                <w:sz w:val="20"/>
                <w:szCs w:val="20"/>
              </w:rPr>
            </w:pPr>
            <w:r>
              <w:rPr>
                <w:rFonts w:ascii="Courier New" w:hAnsi="Courier New" w:cs="Courier New"/>
                <w:sz w:val="20"/>
                <w:szCs w:val="20"/>
                <w:lang w:eastAsia="de-CH"/>
              </w:rPr>
              <w:t>Sba</w:t>
            </w:r>
            <w:r w:rsidR="00EF72F4" w:rsidRPr="000F2D9D">
              <w:rPr>
                <w:rFonts w:ascii="Courier New" w:hAnsi="Courier New" w:cs="Courier New"/>
                <w:sz w:val="20"/>
                <w:szCs w:val="20"/>
                <w:lang w:eastAsia="de-CH"/>
              </w:rPr>
              <w:t>PlausiWebService</w:t>
            </w:r>
          </w:p>
        </w:tc>
        <w:tc>
          <w:tcPr>
            <w:tcW w:w="7040" w:type="dxa"/>
            <w:shd w:val="clear" w:color="EAEAEA" w:fill="E7E6E4"/>
          </w:tcPr>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w:t>
            </w:r>
            <w:r w:rsidR="005565F6">
              <w:rPr>
                <w:rFonts w:ascii="Courier New" w:hAnsi="Courier New"/>
                <w:lang w:val="en-GB"/>
              </w:rPr>
              <w:t>s:ser="http://service.server.sba</w:t>
            </w:r>
            <w:r w:rsidRPr="00D12136">
              <w:rPr>
                <w:rFonts w:ascii="Courier New" w:hAnsi="Courier New"/>
                <w:lang w:val="en-GB"/>
              </w:rPr>
              <w:t>.meb.bfs.ch/"&gt;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lang w:val="en-GB"/>
              </w:rPr>
              <w:t>&lt;/adesso-meb:meb-token&gt;&lt;/soapenv:Header&gt;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&lt;ser:getPlausis/&gt;</w:t>
            </w:r>
          </w:p>
          <w:p w:rsidR="00EF72F4" w:rsidRPr="00D12136" w:rsidRDefault="00EF72F4" w:rsidP="00EF72F4">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EF72F4" w:rsidRPr="00D12136" w:rsidRDefault="00EF72F4" w:rsidP="00EF72F4">
            <w:pPr>
              <w:pStyle w:val="FormatvorlageTabellenkrper-adesso10ptZentriert"/>
              <w:rPr>
                <w:rFonts w:ascii="Courier New" w:hAnsi="Courier New"/>
              </w:rPr>
            </w:pPr>
            <w:r w:rsidRPr="00D12136">
              <w:rPr>
                <w:rFonts w:ascii="Courier New" w:hAnsi="Courier New"/>
              </w:rPr>
              <w:t>&lt;/soapenv:Envelope&gt;</w:t>
            </w:r>
          </w:p>
        </w:tc>
      </w:tr>
      <w:tr w:rsidR="00D06A8F" w:rsidRPr="00FF0120" w:rsidTr="00C74DA1">
        <w:trPr>
          <w:cantSplit/>
          <w:trHeight w:val="397"/>
        </w:trPr>
        <w:tc>
          <w:tcPr>
            <w:tcW w:w="2764" w:type="dxa"/>
            <w:shd w:val="clear" w:color="EAEAEA" w:fill="E7E6E4"/>
          </w:tcPr>
          <w:p w:rsidR="00D06A8F" w:rsidRDefault="00D06A8F" w:rsidP="00C74DA1">
            <w:pPr>
              <w:spacing w:after="0"/>
            </w:pPr>
            <w:r>
              <w:rPr>
                <w:rFonts w:ascii="Courier New" w:hAnsi="Courier New" w:cs="Courier New"/>
                <w:sz w:val="20"/>
                <w:szCs w:val="20"/>
                <w:lang w:eastAsia="de-CH"/>
              </w:rPr>
              <w:t>Sba</w:t>
            </w:r>
            <w:r w:rsidRPr="000F2D9D">
              <w:rPr>
                <w:rFonts w:ascii="Courier New" w:hAnsi="Courier New" w:cs="Courier New"/>
                <w:sz w:val="20"/>
                <w:szCs w:val="20"/>
                <w:lang w:eastAsia="de-CH"/>
              </w:rPr>
              <w:t>UploadWebService</w:t>
            </w:r>
          </w:p>
        </w:tc>
        <w:tc>
          <w:tcPr>
            <w:tcW w:w="7040" w:type="dxa"/>
            <w:shd w:val="clear" w:color="EAEAEA" w:fill="E7E6E4"/>
          </w:tcPr>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&lt;soapenv:Envelope xmlns:soapenv="http://schemas.xmlsoap.org/soap/envelope/" xmln</w:t>
            </w:r>
            <w:r>
              <w:rPr>
                <w:rFonts w:ascii="Courier New" w:hAnsi="Courier New"/>
                <w:lang w:val="en-GB"/>
              </w:rPr>
              <w:t>s:ser="http://service.server.sba</w:t>
            </w:r>
            <w:r w:rsidRPr="00D12136">
              <w:rPr>
                <w:rFonts w:ascii="Courier New" w:hAnsi="Courier New"/>
                <w:lang w:val="en-GB"/>
              </w:rPr>
              <w:t>.meb.bfs.ch/"&gt;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D12136">
              <w:rPr>
                <w:rFonts w:ascii="Courier New" w:hAnsi="Courier New"/>
                <w:lang w:val="en-GB"/>
              </w:rPr>
              <w:t>&lt;/adesso-meb:meb-token&gt;&lt;/soapenv:Header&gt;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 xml:space="preserve">   &lt;soapenv:Body&gt;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 xml:space="preserve">      &lt;ser:uploadDelivery&gt;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 xml:space="preserve">         &lt;!--Optional:--&gt;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 xml:space="preserve">         &lt;arg0&gt;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&lt;/arg0&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 xml:space="preserve">         &lt;!--Optional:--&gt;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 xml:space="preserve">         &lt;arg1&gt;de&lt;/arg1&gt;</w:t>
            </w:r>
          </w:p>
          <w:p w:rsidR="00D06A8F" w:rsidRPr="00D12136" w:rsidRDefault="00D06A8F" w:rsidP="00C74DA1">
            <w:pPr>
              <w:pStyle w:val="FormatvorlageTabellenkrper-adesso10ptZentriert"/>
              <w:rPr>
                <w:rFonts w:ascii="Courier New" w:hAnsi="Courier New"/>
                <w:lang w:val="en-GB"/>
              </w:rPr>
            </w:pPr>
            <w:r w:rsidRPr="00D12136">
              <w:rPr>
                <w:rFonts w:ascii="Courier New" w:hAnsi="Courier New"/>
                <w:lang w:val="en-GB"/>
              </w:rPr>
              <w:t xml:space="preserve">      &lt;/ser:uploadDelivery&gt;</w:t>
            </w:r>
          </w:p>
          <w:p w:rsidR="00D06A8F" w:rsidRPr="00D12136" w:rsidRDefault="00D06A8F" w:rsidP="00C74DA1">
            <w:pPr>
              <w:pStyle w:val="FormatvorlageTabellenkrper-adesso10ptZentriert"/>
              <w:rPr>
                <w:rFonts w:ascii="Courier New" w:hAnsi="Courier New"/>
              </w:rPr>
            </w:pPr>
            <w:r w:rsidRPr="00D12136">
              <w:rPr>
                <w:rFonts w:ascii="Courier New" w:hAnsi="Courier New"/>
                <w:lang w:val="en-GB"/>
              </w:rPr>
              <w:t xml:space="preserve">   </w:t>
            </w:r>
            <w:r w:rsidRPr="00D12136">
              <w:rPr>
                <w:rFonts w:ascii="Courier New" w:hAnsi="Courier New"/>
              </w:rPr>
              <w:t>&lt;/soapenv:Body&gt;</w:t>
            </w:r>
          </w:p>
          <w:p w:rsidR="00D06A8F" w:rsidRPr="00D12136" w:rsidRDefault="00D06A8F" w:rsidP="00C74DA1">
            <w:pPr>
              <w:pStyle w:val="FormatvorlageTabellenkrper-adesso10ptZentriert"/>
              <w:rPr>
                <w:rFonts w:ascii="Courier New" w:hAnsi="Courier New"/>
              </w:rPr>
            </w:pPr>
            <w:r w:rsidRPr="00D12136">
              <w:rPr>
                <w:rFonts w:ascii="Courier New" w:hAnsi="Courier New"/>
              </w:rPr>
              <w:t>&lt;/soapenv:Envelope&gt;</w:t>
            </w:r>
          </w:p>
        </w:tc>
      </w:tr>
      <w:tr w:rsidR="00EF72F4" w:rsidRPr="007417F5" w:rsidTr="00EF72F4">
        <w:trPr>
          <w:cantSplit/>
          <w:trHeight w:val="397"/>
        </w:trPr>
        <w:tc>
          <w:tcPr>
            <w:tcW w:w="2764" w:type="dxa"/>
            <w:shd w:val="clear" w:color="EAEAEA" w:fill="E7E6E4"/>
          </w:tcPr>
          <w:p w:rsidR="00EF72F4" w:rsidRDefault="005565F6" w:rsidP="00D06A8F">
            <w:pPr>
              <w:spacing w:after="0"/>
            </w:pPr>
            <w:r>
              <w:rPr>
                <w:rFonts w:ascii="Courier New" w:hAnsi="Courier New" w:cs="Courier New"/>
                <w:sz w:val="20"/>
                <w:szCs w:val="20"/>
                <w:lang w:eastAsia="de-CH"/>
              </w:rPr>
              <w:t>Sba</w:t>
            </w:r>
            <w:r w:rsidR="00D06A8F">
              <w:rPr>
                <w:rFonts w:ascii="Courier New" w:hAnsi="Courier New" w:cs="Courier New"/>
                <w:sz w:val="20"/>
                <w:szCs w:val="20"/>
                <w:lang w:eastAsia="de-CH"/>
              </w:rPr>
              <w:t>Wizard</w:t>
            </w:r>
            <w:r w:rsidR="00EF72F4" w:rsidRPr="000F2D9D">
              <w:rPr>
                <w:rFonts w:ascii="Courier New" w:hAnsi="Courier New" w:cs="Courier New"/>
                <w:sz w:val="20"/>
                <w:szCs w:val="20"/>
                <w:lang w:eastAsia="de-CH"/>
              </w:rPr>
              <w:t>WebService</w:t>
            </w:r>
          </w:p>
        </w:tc>
        <w:tc>
          <w:tcPr>
            <w:tcW w:w="7040" w:type="dxa"/>
            <w:shd w:val="clear" w:color="EAEAEA" w:fill="E7E6E4"/>
          </w:tcPr>
          <w:p w:rsidR="006B08CB" w:rsidRPr="006B08CB" w:rsidRDefault="006B08CB" w:rsidP="006B08CB">
            <w:pPr>
              <w:pStyle w:val="FormatvorlageTabellenkrper-adesso10ptZentriert"/>
              <w:rPr>
                <w:rFonts w:ascii="Courier New" w:hAnsi="Courier New"/>
                <w:lang w:val="en-GB"/>
              </w:rPr>
            </w:pPr>
            <w:r w:rsidRPr="006B08CB">
              <w:rPr>
                <w:rFonts w:ascii="Courier New" w:hAnsi="Courier New"/>
                <w:lang w:val="en-GB"/>
              </w:rPr>
              <w:t>&lt;soapenv:Envelope xmlns:soapenv="http://schemas.xmlsoap.org/soap/envelope/" xmlns:ser="http://service.server.sba.meb.bfs.ch/"&gt;</w:t>
            </w:r>
          </w:p>
          <w:p w:rsidR="006B08CB" w:rsidRPr="006B08CB" w:rsidRDefault="006B08CB" w:rsidP="006B08CB">
            <w:pPr>
              <w:pStyle w:val="FormatvorlageTabellenkrper-adesso10ptZentriert"/>
              <w:rPr>
                <w:rFonts w:ascii="Courier New" w:hAnsi="Courier New"/>
                <w:lang w:val="en-GB"/>
              </w:rPr>
            </w:pPr>
            <w:r w:rsidRPr="006B08CB">
              <w:rPr>
                <w:rFonts w:ascii="Courier New" w:hAnsi="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6B08CB">
              <w:rPr>
                <w:rFonts w:ascii="Courier New" w:hAnsi="Courier New"/>
                <w:lang w:val="en-GB"/>
              </w:rPr>
              <w:t>&lt;/adesso-meb:meb-token&gt;&lt;/soapenv:Header&gt;</w:t>
            </w:r>
          </w:p>
          <w:p w:rsidR="006B08CB" w:rsidRPr="006B08CB" w:rsidRDefault="006B08CB" w:rsidP="006B08CB">
            <w:pPr>
              <w:pStyle w:val="FormatvorlageTabellenkrper-adesso10ptZentriert"/>
              <w:rPr>
                <w:rFonts w:ascii="Courier New" w:hAnsi="Courier New"/>
                <w:lang w:val="en-GB"/>
              </w:rPr>
            </w:pPr>
            <w:r w:rsidRPr="006B08CB">
              <w:rPr>
                <w:rFonts w:ascii="Courier New" w:hAnsi="Courier New"/>
                <w:lang w:val="en-GB"/>
              </w:rPr>
              <w:t xml:space="preserve">   &lt;soapenv:Body&gt;</w:t>
            </w:r>
          </w:p>
          <w:p w:rsidR="006B08CB" w:rsidRPr="006B08CB" w:rsidRDefault="006B08CB" w:rsidP="006B08CB">
            <w:pPr>
              <w:pStyle w:val="FormatvorlageTabellenkrper-adesso10ptZentriert"/>
              <w:rPr>
                <w:rFonts w:ascii="Courier New" w:hAnsi="Courier New"/>
                <w:lang w:val="en-GB"/>
              </w:rPr>
            </w:pPr>
            <w:r w:rsidRPr="006B08CB">
              <w:rPr>
                <w:rFonts w:ascii="Courier New" w:hAnsi="Courier New"/>
                <w:lang w:val="en-GB"/>
              </w:rPr>
              <w:t xml:space="preserve">      &lt;ser:getDlUserNames&gt;</w:t>
            </w:r>
          </w:p>
          <w:p w:rsidR="006B08CB" w:rsidRPr="006B08CB" w:rsidRDefault="006B08CB" w:rsidP="006B08CB">
            <w:pPr>
              <w:pStyle w:val="FormatvorlageTabellenkrper-adesso10ptZentriert"/>
              <w:rPr>
                <w:rFonts w:ascii="Courier New" w:hAnsi="Courier New"/>
                <w:lang w:val="en-GB"/>
              </w:rPr>
            </w:pPr>
            <w:r w:rsidRPr="006B08CB">
              <w:rPr>
                <w:rFonts w:ascii="Courier New" w:hAnsi="Courier New"/>
                <w:lang w:val="en-GB"/>
              </w:rPr>
              <w:t xml:space="preserve">         &lt;arg0&gt;2011&lt;/arg0&gt;</w:t>
            </w:r>
          </w:p>
          <w:p w:rsidR="006B08CB" w:rsidRPr="006B08CB" w:rsidRDefault="006B08CB" w:rsidP="006B08CB">
            <w:pPr>
              <w:pStyle w:val="FormatvorlageTabellenkrper-adesso10ptZentriert"/>
              <w:rPr>
                <w:rFonts w:ascii="Courier New" w:hAnsi="Courier New"/>
                <w:lang w:val="en-GB"/>
              </w:rPr>
            </w:pPr>
            <w:r w:rsidRPr="006B08CB">
              <w:rPr>
                <w:rFonts w:ascii="Courier New" w:hAnsi="Courier New"/>
                <w:lang w:val="en-GB"/>
              </w:rPr>
              <w:t xml:space="preserve">      &lt;/ser:getDlUserNames&gt;</w:t>
            </w:r>
          </w:p>
          <w:p w:rsidR="006B08CB" w:rsidRPr="006B08CB" w:rsidRDefault="006B08CB" w:rsidP="006B08CB">
            <w:pPr>
              <w:pStyle w:val="FormatvorlageTabellenkrper-adesso10ptZentriert"/>
              <w:rPr>
                <w:rFonts w:ascii="Courier New" w:hAnsi="Courier New"/>
                <w:lang w:val="en-GB"/>
              </w:rPr>
            </w:pPr>
            <w:r w:rsidRPr="006B08CB">
              <w:rPr>
                <w:rFonts w:ascii="Courier New" w:hAnsi="Courier New"/>
                <w:lang w:val="en-GB"/>
              </w:rPr>
              <w:t xml:space="preserve">   &lt;/soapenv:Body&gt;</w:t>
            </w:r>
          </w:p>
          <w:p w:rsidR="00EF72F4" w:rsidRPr="005625FA" w:rsidRDefault="006B08CB" w:rsidP="006B08CB">
            <w:pPr>
              <w:pStyle w:val="FormatvorlageTabellenkrper-adesso10ptZentriert"/>
              <w:rPr>
                <w:rFonts w:ascii="Courier New" w:hAnsi="Courier New"/>
                <w:lang w:val="en-US"/>
              </w:rPr>
            </w:pPr>
            <w:r w:rsidRPr="006B08CB">
              <w:rPr>
                <w:rFonts w:ascii="Courier New" w:hAnsi="Courier New"/>
                <w:lang w:val="en-GB"/>
              </w:rPr>
              <w:t>&lt;/soapenv:Envelope&gt;</w:t>
            </w:r>
          </w:p>
        </w:tc>
      </w:tr>
    </w:tbl>
    <w:p w:rsidR="00EF72F4" w:rsidRPr="00955BE1" w:rsidRDefault="00EF72F4" w:rsidP="00EF72F4">
      <w:pPr>
        <w:pStyle w:val="Beschriftung"/>
        <w:jc w:val="center"/>
        <w:rPr>
          <w:b/>
          <w:bCs/>
        </w:rPr>
      </w:pPr>
      <w:bookmarkStart w:id="130" w:name="_Toc467077521"/>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15</w:t>
      </w:r>
      <w:r w:rsidRPr="000777E3">
        <w:rPr>
          <w:bCs/>
        </w:rPr>
        <w:fldChar w:fldCharType="end"/>
      </w:r>
      <w:r w:rsidRPr="000777E3">
        <w:rPr>
          <w:b/>
          <w:bCs/>
        </w:rPr>
        <w:t xml:space="preserve">: </w:t>
      </w:r>
      <w:r>
        <w:rPr>
          <w:b/>
          <w:bCs/>
        </w:rPr>
        <w:t>Webservice-Test SBAServer</w:t>
      </w:r>
      <w:bookmarkEnd w:id="130"/>
    </w:p>
    <w:p w:rsidR="0015011B" w:rsidRDefault="0015011B" w:rsidP="0015011B"/>
    <w:p w:rsidR="000F5B08" w:rsidRDefault="000F5B08" w:rsidP="000F5B08">
      <w:pPr>
        <w:pStyle w:val="berschrift2"/>
      </w:pPr>
      <w:bookmarkStart w:id="131" w:name="_Toc467077503"/>
      <w:r>
        <w:t>SBGServer</w:t>
      </w:r>
      <w:bookmarkEnd w:id="131"/>
    </w:p>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2764"/>
        <w:gridCol w:w="7040"/>
      </w:tblGrid>
      <w:tr w:rsidR="000F5B08" w:rsidRPr="00110C9E" w:rsidTr="00423F07">
        <w:trPr>
          <w:cantSplit/>
          <w:trHeight w:val="397"/>
        </w:trPr>
        <w:tc>
          <w:tcPr>
            <w:tcW w:w="2764" w:type="dxa"/>
            <w:tcBorders>
              <w:bottom w:val="single" w:sz="12" w:space="0" w:color="FFFFFF"/>
            </w:tcBorders>
            <w:shd w:val="clear" w:color="1750AC" w:fill="888279"/>
          </w:tcPr>
          <w:p w:rsidR="000F5B08" w:rsidRPr="00FF0120" w:rsidRDefault="000F5B08" w:rsidP="00423F07">
            <w:pPr>
              <w:pStyle w:val="Tabellenkopf-adesso"/>
              <w:rPr>
                <w:sz w:val="20"/>
                <w:szCs w:val="20"/>
              </w:rPr>
            </w:pPr>
            <w:r>
              <w:rPr>
                <w:sz w:val="20"/>
                <w:szCs w:val="20"/>
              </w:rPr>
              <w:t>Webservice</w:t>
            </w:r>
          </w:p>
        </w:tc>
        <w:tc>
          <w:tcPr>
            <w:tcW w:w="7040" w:type="dxa"/>
            <w:tcBorders>
              <w:bottom w:val="single" w:sz="12" w:space="0" w:color="FFFFFF"/>
            </w:tcBorders>
            <w:shd w:val="clear" w:color="1750AC" w:fill="888279"/>
          </w:tcPr>
          <w:p w:rsidR="000F5B08" w:rsidRPr="00110C9E" w:rsidRDefault="000F5B08" w:rsidP="00423F07">
            <w:pPr>
              <w:pStyle w:val="Tabellenkopf-adesso"/>
              <w:rPr>
                <w:sz w:val="20"/>
                <w:szCs w:val="20"/>
              </w:rPr>
            </w:pPr>
            <w:r>
              <w:rPr>
                <w:sz w:val="20"/>
                <w:szCs w:val="20"/>
              </w:rPr>
              <w:t>SOAPUI-Testaufruf</w:t>
            </w:r>
          </w:p>
        </w:tc>
      </w:tr>
      <w:tr w:rsidR="000F5B08" w:rsidRPr="007417F5" w:rsidTr="00423F07">
        <w:trPr>
          <w:cantSplit/>
          <w:trHeight w:val="397"/>
        </w:trPr>
        <w:tc>
          <w:tcPr>
            <w:tcW w:w="2764" w:type="dxa"/>
            <w:shd w:val="clear" w:color="EAEAEA" w:fill="E7E6E4"/>
          </w:tcPr>
          <w:p w:rsidR="000F5B08" w:rsidRPr="000F2D9D" w:rsidRDefault="000F5B08" w:rsidP="000F5B08">
            <w:pPr>
              <w:autoSpaceDE w:val="0"/>
              <w:autoSpaceDN w:val="0"/>
              <w:adjustRightInd w:val="0"/>
              <w:spacing w:after="0"/>
              <w:rPr>
                <w:rFonts w:ascii="Courier New" w:hAnsi="Courier New" w:cs="Courier New"/>
                <w:sz w:val="20"/>
                <w:szCs w:val="20"/>
              </w:rPr>
            </w:pPr>
            <w:r>
              <w:rPr>
                <w:rFonts w:ascii="Courier New" w:hAnsi="Courier New" w:cs="Courier New"/>
                <w:sz w:val="20"/>
                <w:szCs w:val="20"/>
              </w:rPr>
              <w:t>SbgActionWebService</w:t>
            </w:r>
          </w:p>
        </w:tc>
        <w:tc>
          <w:tcPr>
            <w:tcW w:w="7040" w:type="dxa"/>
            <w:shd w:val="clear" w:color="EAEAEA" w:fill="E7E6E4"/>
          </w:tcPr>
          <w:p w:rsidR="000F5B08" w:rsidRPr="000F5B08" w:rsidRDefault="000F5B08" w:rsidP="000F5B08">
            <w:pPr>
              <w:pStyle w:val="FormatvorlageTabellenkrper-adesso10ptZentriert"/>
              <w:rPr>
                <w:rFonts w:ascii="Courier New" w:hAnsi="Courier New" w:cs="Courier New"/>
                <w:lang w:val="en-GB"/>
              </w:rPr>
            </w:pPr>
            <w:r w:rsidRPr="000F5B08">
              <w:rPr>
                <w:rFonts w:ascii="Courier New" w:hAnsi="Courier New" w:cs="Courier New"/>
                <w:lang w:val="en-GB"/>
              </w:rPr>
              <w:t>&lt;soapenv:Envelope xmlns:soapenv="http://schemas.xmlsoap.org/soap/envelope/" xmlns:web="http://webservice.sbg.bfs.admin.ch/"&gt;</w:t>
            </w:r>
          </w:p>
          <w:p w:rsidR="000F5B08" w:rsidRPr="000F5B08" w:rsidRDefault="000F5B08" w:rsidP="000F5B08">
            <w:pPr>
              <w:pStyle w:val="FormatvorlageTabellenkrper-adesso10ptZentriert"/>
              <w:rPr>
                <w:rFonts w:ascii="Courier New" w:hAnsi="Courier New" w:cs="Courier New"/>
                <w:lang w:val="en-GB"/>
              </w:rPr>
            </w:pPr>
            <w:r w:rsidRPr="000F5B08">
              <w:rPr>
                <w:rFonts w:ascii="Courier New" w:hAnsi="Courier New" w:cs="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0F5B08">
              <w:rPr>
                <w:rFonts w:ascii="Courier New" w:hAnsi="Courier New" w:cs="Courier New"/>
                <w:lang w:val="en-GB"/>
              </w:rPr>
              <w:t>&lt;/adesso-meb:meb-token&gt;&lt;/soapenv:Header&gt;</w:t>
            </w:r>
          </w:p>
          <w:p w:rsidR="000F5B08" w:rsidRPr="000F5B08" w:rsidRDefault="000F5B08" w:rsidP="000F5B08">
            <w:pPr>
              <w:pStyle w:val="FormatvorlageTabellenkrper-adesso10ptZentriert"/>
              <w:rPr>
                <w:rFonts w:ascii="Courier New" w:hAnsi="Courier New" w:cs="Courier New"/>
                <w:lang w:val="en-GB"/>
              </w:rPr>
            </w:pPr>
            <w:r w:rsidRPr="000F5B08">
              <w:rPr>
                <w:rFonts w:ascii="Courier New" w:hAnsi="Courier New" w:cs="Courier New"/>
                <w:lang w:val="en-GB"/>
              </w:rPr>
              <w:t xml:space="preserve">   &lt;soapenv:Body&gt;</w:t>
            </w:r>
          </w:p>
          <w:p w:rsidR="000F5B08" w:rsidRPr="000F5B08" w:rsidRDefault="000F5B08" w:rsidP="000F5B08">
            <w:pPr>
              <w:pStyle w:val="FormatvorlageTabellenkrper-adesso10ptZentriert"/>
              <w:rPr>
                <w:rFonts w:ascii="Courier New" w:hAnsi="Courier New" w:cs="Courier New"/>
                <w:lang w:val="en-GB"/>
              </w:rPr>
            </w:pPr>
            <w:r w:rsidRPr="000F5B08">
              <w:rPr>
                <w:rFonts w:ascii="Courier New" w:hAnsi="Courier New" w:cs="Courier New"/>
                <w:lang w:val="en-GB"/>
              </w:rPr>
              <w:t xml:space="preserve">      &lt;web:getActions&gt;</w:t>
            </w:r>
          </w:p>
          <w:p w:rsidR="000F5B08" w:rsidRPr="000F5B08" w:rsidRDefault="000F5B08" w:rsidP="000F5B08">
            <w:pPr>
              <w:pStyle w:val="FormatvorlageTabellenkrper-adesso10ptZentriert"/>
              <w:rPr>
                <w:rFonts w:ascii="Courier New" w:hAnsi="Courier New" w:cs="Courier New"/>
                <w:lang w:val="en-GB"/>
              </w:rPr>
            </w:pPr>
            <w:r w:rsidRPr="000F5B08">
              <w:rPr>
                <w:rFonts w:ascii="Courier New" w:hAnsi="Courier New" w:cs="Courier New"/>
                <w:lang w:val="en-GB"/>
              </w:rPr>
              <w:t xml:space="preserve">         &lt;arg0&gt;1&lt;/arg0&gt;</w:t>
            </w:r>
          </w:p>
          <w:p w:rsidR="000F5B08" w:rsidRPr="000F5B08" w:rsidRDefault="000F5B08" w:rsidP="000F5B08">
            <w:pPr>
              <w:pStyle w:val="FormatvorlageTabellenkrper-adesso10ptZentriert"/>
              <w:rPr>
                <w:rFonts w:ascii="Courier New" w:hAnsi="Courier New" w:cs="Courier New"/>
                <w:lang w:val="en-GB"/>
              </w:rPr>
            </w:pPr>
            <w:r w:rsidRPr="000F5B08">
              <w:rPr>
                <w:rFonts w:ascii="Courier New" w:hAnsi="Courier New" w:cs="Courier New"/>
                <w:lang w:val="en-GB"/>
              </w:rPr>
              <w:t xml:space="preserve">      &lt;/web:getActions&gt;</w:t>
            </w:r>
          </w:p>
          <w:p w:rsidR="000F5B08" w:rsidRPr="000F5B08" w:rsidRDefault="000F5B08" w:rsidP="000F5B08">
            <w:pPr>
              <w:pStyle w:val="FormatvorlageTabellenkrper-adesso10ptZentriert"/>
              <w:rPr>
                <w:rFonts w:ascii="Courier New" w:hAnsi="Courier New" w:cs="Courier New"/>
                <w:lang w:val="en-GB"/>
              </w:rPr>
            </w:pPr>
            <w:r w:rsidRPr="000F5B08">
              <w:rPr>
                <w:rFonts w:ascii="Courier New" w:hAnsi="Courier New" w:cs="Courier New"/>
                <w:lang w:val="en-GB"/>
              </w:rPr>
              <w:t xml:space="preserve">   &lt;/soapenv:Body&gt;</w:t>
            </w:r>
          </w:p>
          <w:p w:rsidR="000F5B08" w:rsidRPr="00F63F4E" w:rsidRDefault="000F5B08" w:rsidP="000F5B08">
            <w:pPr>
              <w:pStyle w:val="FormatvorlageTabellenkrper-adesso10ptZentriert"/>
              <w:rPr>
                <w:rFonts w:ascii="Courier New" w:hAnsi="Courier New" w:cs="Courier New"/>
                <w:lang w:val="en-GB"/>
              </w:rPr>
            </w:pPr>
            <w:r w:rsidRPr="000F5B08">
              <w:rPr>
                <w:rFonts w:ascii="Courier New" w:hAnsi="Courier New" w:cs="Courier New"/>
                <w:lang w:val="en-GB"/>
              </w:rPr>
              <w:t>&lt;/soapenv:Envelope&gt;</w:t>
            </w:r>
          </w:p>
        </w:tc>
      </w:tr>
      <w:tr w:rsidR="000F5B08" w:rsidRPr="00FF0120" w:rsidTr="00423F07">
        <w:trPr>
          <w:cantSplit/>
          <w:trHeight w:val="397"/>
        </w:trPr>
        <w:tc>
          <w:tcPr>
            <w:tcW w:w="2764" w:type="dxa"/>
            <w:shd w:val="clear" w:color="EAEAEA" w:fill="E7E6E4"/>
          </w:tcPr>
          <w:p w:rsidR="000F5B08" w:rsidRPr="000F2D9D" w:rsidRDefault="000F5B08" w:rsidP="000F5B08">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SbgDeliveryWebService</w:t>
            </w:r>
          </w:p>
        </w:tc>
        <w:tc>
          <w:tcPr>
            <w:tcW w:w="7040" w:type="dxa"/>
            <w:shd w:val="clear" w:color="EAEAEA" w:fill="E7E6E4"/>
          </w:tcPr>
          <w:p w:rsidR="000F5B08" w:rsidRPr="000F5B08" w:rsidRDefault="000F5B08" w:rsidP="000F5B08">
            <w:pPr>
              <w:pStyle w:val="FormatvorlageTabellenkrper-adesso10ptZentriert"/>
              <w:rPr>
                <w:rFonts w:ascii="Courier New" w:hAnsi="Courier New" w:cs="Courier New"/>
                <w:lang w:val="en-GB"/>
              </w:rPr>
            </w:pPr>
            <w:r w:rsidRPr="000F5B08">
              <w:rPr>
                <w:rFonts w:ascii="Courier New" w:hAnsi="Courier New" w:cs="Courier New"/>
                <w:lang w:val="en-GB"/>
              </w:rPr>
              <w:t>&lt;soapenv:Envelope xmlns:soapenv="http://schemas.xmlsoap.org/soap/envelope/" xmlns:web="http://webservice.sbg.bfs.admin.ch/"&gt;</w:t>
            </w:r>
          </w:p>
          <w:p w:rsidR="000F5B08" w:rsidRPr="000F5B08" w:rsidRDefault="000F5B08" w:rsidP="000F5B08">
            <w:pPr>
              <w:pStyle w:val="FormatvorlageTabellenkrper-adesso10ptZentriert"/>
              <w:rPr>
                <w:rFonts w:ascii="Courier New" w:hAnsi="Courier New" w:cs="Courier New"/>
                <w:lang w:val="en-GB"/>
              </w:rPr>
            </w:pPr>
            <w:r w:rsidRPr="000F5B08">
              <w:rPr>
                <w:rFonts w:ascii="Courier New" w:hAnsi="Courier New" w:cs="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0F5B08">
              <w:rPr>
                <w:rFonts w:ascii="Courier New" w:hAnsi="Courier New" w:cs="Courier New"/>
                <w:lang w:val="en-GB"/>
              </w:rPr>
              <w:t>&lt;/adesso-meb:meb-token&gt;&lt;/soapenv:Header&gt;</w:t>
            </w:r>
          </w:p>
          <w:p w:rsidR="000F5B08" w:rsidRPr="000F5B08" w:rsidRDefault="000F5B08" w:rsidP="000F5B08">
            <w:pPr>
              <w:pStyle w:val="FormatvorlageTabellenkrper-adesso10ptZentriert"/>
              <w:rPr>
                <w:rFonts w:ascii="Courier New" w:hAnsi="Courier New" w:cs="Courier New"/>
                <w:lang w:val="en-GB"/>
              </w:rPr>
            </w:pPr>
            <w:r w:rsidRPr="000F5B08">
              <w:rPr>
                <w:rFonts w:ascii="Courier New" w:hAnsi="Courier New" w:cs="Courier New"/>
                <w:lang w:val="en-GB"/>
              </w:rPr>
              <w:t xml:space="preserve">   &lt;soapenv:Body&gt;</w:t>
            </w:r>
          </w:p>
          <w:p w:rsidR="000F5B08" w:rsidRPr="000F5B08" w:rsidRDefault="000F5B08" w:rsidP="000F5B08">
            <w:pPr>
              <w:pStyle w:val="FormatvorlageTabellenkrper-adesso10ptZentriert"/>
              <w:rPr>
                <w:rFonts w:ascii="Courier New" w:hAnsi="Courier New" w:cs="Courier New"/>
                <w:lang w:val="en-GB"/>
              </w:rPr>
            </w:pPr>
            <w:r w:rsidRPr="000F5B08">
              <w:rPr>
                <w:rFonts w:ascii="Courier New" w:hAnsi="Courier New" w:cs="Courier New"/>
                <w:lang w:val="en-GB"/>
              </w:rPr>
              <w:t xml:space="preserve">      &lt;web:getDeliveries/&gt;</w:t>
            </w:r>
          </w:p>
          <w:p w:rsidR="000F5B08" w:rsidRPr="000F5B08" w:rsidRDefault="000F5B08" w:rsidP="000F5B08">
            <w:pPr>
              <w:pStyle w:val="FormatvorlageTabellenkrper-adesso10ptZentriert"/>
              <w:rPr>
                <w:rFonts w:ascii="Courier New" w:hAnsi="Courier New" w:cs="Courier New"/>
                <w:lang w:val="en-GB"/>
              </w:rPr>
            </w:pPr>
            <w:r w:rsidRPr="000F5B08">
              <w:rPr>
                <w:rFonts w:ascii="Courier New" w:hAnsi="Courier New" w:cs="Courier New"/>
                <w:lang w:val="en-GB"/>
              </w:rPr>
              <w:t xml:space="preserve">   &lt;/soapenv:Body&gt;</w:t>
            </w:r>
          </w:p>
          <w:p w:rsidR="000F5B08" w:rsidRPr="0000254A" w:rsidRDefault="000F5B08" w:rsidP="000F5B08">
            <w:pPr>
              <w:pStyle w:val="FormatvorlageTabellenkrper-adesso10ptZentriert"/>
              <w:rPr>
                <w:rFonts w:ascii="Courier New" w:hAnsi="Courier New" w:cs="Courier New"/>
                <w:lang w:val="en-GB"/>
              </w:rPr>
            </w:pPr>
            <w:r w:rsidRPr="000F5B08">
              <w:rPr>
                <w:rFonts w:ascii="Courier New" w:hAnsi="Courier New" w:cs="Courier New"/>
                <w:lang w:val="en-GB"/>
              </w:rPr>
              <w:t>&lt;/soapenv:Envelope&gt;</w:t>
            </w:r>
          </w:p>
        </w:tc>
      </w:tr>
      <w:tr w:rsidR="000F5B08" w:rsidRPr="007417F5" w:rsidTr="00423F07">
        <w:trPr>
          <w:cantSplit/>
          <w:trHeight w:val="397"/>
        </w:trPr>
        <w:tc>
          <w:tcPr>
            <w:tcW w:w="2764" w:type="dxa"/>
            <w:shd w:val="clear" w:color="EAEAEA" w:fill="E7E6E4"/>
          </w:tcPr>
          <w:p w:rsidR="000F5B08" w:rsidRPr="000F2D9D" w:rsidRDefault="000F5B08" w:rsidP="000F5B08">
            <w:pPr>
              <w:autoSpaceDE w:val="0"/>
              <w:autoSpaceDN w:val="0"/>
              <w:adjustRightInd w:val="0"/>
              <w:spacing w:after="0"/>
              <w:rPr>
                <w:rFonts w:ascii="Courier New" w:hAnsi="Courier New" w:cs="Courier New"/>
                <w:sz w:val="20"/>
                <w:szCs w:val="20"/>
                <w:lang w:eastAsia="de-CH"/>
              </w:rPr>
            </w:pPr>
            <w:r>
              <w:rPr>
                <w:rFonts w:ascii="Courier New" w:hAnsi="Courier New" w:cs="Courier New"/>
                <w:sz w:val="20"/>
                <w:szCs w:val="20"/>
                <w:lang w:eastAsia="de-CH"/>
              </w:rPr>
              <w:t>SbgEventWebService</w:t>
            </w:r>
          </w:p>
        </w:tc>
        <w:tc>
          <w:tcPr>
            <w:tcW w:w="7040" w:type="dxa"/>
            <w:shd w:val="clear" w:color="EAEAEA" w:fill="E7E6E4"/>
          </w:tcPr>
          <w:p w:rsidR="00206DAA" w:rsidRPr="00206DAA"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&lt;soapenv:Envelope xmlns:soapenv="http://schemas.xmlsoap.org/soap/envelope/" xmlns:web="http://webservice.sbg.bfs.admin.ch/"&gt;</w:t>
            </w:r>
          </w:p>
          <w:p w:rsidR="00206DAA" w:rsidRPr="00206DAA"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206DAA">
              <w:rPr>
                <w:rFonts w:ascii="Courier New" w:hAnsi="Courier New" w:cs="Courier New"/>
                <w:lang w:val="en-GB"/>
              </w:rPr>
              <w:t>&lt;/adesso-meb:meb-token&gt;&lt;/soapenv:Header&gt;</w:t>
            </w:r>
          </w:p>
          <w:p w:rsidR="00206DAA" w:rsidRPr="00206DAA"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 xml:space="preserve">   &lt;soapenv:Body&gt;</w:t>
            </w:r>
          </w:p>
          <w:p w:rsidR="00206DAA" w:rsidRPr="00206DAA"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 xml:space="preserve">      &lt;web:getEventById&gt;</w:t>
            </w:r>
          </w:p>
          <w:p w:rsidR="00206DAA" w:rsidRPr="00206DAA"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 xml:space="preserve">         &lt;arg0&gt;1&lt;/arg0&gt;</w:t>
            </w:r>
          </w:p>
          <w:p w:rsidR="00206DAA" w:rsidRPr="00206DAA"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 xml:space="preserve">      &lt;/web:getEventById&gt;</w:t>
            </w:r>
          </w:p>
          <w:p w:rsidR="00206DAA" w:rsidRPr="00206DAA"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 xml:space="preserve">   &lt;/soapenv:Body&gt;</w:t>
            </w:r>
          </w:p>
          <w:p w:rsidR="000F5B08" w:rsidRPr="005625FA" w:rsidRDefault="00206DAA" w:rsidP="00206DAA">
            <w:pPr>
              <w:pStyle w:val="FormatvorlageTabellenkrper-adesso10ptZentriert"/>
              <w:rPr>
                <w:rFonts w:ascii="Courier New" w:hAnsi="Courier New" w:cs="Courier New"/>
                <w:lang w:val="en-US"/>
              </w:rPr>
            </w:pPr>
            <w:r w:rsidRPr="00206DAA">
              <w:rPr>
                <w:rFonts w:ascii="Courier New" w:hAnsi="Courier New" w:cs="Courier New"/>
                <w:lang w:val="en-GB"/>
              </w:rPr>
              <w:t>&lt;/soapenv:Envelope&gt;</w:t>
            </w:r>
          </w:p>
        </w:tc>
      </w:tr>
      <w:tr w:rsidR="000F5B08" w:rsidRPr="007417F5" w:rsidTr="00423F07">
        <w:trPr>
          <w:cantSplit/>
          <w:trHeight w:val="397"/>
        </w:trPr>
        <w:tc>
          <w:tcPr>
            <w:tcW w:w="2764" w:type="dxa"/>
            <w:shd w:val="clear" w:color="EAEAEA" w:fill="E7E6E4"/>
          </w:tcPr>
          <w:p w:rsidR="000F5B08" w:rsidRPr="000F2D9D" w:rsidRDefault="000F5B08" w:rsidP="00206DAA">
            <w:pPr>
              <w:autoSpaceDE w:val="0"/>
              <w:autoSpaceDN w:val="0"/>
              <w:adjustRightInd w:val="0"/>
              <w:spacing w:after="0"/>
              <w:rPr>
                <w:rFonts w:ascii="Courier New" w:hAnsi="Courier New" w:cs="Courier New"/>
                <w:sz w:val="20"/>
                <w:szCs w:val="20"/>
                <w:lang w:eastAsia="de-CH"/>
              </w:rPr>
            </w:pPr>
            <w:r w:rsidRPr="000F2D9D">
              <w:rPr>
                <w:rFonts w:ascii="Courier New" w:hAnsi="Courier New" w:cs="Courier New"/>
                <w:sz w:val="20"/>
                <w:szCs w:val="20"/>
                <w:lang w:eastAsia="de-CH"/>
              </w:rPr>
              <w:t>S</w:t>
            </w:r>
            <w:r w:rsidR="00206DAA">
              <w:rPr>
                <w:rFonts w:ascii="Courier New" w:hAnsi="Courier New" w:cs="Courier New"/>
                <w:sz w:val="20"/>
                <w:szCs w:val="20"/>
                <w:lang w:eastAsia="de-CH"/>
              </w:rPr>
              <w:t>bgFilter</w:t>
            </w:r>
            <w:r w:rsidRPr="000F2D9D">
              <w:rPr>
                <w:rFonts w:ascii="Courier New" w:hAnsi="Courier New" w:cs="Courier New"/>
                <w:sz w:val="20"/>
                <w:szCs w:val="20"/>
                <w:lang w:eastAsia="de-CH"/>
              </w:rPr>
              <w:t>Web</w:t>
            </w:r>
            <w:r>
              <w:rPr>
                <w:rFonts w:ascii="Courier New" w:hAnsi="Courier New" w:cs="Courier New"/>
                <w:sz w:val="20"/>
                <w:szCs w:val="20"/>
                <w:lang w:eastAsia="de-CH"/>
              </w:rPr>
              <w:t>Service</w:t>
            </w:r>
          </w:p>
        </w:tc>
        <w:tc>
          <w:tcPr>
            <w:tcW w:w="7040" w:type="dxa"/>
            <w:shd w:val="clear" w:color="EAEAEA" w:fill="E7E6E4"/>
          </w:tcPr>
          <w:p w:rsidR="00206DAA" w:rsidRPr="00206DAA"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&lt;soapenv:Envelope xmlns:soapenv="http://schemas.xmlsoap.org/soap/envelope/" xmlns:web="http://webservice.sbg.bfs.admin.ch/"&gt;</w:t>
            </w:r>
          </w:p>
          <w:p w:rsidR="00206DAA" w:rsidRPr="00206DAA"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cs="Courier New"/>
                <w:lang w:val="en-GB"/>
              </w:rPr>
              <w:t>VNK2gpayQRlq9b31AsIhna/MM58IIeQgbLrbd9ODIdfGPOXp2Srf8wou+c7A4UwBQegMMIAkvPm6cCxHHxboxblhpQ6q1xkCYX59pyz5FjOYnJaKTlLHx6FK4eymEpIy+2KQsninBrHUOS0mTbF1vxRh7+6WIMnsuCLKSF3dGQvNVQe20Qsld1XwFN23UTzEow9nkZzGqqc8Eg/EcSQmdw==</w:t>
            </w:r>
            <w:r w:rsidRPr="00206DAA">
              <w:rPr>
                <w:rFonts w:ascii="Courier New" w:hAnsi="Courier New" w:cs="Courier New"/>
                <w:lang w:val="en-GB"/>
              </w:rPr>
              <w:t>&lt;/adesso-meb:meb-token&gt;&lt;/soapenv:Header&gt;</w:t>
            </w:r>
          </w:p>
          <w:p w:rsidR="00206DAA" w:rsidRPr="00206DAA"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 xml:space="preserve">   &lt;soapenv:Body&gt;</w:t>
            </w:r>
          </w:p>
          <w:p w:rsidR="00206DAA" w:rsidRPr="00206DAA"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 xml:space="preserve">      &lt;web:getFilterById&gt;</w:t>
            </w:r>
          </w:p>
          <w:p w:rsidR="00206DAA" w:rsidRPr="00206DAA"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 xml:space="preserve">         &lt;arg0&gt;1&lt;/arg0&gt;</w:t>
            </w:r>
          </w:p>
          <w:p w:rsidR="00206DAA" w:rsidRPr="00206DAA"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 xml:space="preserve">      &lt;/web:getFilterById&gt;</w:t>
            </w:r>
          </w:p>
          <w:p w:rsidR="00206DAA" w:rsidRPr="00206DAA"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 xml:space="preserve">   &lt;/soapenv:Body&gt;</w:t>
            </w:r>
          </w:p>
          <w:p w:rsidR="000F5B08" w:rsidRPr="00D12136" w:rsidRDefault="00206DAA" w:rsidP="00206DAA">
            <w:pPr>
              <w:pStyle w:val="FormatvorlageTabellenkrper-adesso10ptZentriert"/>
              <w:rPr>
                <w:rFonts w:ascii="Courier New" w:hAnsi="Courier New" w:cs="Courier New"/>
                <w:lang w:val="en-GB"/>
              </w:rPr>
            </w:pPr>
            <w:r w:rsidRPr="00206DAA">
              <w:rPr>
                <w:rFonts w:ascii="Courier New" w:hAnsi="Courier New" w:cs="Courier New"/>
                <w:lang w:val="en-GB"/>
              </w:rPr>
              <w:t>&lt;/soapenv:Envelope&gt;</w:t>
            </w:r>
          </w:p>
        </w:tc>
      </w:tr>
      <w:tr w:rsidR="000F5B08" w:rsidRPr="00FF0120" w:rsidTr="00423F07">
        <w:trPr>
          <w:cantSplit/>
          <w:trHeight w:val="397"/>
        </w:trPr>
        <w:tc>
          <w:tcPr>
            <w:tcW w:w="2764" w:type="dxa"/>
            <w:shd w:val="clear" w:color="EAEAEA" w:fill="E7E6E4"/>
          </w:tcPr>
          <w:p w:rsidR="000F5B08" w:rsidRPr="000F2D9D" w:rsidRDefault="000F5B08" w:rsidP="00206DAA">
            <w:pPr>
              <w:autoSpaceDE w:val="0"/>
              <w:autoSpaceDN w:val="0"/>
              <w:adjustRightInd w:val="0"/>
              <w:spacing w:after="0"/>
              <w:rPr>
                <w:rFonts w:ascii="Courier New" w:hAnsi="Courier New" w:cs="Courier New"/>
                <w:sz w:val="20"/>
                <w:szCs w:val="20"/>
              </w:rPr>
            </w:pPr>
            <w:r w:rsidRPr="000F2D9D">
              <w:rPr>
                <w:rFonts w:ascii="Courier New" w:hAnsi="Courier New" w:cs="Courier New"/>
                <w:sz w:val="20"/>
                <w:szCs w:val="20"/>
                <w:lang w:eastAsia="de-CH"/>
              </w:rPr>
              <w:t>S</w:t>
            </w:r>
            <w:r w:rsidR="00206DAA">
              <w:rPr>
                <w:rFonts w:ascii="Courier New" w:hAnsi="Courier New" w:cs="Courier New"/>
                <w:sz w:val="20"/>
                <w:szCs w:val="20"/>
                <w:lang w:eastAsia="de-CH"/>
              </w:rPr>
              <w:t>bgLanguage</w:t>
            </w:r>
            <w:r w:rsidRPr="000F2D9D">
              <w:rPr>
                <w:rFonts w:ascii="Courier New" w:hAnsi="Courier New" w:cs="Courier New"/>
                <w:sz w:val="20"/>
                <w:szCs w:val="20"/>
                <w:lang w:eastAsia="de-CH"/>
              </w:rPr>
              <w:t>WebService</w:t>
            </w:r>
          </w:p>
        </w:tc>
        <w:tc>
          <w:tcPr>
            <w:tcW w:w="7040" w:type="dxa"/>
            <w:shd w:val="clear" w:color="EAEAEA" w:fill="E7E6E4"/>
          </w:tcPr>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&lt;soapenv:Envelope xmlns:soapenv="http://schemas.xmlsoap.org/soap/envelope/" xmlns:web="http://webservice.sbg.bfs.admin.ch/"&gt;</w:t>
            </w:r>
          </w:p>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206DAA">
              <w:rPr>
                <w:rFonts w:ascii="Courier New" w:hAnsi="Courier New"/>
                <w:lang w:val="en-GB"/>
              </w:rPr>
              <w:t>&lt;/adesso-meb:meb-token&gt;&lt;/soapenv:Header&gt;</w:t>
            </w:r>
          </w:p>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 xml:space="preserve">   &lt;soapenv:Body&gt;</w:t>
            </w:r>
          </w:p>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 xml:space="preserve">      &lt;web:getAllCodeByCodeGroupAndLocale&gt;</w:t>
            </w:r>
          </w:p>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 xml:space="preserve">         &lt;arg0&gt;CANTON&lt;/arg0&gt;</w:t>
            </w:r>
          </w:p>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 xml:space="preserve">         &lt;arg1&gt;de&lt;/arg1&gt;</w:t>
            </w:r>
          </w:p>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 xml:space="preserve">      &lt;/web:getAllCodeByCodeGroupAndLocale&gt;</w:t>
            </w:r>
          </w:p>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 xml:space="preserve">   &lt;/soapenv:Body&gt;</w:t>
            </w:r>
          </w:p>
          <w:p w:rsidR="000F5B08" w:rsidRPr="00D12136" w:rsidRDefault="00206DAA" w:rsidP="00206DAA">
            <w:pPr>
              <w:pStyle w:val="FormatvorlageTabellenkrper-adesso10ptZentriert"/>
              <w:rPr>
                <w:rFonts w:ascii="Courier New" w:hAnsi="Courier New"/>
              </w:rPr>
            </w:pPr>
            <w:r w:rsidRPr="00206DAA">
              <w:rPr>
                <w:rFonts w:ascii="Courier New" w:hAnsi="Courier New"/>
                <w:lang w:val="en-GB"/>
              </w:rPr>
              <w:t>&lt;/soapenv:Envelope&gt;</w:t>
            </w:r>
          </w:p>
        </w:tc>
      </w:tr>
      <w:tr w:rsidR="000F5B08" w:rsidRPr="007417F5" w:rsidTr="00423F07">
        <w:trPr>
          <w:cantSplit/>
          <w:trHeight w:val="397"/>
        </w:trPr>
        <w:tc>
          <w:tcPr>
            <w:tcW w:w="2764" w:type="dxa"/>
            <w:shd w:val="clear" w:color="EAEAEA" w:fill="E7E6E4"/>
          </w:tcPr>
          <w:p w:rsidR="000F5B08" w:rsidRPr="000F2D9D" w:rsidRDefault="00206DAA" w:rsidP="00423F07">
            <w:pPr>
              <w:autoSpaceDE w:val="0"/>
              <w:autoSpaceDN w:val="0"/>
              <w:adjustRightInd w:val="0"/>
              <w:spacing w:after="0"/>
              <w:rPr>
                <w:rFonts w:ascii="Courier New" w:hAnsi="Courier New" w:cs="Courier New"/>
                <w:sz w:val="20"/>
                <w:szCs w:val="20"/>
              </w:rPr>
            </w:pPr>
            <w:r w:rsidRPr="00206DAA">
              <w:rPr>
                <w:rFonts w:ascii="Courier New" w:hAnsi="Courier New" w:cs="Courier New"/>
                <w:sz w:val="20"/>
                <w:szCs w:val="20"/>
                <w:lang w:eastAsia="de-CH"/>
              </w:rPr>
              <w:t>SbgMacroParameterWebService</w:t>
            </w:r>
          </w:p>
        </w:tc>
        <w:tc>
          <w:tcPr>
            <w:tcW w:w="7040" w:type="dxa"/>
            <w:shd w:val="clear" w:color="EAEAEA" w:fill="E7E6E4"/>
          </w:tcPr>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&lt;soapenv:Envelope xmlns:soapenv="http://schemas.xmlsoap.org/soap/envelope/" xmlns:web="http://webservice.sbg.bfs.admin.ch/"&gt;</w:t>
            </w:r>
          </w:p>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206DAA">
              <w:rPr>
                <w:rFonts w:ascii="Courier New" w:hAnsi="Courier New"/>
                <w:lang w:val="en-GB"/>
              </w:rPr>
              <w:t>&lt;/adesso-meb:meb-token&gt;&lt;/soapenv:Header&gt;</w:t>
            </w:r>
          </w:p>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 xml:space="preserve">   &lt;soapenv:Body&gt;</w:t>
            </w:r>
          </w:p>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 xml:space="preserve">      &lt;web:getParameterById&gt;</w:t>
            </w:r>
          </w:p>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 xml:space="preserve">         &lt;arg0&gt;1&lt;/arg0&gt;</w:t>
            </w:r>
          </w:p>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 xml:space="preserve">      &lt;/web:getParameterById&gt;</w:t>
            </w:r>
          </w:p>
          <w:p w:rsidR="00206DAA" w:rsidRPr="00206DAA" w:rsidRDefault="00206DAA" w:rsidP="00206DAA">
            <w:pPr>
              <w:pStyle w:val="FormatvorlageTabellenkrper-adesso10ptZentriert"/>
              <w:rPr>
                <w:rFonts w:ascii="Courier New" w:hAnsi="Courier New"/>
                <w:lang w:val="en-GB"/>
              </w:rPr>
            </w:pPr>
            <w:r w:rsidRPr="00206DAA">
              <w:rPr>
                <w:rFonts w:ascii="Courier New" w:hAnsi="Courier New"/>
                <w:lang w:val="en-GB"/>
              </w:rPr>
              <w:t xml:space="preserve">   &lt;/soapenv:Body&gt;</w:t>
            </w:r>
          </w:p>
          <w:p w:rsidR="000F5B08" w:rsidRPr="005625FA" w:rsidRDefault="00206DAA" w:rsidP="00206DAA">
            <w:pPr>
              <w:pStyle w:val="FormatvorlageTabellenkrper-adesso10ptZentriert"/>
              <w:rPr>
                <w:rFonts w:ascii="Courier New" w:hAnsi="Courier New"/>
                <w:lang w:val="en-US"/>
              </w:rPr>
            </w:pPr>
            <w:r w:rsidRPr="00206DAA">
              <w:rPr>
                <w:rFonts w:ascii="Courier New" w:hAnsi="Courier New"/>
                <w:lang w:val="en-GB"/>
              </w:rPr>
              <w:t>&lt;/soapenv:Envelope&gt;</w:t>
            </w:r>
          </w:p>
        </w:tc>
      </w:tr>
      <w:tr w:rsidR="000F5B08" w:rsidRPr="007417F5" w:rsidTr="00423F07">
        <w:trPr>
          <w:cantSplit/>
          <w:trHeight w:val="397"/>
        </w:trPr>
        <w:tc>
          <w:tcPr>
            <w:tcW w:w="2764" w:type="dxa"/>
            <w:shd w:val="clear" w:color="EAEAEA" w:fill="E7E6E4"/>
          </w:tcPr>
          <w:p w:rsidR="000F5B08" w:rsidRPr="000F2D9D" w:rsidRDefault="00206DAA" w:rsidP="00423F07">
            <w:pPr>
              <w:autoSpaceDE w:val="0"/>
              <w:autoSpaceDN w:val="0"/>
              <w:adjustRightInd w:val="0"/>
              <w:spacing w:after="0"/>
              <w:rPr>
                <w:rFonts w:ascii="Courier New" w:hAnsi="Courier New" w:cs="Courier New"/>
                <w:sz w:val="20"/>
                <w:szCs w:val="20"/>
              </w:rPr>
            </w:pPr>
            <w:r w:rsidRPr="00206DAA">
              <w:rPr>
                <w:rFonts w:ascii="Courier New" w:hAnsi="Courier New" w:cs="Courier New"/>
                <w:sz w:val="20"/>
                <w:szCs w:val="20"/>
                <w:lang w:eastAsia="de-CH"/>
              </w:rPr>
              <w:t>SbgMacroWebService</w:t>
            </w:r>
          </w:p>
        </w:tc>
        <w:tc>
          <w:tcPr>
            <w:tcW w:w="7040" w:type="dxa"/>
            <w:shd w:val="clear" w:color="EAEAEA" w:fill="E7E6E4"/>
          </w:tcPr>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&lt;soapenv:Envelope xmlns:soapenv="http://schemas.xmlsoap.org/soap/envelope/" xmlns:web="http://webservice.sbg.bfs.admin.ch/"&gt;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15568C">
              <w:rPr>
                <w:rFonts w:ascii="Courier New" w:hAnsi="Courier New"/>
                <w:lang w:val="en-GB"/>
              </w:rPr>
              <w:t>&lt;/adesso-meb:meb-token&gt;&lt;/soapenv:Header&gt;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&lt;soapenv:Body&gt;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&lt;web:getMacroById&gt;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&lt;arg0&gt;1&lt;/arg0&gt;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&lt;/web:getMacroById&gt;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&lt;/soapenv:Body&gt;</w:t>
            </w:r>
          </w:p>
          <w:p w:rsidR="000F5B08" w:rsidRPr="005625FA" w:rsidRDefault="0015568C" w:rsidP="0015568C">
            <w:pPr>
              <w:pStyle w:val="FormatvorlageTabellenkrper-adesso10ptZentriert"/>
              <w:rPr>
                <w:rFonts w:ascii="Courier New" w:hAnsi="Courier New"/>
                <w:lang w:val="en-US"/>
              </w:rPr>
            </w:pPr>
            <w:r w:rsidRPr="0015568C">
              <w:rPr>
                <w:rFonts w:ascii="Courier New" w:hAnsi="Courier New"/>
                <w:lang w:val="en-GB"/>
              </w:rPr>
              <w:t>&lt;/soapenv:Envelope&gt;</w:t>
            </w:r>
          </w:p>
        </w:tc>
      </w:tr>
      <w:tr w:rsidR="000F5B08" w:rsidRPr="007417F5" w:rsidTr="00423F07">
        <w:trPr>
          <w:cantSplit/>
          <w:trHeight w:val="397"/>
        </w:trPr>
        <w:tc>
          <w:tcPr>
            <w:tcW w:w="2764" w:type="dxa"/>
            <w:shd w:val="clear" w:color="EAEAEA" w:fill="E7E6E4"/>
          </w:tcPr>
          <w:p w:rsidR="000F5B08" w:rsidRPr="000F2D9D" w:rsidRDefault="0015568C" w:rsidP="00423F07">
            <w:pPr>
              <w:autoSpaceDE w:val="0"/>
              <w:autoSpaceDN w:val="0"/>
              <w:adjustRightInd w:val="0"/>
              <w:spacing w:after="0"/>
              <w:rPr>
                <w:rFonts w:ascii="Courier New" w:hAnsi="Courier New" w:cs="Courier New"/>
                <w:sz w:val="20"/>
                <w:szCs w:val="20"/>
              </w:rPr>
            </w:pPr>
            <w:r w:rsidRPr="0015568C">
              <w:rPr>
                <w:rFonts w:ascii="Courier New" w:hAnsi="Courier New" w:cs="Courier New"/>
                <w:sz w:val="20"/>
                <w:szCs w:val="20"/>
                <w:lang w:eastAsia="de-CH"/>
              </w:rPr>
              <w:t>SbgPersonWebService</w:t>
            </w:r>
          </w:p>
        </w:tc>
        <w:tc>
          <w:tcPr>
            <w:tcW w:w="7040" w:type="dxa"/>
            <w:shd w:val="clear" w:color="EAEAEA" w:fill="E7E6E4"/>
          </w:tcPr>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&lt;soapenv:Envelope xmlns:soapenv="http://schemas.xmlsoap.org/soap/envelope/" xmlns:web="http://webservice.sbg.bfs.admin.ch/"&gt;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15568C">
              <w:rPr>
                <w:rFonts w:ascii="Courier New" w:hAnsi="Courier New"/>
                <w:lang w:val="en-GB"/>
              </w:rPr>
              <w:t>&lt;/adesso-meb:meb-token&gt;&lt;/soapenv:Header&gt;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&lt;soapenv:Body&gt;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&lt;web:getPersonById&gt;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&lt;arg0&gt;1&lt;/arg0&gt;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&lt;/web:getPersonById&gt;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&lt;/soapenv:Body&gt;</w:t>
            </w:r>
          </w:p>
          <w:p w:rsidR="000F5B08" w:rsidRPr="00F63F4E" w:rsidRDefault="0015568C" w:rsidP="0015568C">
            <w:pPr>
              <w:pStyle w:val="FormatvorlageTabellenkrper-adesso10ptZentriert"/>
              <w:rPr>
                <w:rFonts w:ascii="Courier New" w:hAnsi="Courier New"/>
                <w:lang w:val="en-GB"/>
              </w:rPr>
            </w:pPr>
            <w:r w:rsidRPr="0015568C">
              <w:rPr>
                <w:rFonts w:ascii="Courier New" w:hAnsi="Courier New"/>
                <w:lang w:val="en-GB"/>
              </w:rPr>
              <w:t>&lt;/soapenv:Envelope&gt;</w:t>
            </w:r>
          </w:p>
        </w:tc>
      </w:tr>
      <w:tr w:rsidR="000F5B08" w:rsidRPr="00FF0120" w:rsidTr="00423F07">
        <w:trPr>
          <w:cantSplit/>
          <w:trHeight w:val="397"/>
        </w:trPr>
        <w:tc>
          <w:tcPr>
            <w:tcW w:w="2764" w:type="dxa"/>
            <w:shd w:val="clear" w:color="EAEAEA" w:fill="E7E6E4"/>
          </w:tcPr>
          <w:p w:rsidR="000F5B08" w:rsidRDefault="000F5B08" w:rsidP="0015568C">
            <w:pPr>
              <w:spacing w:after="0"/>
            </w:pPr>
            <w:r w:rsidRPr="000F2D9D">
              <w:rPr>
                <w:rFonts w:ascii="Courier New" w:hAnsi="Courier New" w:cs="Courier New"/>
                <w:sz w:val="20"/>
                <w:szCs w:val="20"/>
                <w:lang w:eastAsia="de-CH"/>
              </w:rPr>
              <w:t>S</w:t>
            </w:r>
            <w:r w:rsidR="0015568C">
              <w:rPr>
                <w:rFonts w:ascii="Courier New" w:hAnsi="Courier New" w:cs="Courier New"/>
                <w:sz w:val="20"/>
                <w:szCs w:val="20"/>
                <w:lang w:eastAsia="de-CH"/>
              </w:rPr>
              <w:t>bg</w:t>
            </w:r>
            <w:r w:rsidRPr="000F2D9D">
              <w:rPr>
                <w:rFonts w:ascii="Courier New" w:hAnsi="Courier New" w:cs="Courier New"/>
                <w:sz w:val="20"/>
                <w:szCs w:val="20"/>
                <w:lang w:eastAsia="de-CH"/>
              </w:rPr>
              <w:t>UploadWebService</w:t>
            </w:r>
          </w:p>
        </w:tc>
        <w:tc>
          <w:tcPr>
            <w:tcW w:w="7040" w:type="dxa"/>
            <w:shd w:val="clear" w:color="EAEAEA" w:fill="E7E6E4"/>
          </w:tcPr>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&lt;soapenv:Envelope xmlns:soapenv="http://schemas.xmlsoap.org/soap/envelope/" xmlns:web="http://webservice.sbg.bfs.admin.ch/"&gt;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&lt;soapenv:Header&gt;&lt;adesso-meb:meb-token xmlns:adesso-meb="http://adesso.ch/security-token.xsd"&gt;</w:t>
            </w:r>
            <w:r w:rsidR="00385BDA" w:rsidRPr="00385BDA">
              <w:rPr>
                <w:lang w:val="en-GB"/>
              </w:rPr>
              <w:t xml:space="preserve"> </w:t>
            </w:r>
            <w:r w:rsidR="00385BDA" w:rsidRPr="00385BDA">
              <w:rPr>
                <w:rFonts w:ascii="Courier New" w:hAnsi="Courier New"/>
                <w:lang w:val="en-GB"/>
              </w:rPr>
              <w:t>VNK2gpayQRlq9b31AsIhna/MM58IIeQgbLrbd9ODIdfGPOXp2Srf8wou+c7A4UwBQegMMIAkvPm6cCxHHxboxblhpQ6q1xkCYX59pyz5FjOYnJaKTlLHx6FK4eymEpIy+2KQsninBrHUOS0mTbF1vxRh7+6WIMnsuCLKSF3dGQvNVQe20Qsld1XwFN23UTzEow9nkZzGqqc8Eg/EcSQmdw==</w:t>
            </w:r>
            <w:r w:rsidRPr="0015568C">
              <w:rPr>
                <w:rFonts w:ascii="Courier New" w:hAnsi="Courier New"/>
                <w:lang w:val="en-GB"/>
              </w:rPr>
              <w:t>&lt;/adesso-meb:meb-token&gt;&lt;/soapenv:Header&gt;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&lt;soapenv:Body&gt;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&lt;web:uploadDelivery&gt;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lt;arg0&gt;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&lt;/arg0&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&lt;arg1&gt;de&lt;/arg1&gt;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&lt;/web:uploadDelivery&gt;</w:t>
            </w:r>
          </w:p>
          <w:p w:rsidR="0015568C" w:rsidRPr="0015568C" w:rsidRDefault="0015568C" w:rsidP="0015568C">
            <w:pPr>
              <w:pStyle w:val="FormatvorlageTabellenkrper-adesso10ptZentriert"/>
              <w:rPr>
                <w:rFonts w:ascii="Courier New" w:hAnsi="Courier New"/>
                <w:lang w:val="en-GB"/>
              </w:rPr>
            </w:pPr>
            <w:r w:rsidRPr="0015568C">
              <w:rPr>
                <w:rFonts w:ascii="Courier New" w:hAnsi="Courier New"/>
                <w:lang w:val="en-GB"/>
              </w:rPr>
              <w:t xml:space="preserve">   &lt;/soapenv:Body&gt;</w:t>
            </w:r>
          </w:p>
          <w:p w:rsidR="000F5B08" w:rsidRPr="00D12136" w:rsidRDefault="0015568C" w:rsidP="0015568C">
            <w:pPr>
              <w:pStyle w:val="FormatvorlageTabellenkrper-adesso10ptZentriert"/>
              <w:rPr>
                <w:rFonts w:ascii="Courier New" w:hAnsi="Courier New"/>
              </w:rPr>
            </w:pPr>
            <w:r w:rsidRPr="0015568C">
              <w:rPr>
                <w:rFonts w:ascii="Courier New" w:hAnsi="Courier New"/>
                <w:lang w:val="en-GB"/>
              </w:rPr>
              <w:t>&lt;/soapenv:Envelope&gt;</w:t>
            </w:r>
          </w:p>
        </w:tc>
      </w:tr>
    </w:tbl>
    <w:p w:rsidR="000F5B08" w:rsidRPr="00955BE1" w:rsidRDefault="000F5B08" w:rsidP="000F5B08">
      <w:pPr>
        <w:pStyle w:val="Beschriftung"/>
        <w:jc w:val="center"/>
        <w:rPr>
          <w:b/>
          <w:bCs/>
        </w:rPr>
      </w:pPr>
      <w:bookmarkStart w:id="132" w:name="_Toc467077522"/>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5F30AE">
        <w:rPr>
          <w:bCs/>
        </w:rPr>
        <w:t>16</w:t>
      </w:r>
      <w:r w:rsidRPr="000777E3">
        <w:rPr>
          <w:bCs/>
        </w:rPr>
        <w:fldChar w:fldCharType="end"/>
      </w:r>
      <w:r w:rsidRPr="000777E3">
        <w:rPr>
          <w:b/>
          <w:bCs/>
        </w:rPr>
        <w:t xml:space="preserve">: </w:t>
      </w:r>
      <w:r>
        <w:rPr>
          <w:b/>
          <w:bCs/>
        </w:rPr>
        <w:t>Webservice-Test S</w:t>
      </w:r>
      <w:r w:rsidR="0015568C">
        <w:rPr>
          <w:b/>
          <w:bCs/>
        </w:rPr>
        <w:t>BG</w:t>
      </w:r>
      <w:r>
        <w:rPr>
          <w:b/>
          <w:bCs/>
        </w:rPr>
        <w:t>Server</w:t>
      </w:r>
      <w:bookmarkEnd w:id="132"/>
    </w:p>
    <w:p w:rsidR="000F5B08" w:rsidRPr="0015011B" w:rsidRDefault="000F5B08" w:rsidP="0015011B"/>
    <w:p w:rsidR="00A83400" w:rsidRDefault="00D531A4" w:rsidP="00A83400">
      <w:pPr>
        <w:pStyle w:val="berschrift1"/>
        <w:rPr>
          <w:lang w:val="en-GB"/>
        </w:rPr>
      </w:pPr>
      <w:bookmarkStart w:id="133" w:name="_Toc208210245"/>
      <w:bookmarkStart w:id="134" w:name="_Toc252265766"/>
      <w:bookmarkStart w:id="135" w:name="_Toc467077504"/>
      <w:r w:rsidRPr="006D41EC">
        <w:rPr>
          <w:lang w:val="en-GB"/>
        </w:rPr>
        <w:t>ANHANG</w:t>
      </w:r>
      <w:bookmarkStart w:id="136" w:name="_Toc208210247"/>
      <w:bookmarkStart w:id="137" w:name="_Toc252265768"/>
      <w:bookmarkEnd w:id="133"/>
      <w:bookmarkEnd w:id="134"/>
      <w:bookmarkEnd w:id="135"/>
    </w:p>
    <w:p w:rsidR="003B158E" w:rsidRDefault="003B158E" w:rsidP="003B158E">
      <w:pPr>
        <w:pStyle w:val="berschrift2"/>
      </w:pPr>
      <w:bookmarkStart w:id="138" w:name="_Ref422400975"/>
      <w:bookmarkStart w:id="139" w:name="_Toc467077505"/>
      <w:r>
        <w:t>SAS-Verbindungsparameter</w:t>
      </w:r>
      <w:bookmarkEnd w:id="138"/>
      <w:bookmarkEnd w:id="139"/>
    </w:p>
    <w:tbl>
      <w:tblPr>
        <w:tblStyle w:val="Gitternetztabelle4Akzent1"/>
        <w:tblW w:w="0" w:type="auto"/>
        <w:tblLook w:val="04A0" w:firstRow="1" w:lastRow="0" w:firstColumn="1" w:lastColumn="0" w:noHBand="0" w:noVBand="1"/>
      </w:tblPr>
      <w:tblGrid>
        <w:gridCol w:w="1637"/>
        <w:gridCol w:w="1637"/>
        <w:gridCol w:w="1637"/>
        <w:gridCol w:w="1637"/>
        <w:gridCol w:w="1637"/>
      </w:tblGrid>
      <w:tr w:rsidR="003B158E" w:rsidTr="000B1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7" w:type="dxa"/>
            <w:vAlign w:val="center"/>
          </w:tcPr>
          <w:p w:rsidR="003B158E" w:rsidRDefault="003B158E" w:rsidP="000B1A06">
            <w:pPr>
              <w:jc w:val="left"/>
            </w:pPr>
          </w:p>
        </w:tc>
        <w:tc>
          <w:tcPr>
            <w:tcW w:w="1637" w:type="dxa"/>
            <w:vAlign w:val="center"/>
          </w:tcPr>
          <w:p w:rsidR="003B158E" w:rsidRDefault="000B1A06" w:rsidP="000B1A06">
            <w:pPr>
              <w:jc w:val="center"/>
              <w:cnfStyle w:val="100000000000" w:firstRow="1" w:lastRow="0" w:firstColumn="0" w:lastColumn="0" w:oddVBand="0" w:evenVBand="0" w:oddHBand="0" w:evenHBand="0" w:firstRowFirstColumn="0" w:firstRowLastColumn="0" w:lastRowFirstColumn="0" w:lastRowLastColumn="0"/>
            </w:pPr>
            <w:r>
              <w:t>Development</w:t>
            </w:r>
            <w:r>
              <w:br/>
              <w:t>(DEV</w:t>
            </w:r>
            <w:r w:rsidR="003B158E">
              <w:t>)</w:t>
            </w:r>
          </w:p>
        </w:tc>
        <w:tc>
          <w:tcPr>
            <w:tcW w:w="1637" w:type="dxa"/>
            <w:vAlign w:val="center"/>
          </w:tcPr>
          <w:p w:rsidR="003B158E" w:rsidRDefault="000B1A06" w:rsidP="000B1A06">
            <w:pPr>
              <w:jc w:val="center"/>
              <w:cnfStyle w:val="100000000000" w:firstRow="1" w:lastRow="0" w:firstColumn="0" w:lastColumn="0" w:oddVBand="0" w:evenVBand="0" w:oddHBand="0" w:evenHBand="0" w:firstRowFirstColumn="0" w:firstRowLastColumn="0" w:lastRowFirstColumn="0" w:lastRowLastColumn="0"/>
            </w:pPr>
            <w:r>
              <w:t>Reference</w:t>
            </w:r>
            <w:r>
              <w:br/>
              <w:t>(REF</w:t>
            </w:r>
            <w:r w:rsidR="003B158E">
              <w:t>)</w:t>
            </w:r>
          </w:p>
        </w:tc>
        <w:tc>
          <w:tcPr>
            <w:tcW w:w="1637" w:type="dxa"/>
            <w:vAlign w:val="center"/>
          </w:tcPr>
          <w:p w:rsidR="003B158E" w:rsidRDefault="000B1A06" w:rsidP="000B1A06">
            <w:pPr>
              <w:jc w:val="center"/>
              <w:cnfStyle w:val="100000000000" w:firstRow="1" w:lastRow="0" w:firstColumn="0" w:lastColumn="0" w:oddVBand="0" w:evenVBand="0" w:oddHBand="0" w:evenHBand="0" w:firstRowFirstColumn="0" w:firstRowLastColumn="0" w:lastRowFirstColumn="0" w:lastRowLastColumn="0"/>
            </w:pPr>
            <w:r>
              <w:t>Abnahme</w:t>
            </w:r>
            <w:r>
              <w:br/>
              <w:t>(ACP</w:t>
            </w:r>
            <w:r w:rsidR="003B158E">
              <w:t>)</w:t>
            </w:r>
          </w:p>
        </w:tc>
        <w:tc>
          <w:tcPr>
            <w:tcW w:w="1637" w:type="dxa"/>
            <w:vAlign w:val="center"/>
          </w:tcPr>
          <w:p w:rsidR="003B158E" w:rsidRDefault="000B1A06" w:rsidP="000B1A06">
            <w:pPr>
              <w:jc w:val="center"/>
              <w:cnfStyle w:val="100000000000" w:firstRow="1" w:lastRow="0" w:firstColumn="0" w:lastColumn="0" w:oddVBand="0" w:evenVBand="0" w:oddHBand="0" w:evenHBand="0" w:firstRowFirstColumn="0" w:firstRowLastColumn="0" w:lastRowFirstColumn="0" w:lastRowLastColumn="0"/>
            </w:pPr>
            <w:r>
              <w:t>Production</w:t>
            </w:r>
            <w:r>
              <w:br/>
              <w:t>(PRD</w:t>
            </w:r>
            <w:r w:rsidR="003B158E">
              <w:t>)</w:t>
            </w:r>
          </w:p>
        </w:tc>
      </w:tr>
      <w:tr w:rsidR="003B158E" w:rsidTr="000B1A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7" w:type="dxa"/>
            <w:vAlign w:val="center"/>
          </w:tcPr>
          <w:p w:rsidR="003B158E" w:rsidRDefault="003B158E" w:rsidP="000B1A06">
            <w:pPr>
              <w:jc w:val="left"/>
            </w:pPr>
            <w:r>
              <w:t>User</w:t>
            </w:r>
          </w:p>
        </w:tc>
        <w:tc>
          <w:tcPr>
            <w:tcW w:w="6548" w:type="dxa"/>
            <w:gridSpan w:val="4"/>
            <w:vAlign w:val="center"/>
          </w:tcPr>
          <w:p w:rsidR="003B158E" w:rsidRPr="00A83400" w:rsidRDefault="003B158E" w:rsidP="000B1A06">
            <w:pPr>
              <w:jc w:val="center"/>
              <w:cnfStyle w:val="000000100000" w:firstRow="0" w:lastRow="0" w:firstColumn="0" w:lastColumn="0" w:oddVBand="0" w:evenVBand="0" w:oddHBand="1" w:evenHBand="0" w:firstRowFirstColumn="0" w:firstRowLastColumn="0" w:lastRowFirstColumn="0" w:lastRowLastColumn="0"/>
              <w:rPr>
                <w:b/>
              </w:rPr>
            </w:pPr>
            <w:r w:rsidRPr="00A83400">
              <w:rPr>
                <w:b/>
              </w:rPr>
              <w:t>mebsasup</w:t>
            </w:r>
          </w:p>
        </w:tc>
      </w:tr>
      <w:tr w:rsidR="003B158E" w:rsidTr="000B1A06">
        <w:tc>
          <w:tcPr>
            <w:cnfStyle w:val="001000000000" w:firstRow="0" w:lastRow="0" w:firstColumn="1" w:lastColumn="0" w:oddVBand="0" w:evenVBand="0" w:oddHBand="0" w:evenHBand="0" w:firstRowFirstColumn="0" w:firstRowLastColumn="0" w:lastRowFirstColumn="0" w:lastRowLastColumn="0"/>
            <w:tcW w:w="1637" w:type="dxa"/>
            <w:vAlign w:val="center"/>
          </w:tcPr>
          <w:p w:rsidR="003B158E" w:rsidRDefault="003B158E" w:rsidP="000B1A06">
            <w:pPr>
              <w:jc w:val="left"/>
            </w:pPr>
            <w:r>
              <w:t>Passwort</w:t>
            </w:r>
          </w:p>
        </w:tc>
        <w:tc>
          <w:tcPr>
            <w:tcW w:w="6548" w:type="dxa"/>
            <w:gridSpan w:val="4"/>
            <w:vAlign w:val="center"/>
          </w:tcPr>
          <w:p w:rsidR="003B158E" w:rsidRPr="00A83400" w:rsidRDefault="003B158E" w:rsidP="000B1A06">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83400">
              <w:rPr>
                <w:rFonts w:ascii="Courier New" w:hAnsi="Courier New" w:cs="Courier New"/>
              </w:rPr>
              <w:t>sas7up2MEB</w:t>
            </w:r>
          </w:p>
        </w:tc>
      </w:tr>
      <w:tr w:rsidR="00F9226E" w:rsidRPr="00A83400" w:rsidTr="000B1A06">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637" w:type="dxa"/>
            <w:vAlign w:val="center"/>
          </w:tcPr>
          <w:p w:rsidR="00F9226E" w:rsidRDefault="00F9226E" w:rsidP="00F9226E">
            <w:pPr>
              <w:jc w:val="left"/>
            </w:pPr>
            <w:r>
              <w:t>Server</w:t>
            </w:r>
          </w:p>
        </w:tc>
        <w:tc>
          <w:tcPr>
            <w:tcW w:w="1637" w:type="dxa"/>
            <w:vAlign w:val="center"/>
          </w:tcPr>
          <w:p w:rsidR="00F9226E" w:rsidRPr="00A83400" w:rsidRDefault="00F9226E" w:rsidP="00F9226E">
            <w:pPr>
              <w:jc w:val="center"/>
              <w:cnfStyle w:val="000000100000" w:firstRow="0" w:lastRow="0" w:firstColumn="0" w:lastColumn="0" w:oddVBand="0" w:evenVBand="0" w:oddHBand="1" w:evenHBand="0" w:firstRowFirstColumn="0" w:firstRowLastColumn="0" w:lastRowFirstColumn="0" w:lastRowLastColumn="0"/>
              <w:rPr>
                <w:lang w:val="en-GB"/>
              </w:rPr>
            </w:pPr>
            <w:r>
              <w:rPr>
                <w:lang w:val="en-GB"/>
              </w:rPr>
              <w:t>-</w:t>
            </w:r>
          </w:p>
        </w:tc>
        <w:tc>
          <w:tcPr>
            <w:tcW w:w="1637" w:type="dxa"/>
            <w:vAlign w:val="center"/>
          </w:tcPr>
          <w:p w:rsidR="00F9226E" w:rsidRPr="00A83400" w:rsidRDefault="00F9226E" w:rsidP="00F9226E">
            <w:pPr>
              <w:jc w:val="center"/>
              <w:cnfStyle w:val="000000100000" w:firstRow="0" w:lastRow="0" w:firstColumn="0" w:lastColumn="0" w:oddVBand="0" w:evenVBand="0" w:oddHBand="1" w:evenHBand="0" w:firstRowFirstColumn="0" w:firstRowLastColumn="0" w:lastRowFirstColumn="0" w:lastRowLastColumn="0"/>
              <w:rPr>
                <w:lang w:val="en-GB"/>
              </w:rPr>
            </w:pPr>
            <w:r w:rsidRPr="00A83400">
              <w:rPr>
                <w:b/>
                <w:lang w:val="en-GB"/>
              </w:rPr>
              <w:t>sas94dev</w:t>
            </w:r>
            <w:r w:rsidRPr="00A83400">
              <w:rPr>
                <w:lang w:val="en-GB"/>
              </w:rPr>
              <w:br/>
              <w:t>.bfs.admin.ch</w:t>
            </w:r>
          </w:p>
        </w:tc>
        <w:tc>
          <w:tcPr>
            <w:tcW w:w="1637" w:type="dxa"/>
            <w:vAlign w:val="center"/>
          </w:tcPr>
          <w:p w:rsidR="00F9226E" w:rsidRPr="00A83400" w:rsidRDefault="00F9226E" w:rsidP="00F9226E">
            <w:pPr>
              <w:jc w:val="center"/>
              <w:cnfStyle w:val="000000100000" w:firstRow="0" w:lastRow="0" w:firstColumn="0" w:lastColumn="0" w:oddVBand="0" w:evenVBand="0" w:oddHBand="1" w:evenHBand="0" w:firstRowFirstColumn="0" w:firstRowLastColumn="0" w:lastRowFirstColumn="0" w:lastRowLastColumn="0"/>
              <w:rPr>
                <w:lang w:val="en-GB"/>
              </w:rPr>
            </w:pPr>
            <w:r w:rsidRPr="00A83400">
              <w:rPr>
                <w:b/>
                <w:lang w:val="en-GB"/>
              </w:rPr>
              <w:t>sas94ref</w:t>
            </w:r>
            <w:r>
              <w:rPr>
                <w:lang w:val="en-GB"/>
              </w:rPr>
              <w:br/>
            </w:r>
            <w:r w:rsidRPr="00A83400">
              <w:rPr>
                <w:lang w:val="en-GB"/>
              </w:rPr>
              <w:t>.bfs.admin.ch</w:t>
            </w:r>
          </w:p>
        </w:tc>
        <w:tc>
          <w:tcPr>
            <w:tcW w:w="1637" w:type="dxa"/>
            <w:vAlign w:val="center"/>
          </w:tcPr>
          <w:p w:rsidR="00F9226E" w:rsidRPr="00A83400" w:rsidRDefault="00F9226E" w:rsidP="00F9226E">
            <w:pPr>
              <w:jc w:val="center"/>
              <w:cnfStyle w:val="000000100000" w:firstRow="0" w:lastRow="0" w:firstColumn="0" w:lastColumn="0" w:oddVBand="0" w:evenVBand="0" w:oddHBand="1" w:evenHBand="0" w:firstRowFirstColumn="0" w:firstRowLastColumn="0" w:lastRowFirstColumn="0" w:lastRowLastColumn="0"/>
              <w:rPr>
                <w:lang w:val="en-GB"/>
              </w:rPr>
            </w:pPr>
            <w:r w:rsidRPr="00A83400">
              <w:rPr>
                <w:b/>
                <w:lang w:val="en-GB"/>
              </w:rPr>
              <w:t>sas94prd</w:t>
            </w:r>
            <w:r>
              <w:rPr>
                <w:lang w:val="en-GB"/>
              </w:rPr>
              <w:br/>
            </w:r>
            <w:r w:rsidRPr="00A83400">
              <w:rPr>
                <w:lang w:val="en-GB"/>
              </w:rPr>
              <w:t>.bfs.admin.ch</w:t>
            </w:r>
          </w:p>
        </w:tc>
      </w:tr>
      <w:tr w:rsidR="00F9226E" w:rsidRPr="00A83400" w:rsidTr="000B1A06">
        <w:trPr>
          <w:trHeight w:val="322"/>
        </w:trPr>
        <w:tc>
          <w:tcPr>
            <w:cnfStyle w:val="001000000000" w:firstRow="0" w:lastRow="0" w:firstColumn="1" w:lastColumn="0" w:oddVBand="0" w:evenVBand="0" w:oddHBand="0" w:evenHBand="0" w:firstRowFirstColumn="0" w:firstRowLastColumn="0" w:lastRowFirstColumn="0" w:lastRowLastColumn="0"/>
            <w:tcW w:w="1637" w:type="dxa"/>
            <w:vAlign w:val="center"/>
          </w:tcPr>
          <w:p w:rsidR="00F9226E" w:rsidRPr="00A83400" w:rsidRDefault="00F9226E" w:rsidP="00F9226E">
            <w:pPr>
              <w:jc w:val="left"/>
              <w:rPr>
                <w:lang w:val="en-GB"/>
              </w:rPr>
            </w:pPr>
            <w:r w:rsidRPr="00A83400">
              <w:rPr>
                <w:lang w:val="en-GB"/>
              </w:rPr>
              <w:t>Port</w:t>
            </w:r>
          </w:p>
        </w:tc>
        <w:tc>
          <w:tcPr>
            <w:tcW w:w="1637" w:type="dxa"/>
            <w:vAlign w:val="center"/>
          </w:tcPr>
          <w:p w:rsidR="00F9226E" w:rsidRPr="00A83400" w:rsidRDefault="00F9226E" w:rsidP="00F9226E">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c>
          <w:tcPr>
            <w:tcW w:w="1637" w:type="dxa"/>
            <w:vAlign w:val="center"/>
          </w:tcPr>
          <w:p w:rsidR="00F9226E" w:rsidRPr="00A83400" w:rsidRDefault="00F9226E" w:rsidP="00F9226E">
            <w:pPr>
              <w:jc w:val="center"/>
              <w:cnfStyle w:val="000000000000" w:firstRow="0" w:lastRow="0" w:firstColumn="0" w:lastColumn="0" w:oddVBand="0" w:evenVBand="0" w:oddHBand="0" w:evenHBand="0" w:firstRowFirstColumn="0" w:firstRowLastColumn="0" w:lastRowFirstColumn="0" w:lastRowLastColumn="0"/>
              <w:rPr>
                <w:lang w:val="en-GB"/>
              </w:rPr>
            </w:pPr>
            <w:r w:rsidRPr="00A83400">
              <w:rPr>
                <w:b/>
                <w:lang w:val="en-GB"/>
              </w:rPr>
              <w:t>1</w:t>
            </w:r>
            <w:r>
              <w:rPr>
                <w:lang w:val="en-GB"/>
              </w:rPr>
              <w:t>5210</w:t>
            </w:r>
          </w:p>
        </w:tc>
        <w:tc>
          <w:tcPr>
            <w:tcW w:w="1637" w:type="dxa"/>
            <w:vAlign w:val="center"/>
          </w:tcPr>
          <w:p w:rsidR="00F9226E" w:rsidRPr="00A83400" w:rsidRDefault="00F9226E" w:rsidP="00F9226E">
            <w:pPr>
              <w:jc w:val="center"/>
              <w:cnfStyle w:val="000000000000" w:firstRow="0" w:lastRow="0" w:firstColumn="0" w:lastColumn="0" w:oddVBand="0" w:evenVBand="0" w:oddHBand="0" w:evenHBand="0" w:firstRowFirstColumn="0" w:firstRowLastColumn="0" w:lastRowFirstColumn="0" w:lastRowLastColumn="0"/>
              <w:rPr>
                <w:lang w:val="en-GB"/>
              </w:rPr>
            </w:pPr>
            <w:r w:rsidRPr="00A83400">
              <w:rPr>
                <w:b/>
                <w:lang w:val="en-GB"/>
              </w:rPr>
              <w:t>2</w:t>
            </w:r>
            <w:r w:rsidRPr="00A83400">
              <w:rPr>
                <w:lang w:val="en-GB"/>
              </w:rPr>
              <w:t>52</w:t>
            </w:r>
            <w:r>
              <w:rPr>
                <w:lang w:val="en-GB"/>
              </w:rPr>
              <w:t>10</w:t>
            </w:r>
          </w:p>
        </w:tc>
        <w:tc>
          <w:tcPr>
            <w:tcW w:w="1637" w:type="dxa"/>
            <w:vAlign w:val="center"/>
          </w:tcPr>
          <w:p w:rsidR="00F9226E" w:rsidRPr="00A83400" w:rsidRDefault="00F9226E" w:rsidP="00F9226E">
            <w:pPr>
              <w:jc w:val="center"/>
              <w:cnfStyle w:val="000000000000" w:firstRow="0" w:lastRow="0" w:firstColumn="0" w:lastColumn="0" w:oddVBand="0" w:evenVBand="0" w:oddHBand="0" w:evenHBand="0" w:firstRowFirstColumn="0" w:firstRowLastColumn="0" w:lastRowFirstColumn="0" w:lastRowLastColumn="0"/>
              <w:rPr>
                <w:lang w:val="en-GB"/>
              </w:rPr>
            </w:pPr>
            <w:r w:rsidRPr="00A83400">
              <w:rPr>
                <w:b/>
                <w:lang w:val="en-GB"/>
              </w:rPr>
              <w:t>4</w:t>
            </w:r>
            <w:r>
              <w:rPr>
                <w:lang w:val="en-GB"/>
              </w:rPr>
              <w:t>5210</w:t>
            </w:r>
          </w:p>
        </w:tc>
      </w:tr>
    </w:tbl>
    <w:p w:rsidR="003B158E" w:rsidRPr="003B158E" w:rsidRDefault="003B158E" w:rsidP="003B158E">
      <w:pPr>
        <w:pStyle w:val="Beschriftung"/>
      </w:pPr>
      <w:bookmarkStart w:id="140" w:name="_Toc467077523"/>
      <w:r>
        <w:t xml:space="preserve">Tabelle </w:t>
      </w:r>
      <w:r>
        <w:fldChar w:fldCharType="begin"/>
      </w:r>
      <w:r>
        <w:instrText xml:space="preserve"> SEQ Tabelle \* ARABIC </w:instrText>
      </w:r>
      <w:r>
        <w:fldChar w:fldCharType="separate"/>
      </w:r>
      <w:r w:rsidR="005F30AE">
        <w:t>17</w:t>
      </w:r>
      <w:r>
        <w:fldChar w:fldCharType="end"/>
      </w:r>
      <w:r>
        <w:t>: Verbindungsparameter für SAS</w:t>
      </w:r>
      <w:r w:rsidR="00E92C13">
        <w:t xml:space="preserve">; </w:t>
      </w:r>
      <w:r w:rsidR="00E92C13" w:rsidRPr="00E92C13">
        <w:rPr>
          <w:b/>
        </w:rPr>
        <w:t>Achtung</w:t>
      </w:r>
      <w:r w:rsidR="00E92C13">
        <w:t>: Die Servernamen passen nicht mit den Umgebungskürzel zusammen! Dies ist leider so im BfS eingerichtet (es existiert offenbar ein entsprechendes Alias für die Abnahme, was aber auf die Produktion von SAS zeigt).</w:t>
      </w:r>
      <w:bookmarkEnd w:id="140"/>
    </w:p>
    <w:p w:rsidR="003B158E" w:rsidRDefault="003B158E">
      <w:pPr>
        <w:tabs>
          <w:tab w:val="clear" w:pos="289"/>
          <w:tab w:val="clear" w:pos="1440"/>
          <w:tab w:val="clear" w:pos="2880"/>
          <w:tab w:val="clear" w:pos="5761"/>
          <w:tab w:val="clear" w:pos="8641"/>
        </w:tabs>
        <w:spacing w:after="0" w:line="240" w:lineRule="auto"/>
        <w:jc w:val="left"/>
      </w:pPr>
      <w:r>
        <w:br w:type="page"/>
      </w:r>
    </w:p>
    <w:p w:rsidR="00D531A4" w:rsidRPr="00566A03" w:rsidRDefault="00D531A4" w:rsidP="00A83400">
      <w:pPr>
        <w:pStyle w:val="berschrift2"/>
      </w:pPr>
      <w:bookmarkStart w:id="141" w:name="_Toc467077506"/>
      <w:r w:rsidRPr="00566A03">
        <w:t>Tabellen</w:t>
      </w:r>
      <w:bookmarkEnd w:id="136"/>
      <w:bookmarkEnd w:id="137"/>
      <w:bookmarkEnd w:id="141"/>
    </w:p>
    <w:p w:rsidR="005F30AE" w:rsidRDefault="00D531A4">
      <w:pPr>
        <w:pStyle w:val="Abbildungsverzeichnis"/>
        <w:tabs>
          <w:tab w:val="right" w:leader="dot" w:pos="9823"/>
        </w:tabs>
        <w:rPr>
          <w:rFonts w:asciiTheme="minorHAnsi" w:eastAsiaTheme="minorEastAsia" w:hAnsiTheme="minorHAnsi" w:cstheme="minorBidi"/>
          <w:noProof/>
          <w:szCs w:val="22"/>
          <w:lang w:eastAsia="de-CH"/>
        </w:rPr>
      </w:pPr>
      <w:r>
        <w:fldChar w:fldCharType="begin"/>
      </w:r>
      <w:r>
        <w:instrText xml:space="preserve"> TOC \h \z \c "Tabelle" </w:instrText>
      </w:r>
      <w:r>
        <w:fldChar w:fldCharType="separate"/>
      </w:r>
      <w:hyperlink w:anchor="_Toc467077507" w:history="1">
        <w:r w:rsidR="005F30AE" w:rsidRPr="008143E4">
          <w:rPr>
            <w:rStyle w:val="Hyperlink"/>
            <w:bCs/>
            <w:noProof/>
          </w:rPr>
          <w:t>Tabelle 1</w:t>
        </w:r>
        <w:r w:rsidR="005F30AE" w:rsidRPr="008143E4">
          <w:rPr>
            <w:rStyle w:val="Hyperlink"/>
            <w:b/>
            <w:bCs/>
            <w:noProof/>
          </w:rPr>
          <w:t>: Definitionen und Abkürzungen</w:t>
        </w:r>
        <w:r w:rsidR="005F30AE">
          <w:rPr>
            <w:noProof/>
            <w:webHidden/>
          </w:rPr>
          <w:tab/>
        </w:r>
        <w:r w:rsidR="005F30AE">
          <w:rPr>
            <w:noProof/>
            <w:webHidden/>
          </w:rPr>
          <w:fldChar w:fldCharType="begin"/>
        </w:r>
        <w:r w:rsidR="005F30AE">
          <w:rPr>
            <w:noProof/>
            <w:webHidden/>
          </w:rPr>
          <w:instrText xml:space="preserve"> PAGEREF _Toc467077507 \h </w:instrText>
        </w:r>
        <w:r w:rsidR="005F30AE">
          <w:rPr>
            <w:noProof/>
            <w:webHidden/>
          </w:rPr>
        </w:r>
        <w:r w:rsidR="005F30AE">
          <w:rPr>
            <w:noProof/>
            <w:webHidden/>
          </w:rPr>
          <w:fldChar w:fldCharType="separate"/>
        </w:r>
        <w:r w:rsidR="005F30AE">
          <w:rPr>
            <w:noProof/>
            <w:webHidden/>
          </w:rPr>
          <w:t>6</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08" w:history="1">
        <w:r w:rsidR="005F30AE" w:rsidRPr="008143E4">
          <w:rPr>
            <w:rStyle w:val="Hyperlink"/>
            <w:bCs/>
            <w:noProof/>
          </w:rPr>
          <w:t>Tabelle 2</w:t>
        </w:r>
        <w:r w:rsidR="005F30AE" w:rsidRPr="008143E4">
          <w:rPr>
            <w:rStyle w:val="Hyperlink"/>
            <w:b/>
            <w:bCs/>
            <w:noProof/>
          </w:rPr>
          <w:t>: Referenzen</w:t>
        </w:r>
        <w:r w:rsidR="005F30AE">
          <w:rPr>
            <w:noProof/>
            <w:webHidden/>
          </w:rPr>
          <w:tab/>
        </w:r>
        <w:r w:rsidR="005F30AE">
          <w:rPr>
            <w:noProof/>
            <w:webHidden/>
          </w:rPr>
          <w:fldChar w:fldCharType="begin"/>
        </w:r>
        <w:r w:rsidR="005F30AE">
          <w:rPr>
            <w:noProof/>
            <w:webHidden/>
          </w:rPr>
          <w:instrText xml:space="preserve"> PAGEREF _Toc467077508 \h </w:instrText>
        </w:r>
        <w:r w:rsidR="005F30AE">
          <w:rPr>
            <w:noProof/>
            <w:webHidden/>
          </w:rPr>
        </w:r>
        <w:r w:rsidR="005F30AE">
          <w:rPr>
            <w:noProof/>
            <w:webHidden/>
          </w:rPr>
          <w:fldChar w:fldCharType="separate"/>
        </w:r>
        <w:r w:rsidR="005F30AE">
          <w:rPr>
            <w:noProof/>
            <w:webHidden/>
          </w:rPr>
          <w:t>6</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09" w:history="1">
        <w:r w:rsidR="005F30AE" w:rsidRPr="008143E4">
          <w:rPr>
            <w:rStyle w:val="Hyperlink"/>
            <w:bCs/>
            <w:noProof/>
          </w:rPr>
          <w:t>Tabelle 3</w:t>
        </w:r>
        <w:r w:rsidR="005F30AE" w:rsidRPr="008143E4">
          <w:rPr>
            <w:rStyle w:val="Hyperlink"/>
            <w:b/>
            <w:bCs/>
            <w:noProof/>
          </w:rPr>
          <w:t>: Lieferumfang MEB</w:t>
        </w:r>
        <w:r w:rsidR="005F30AE">
          <w:rPr>
            <w:noProof/>
            <w:webHidden/>
          </w:rPr>
          <w:tab/>
        </w:r>
        <w:r w:rsidR="005F30AE">
          <w:rPr>
            <w:noProof/>
            <w:webHidden/>
          </w:rPr>
          <w:fldChar w:fldCharType="begin"/>
        </w:r>
        <w:r w:rsidR="005F30AE">
          <w:rPr>
            <w:noProof/>
            <w:webHidden/>
          </w:rPr>
          <w:instrText xml:space="preserve"> PAGEREF _Toc467077509 \h </w:instrText>
        </w:r>
        <w:r w:rsidR="005F30AE">
          <w:rPr>
            <w:noProof/>
            <w:webHidden/>
          </w:rPr>
        </w:r>
        <w:r w:rsidR="005F30AE">
          <w:rPr>
            <w:noProof/>
            <w:webHidden/>
          </w:rPr>
          <w:fldChar w:fldCharType="separate"/>
        </w:r>
        <w:r w:rsidR="005F30AE">
          <w:rPr>
            <w:noProof/>
            <w:webHidden/>
          </w:rPr>
          <w:t>8</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10" w:history="1">
        <w:r w:rsidR="005F30AE" w:rsidRPr="008143E4">
          <w:rPr>
            <w:rStyle w:val="Hyperlink"/>
            <w:bCs/>
            <w:noProof/>
          </w:rPr>
          <w:t>Tabelle 4</w:t>
        </w:r>
        <w:r w:rsidR="005F30AE" w:rsidRPr="008143E4">
          <w:rPr>
            <w:rStyle w:val="Hyperlink"/>
            <w:b/>
            <w:bCs/>
            <w:noProof/>
          </w:rPr>
          <w:t>: BUR-View V_SCHUL für M_MEB erzeugen</w:t>
        </w:r>
        <w:r w:rsidR="005F30AE">
          <w:rPr>
            <w:noProof/>
            <w:webHidden/>
          </w:rPr>
          <w:tab/>
        </w:r>
        <w:r w:rsidR="005F30AE">
          <w:rPr>
            <w:noProof/>
            <w:webHidden/>
          </w:rPr>
          <w:fldChar w:fldCharType="begin"/>
        </w:r>
        <w:r w:rsidR="005F30AE">
          <w:rPr>
            <w:noProof/>
            <w:webHidden/>
          </w:rPr>
          <w:instrText xml:space="preserve"> PAGEREF _Toc467077510 \h </w:instrText>
        </w:r>
        <w:r w:rsidR="005F30AE">
          <w:rPr>
            <w:noProof/>
            <w:webHidden/>
          </w:rPr>
        </w:r>
        <w:r w:rsidR="005F30AE">
          <w:rPr>
            <w:noProof/>
            <w:webHidden/>
          </w:rPr>
          <w:fldChar w:fldCharType="separate"/>
        </w:r>
        <w:r w:rsidR="005F30AE">
          <w:rPr>
            <w:noProof/>
            <w:webHidden/>
          </w:rPr>
          <w:t>10</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11" w:history="1">
        <w:r w:rsidR="005F30AE" w:rsidRPr="008143E4">
          <w:rPr>
            <w:rStyle w:val="Hyperlink"/>
            <w:bCs/>
            <w:noProof/>
          </w:rPr>
          <w:t>Tabelle 5</w:t>
        </w:r>
        <w:r w:rsidR="005F30AE" w:rsidRPr="008143E4">
          <w:rPr>
            <w:rStyle w:val="Hyperlink"/>
            <w:b/>
            <w:bCs/>
            <w:noProof/>
          </w:rPr>
          <w:t>: Lieferumfang MEB Datenbank</w:t>
        </w:r>
        <w:r w:rsidR="005F30AE">
          <w:rPr>
            <w:noProof/>
            <w:webHidden/>
          </w:rPr>
          <w:tab/>
        </w:r>
        <w:r w:rsidR="005F30AE">
          <w:rPr>
            <w:noProof/>
            <w:webHidden/>
          </w:rPr>
          <w:fldChar w:fldCharType="begin"/>
        </w:r>
        <w:r w:rsidR="005F30AE">
          <w:rPr>
            <w:noProof/>
            <w:webHidden/>
          </w:rPr>
          <w:instrText xml:space="preserve"> PAGEREF _Toc467077511 \h </w:instrText>
        </w:r>
        <w:r w:rsidR="005F30AE">
          <w:rPr>
            <w:noProof/>
            <w:webHidden/>
          </w:rPr>
        </w:r>
        <w:r w:rsidR="005F30AE">
          <w:rPr>
            <w:noProof/>
            <w:webHidden/>
          </w:rPr>
          <w:fldChar w:fldCharType="separate"/>
        </w:r>
        <w:r w:rsidR="005F30AE">
          <w:rPr>
            <w:noProof/>
            <w:webHidden/>
          </w:rPr>
          <w:t>10</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12" w:history="1">
        <w:r w:rsidR="005F30AE" w:rsidRPr="008143E4">
          <w:rPr>
            <w:rStyle w:val="Hyperlink"/>
            <w:noProof/>
          </w:rPr>
          <w:t>Tabelle 6</w:t>
        </w:r>
        <w:r w:rsidR="005F30AE" w:rsidRPr="008143E4">
          <w:rPr>
            <w:rStyle w:val="Hyperlink"/>
            <w:b/>
            <w:noProof/>
          </w:rPr>
          <w:t>: Lieferumfang MEB Applikationen</w:t>
        </w:r>
        <w:r w:rsidR="005F30AE">
          <w:rPr>
            <w:noProof/>
            <w:webHidden/>
          </w:rPr>
          <w:tab/>
        </w:r>
        <w:r w:rsidR="005F30AE">
          <w:rPr>
            <w:noProof/>
            <w:webHidden/>
          </w:rPr>
          <w:fldChar w:fldCharType="begin"/>
        </w:r>
        <w:r w:rsidR="005F30AE">
          <w:rPr>
            <w:noProof/>
            <w:webHidden/>
          </w:rPr>
          <w:instrText xml:space="preserve"> PAGEREF _Toc467077512 \h </w:instrText>
        </w:r>
        <w:r w:rsidR="005F30AE">
          <w:rPr>
            <w:noProof/>
            <w:webHidden/>
          </w:rPr>
        </w:r>
        <w:r w:rsidR="005F30AE">
          <w:rPr>
            <w:noProof/>
            <w:webHidden/>
          </w:rPr>
          <w:fldChar w:fldCharType="separate"/>
        </w:r>
        <w:r w:rsidR="005F30AE">
          <w:rPr>
            <w:noProof/>
            <w:webHidden/>
          </w:rPr>
          <w:t>16</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13" w:history="1">
        <w:r w:rsidR="005F30AE" w:rsidRPr="008143E4">
          <w:rPr>
            <w:rStyle w:val="Hyperlink"/>
            <w:bCs/>
            <w:noProof/>
          </w:rPr>
          <w:t>Tabelle 7</w:t>
        </w:r>
        <w:r w:rsidR="005F30AE" w:rsidRPr="008143E4">
          <w:rPr>
            <w:rStyle w:val="Hyperlink"/>
            <w:b/>
            <w:bCs/>
            <w:noProof/>
          </w:rPr>
          <w:t>: Webservices MEB</w:t>
        </w:r>
        <w:r w:rsidR="005F30AE">
          <w:rPr>
            <w:noProof/>
            <w:webHidden/>
          </w:rPr>
          <w:tab/>
        </w:r>
        <w:r w:rsidR="005F30AE">
          <w:rPr>
            <w:noProof/>
            <w:webHidden/>
          </w:rPr>
          <w:fldChar w:fldCharType="begin"/>
        </w:r>
        <w:r w:rsidR="005F30AE">
          <w:rPr>
            <w:noProof/>
            <w:webHidden/>
          </w:rPr>
          <w:instrText xml:space="preserve"> PAGEREF _Toc467077513 \h </w:instrText>
        </w:r>
        <w:r w:rsidR="005F30AE">
          <w:rPr>
            <w:noProof/>
            <w:webHidden/>
          </w:rPr>
        </w:r>
        <w:r w:rsidR="005F30AE">
          <w:rPr>
            <w:noProof/>
            <w:webHidden/>
          </w:rPr>
          <w:fldChar w:fldCharType="separate"/>
        </w:r>
        <w:r w:rsidR="005F30AE">
          <w:rPr>
            <w:noProof/>
            <w:webHidden/>
          </w:rPr>
          <w:t>18</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14" w:history="1">
        <w:r w:rsidR="005F30AE" w:rsidRPr="008143E4">
          <w:rPr>
            <w:rStyle w:val="Hyperlink"/>
            <w:bCs/>
            <w:noProof/>
          </w:rPr>
          <w:t>Tabelle 8</w:t>
        </w:r>
        <w:r w:rsidR="005F30AE" w:rsidRPr="008143E4">
          <w:rPr>
            <w:rStyle w:val="Hyperlink"/>
            <w:b/>
            <w:bCs/>
            <w:noProof/>
          </w:rPr>
          <w:t>: Webservices SDL</w:t>
        </w:r>
        <w:r w:rsidR="005F30AE">
          <w:rPr>
            <w:noProof/>
            <w:webHidden/>
          </w:rPr>
          <w:tab/>
        </w:r>
        <w:r w:rsidR="005F30AE">
          <w:rPr>
            <w:noProof/>
            <w:webHidden/>
          </w:rPr>
          <w:fldChar w:fldCharType="begin"/>
        </w:r>
        <w:r w:rsidR="005F30AE">
          <w:rPr>
            <w:noProof/>
            <w:webHidden/>
          </w:rPr>
          <w:instrText xml:space="preserve"> PAGEREF _Toc467077514 \h </w:instrText>
        </w:r>
        <w:r w:rsidR="005F30AE">
          <w:rPr>
            <w:noProof/>
            <w:webHidden/>
          </w:rPr>
        </w:r>
        <w:r w:rsidR="005F30AE">
          <w:rPr>
            <w:noProof/>
            <w:webHidden/>
          </w:rPr>
          <w:fldChar w:fldCharType="separate"/>
        </w:r>
        <w:r w:rsidR="005F30AE">
          <w:rPr>
            <w:noProof/>
            <w:webHidden/>
          </w:rPr>
          <w:t>20</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15" w:history="1">
        <w:r w:rsidR="005F30AE" w:rsidRPr="008143E4">
          <w:rPr>
            <w:rStyle w:val="Hyperlink"/>
            <w:bCs/>
            <w:noProof/>
          </w:rPr>
          <w:t>Tabelle 9</w:t>
        </w:r>
        <w:r w:rsidR="005F30AE" w:rsidRPr="008143E4">
          <w:rPr>
            <w:rStyle w:val="Hyperlink"/>
            <w:b/>
            <w:bCs/>
            <w:noProof/>
          </w:rPr>
          <w:t>: Webservices SSP</w:t>
        </w:r>
        <w:r w:rsidR="005F30AE">
          <w:rPr>
            <w:noProof/>
            <w:webHidden/>
          </w:rPr>
          <w:tab/>
        </w:r>
        <w:r w:rsidR="005F30AE">
          <w:rPr>
            <w:noProof/>
            <w:webHidden/>
          </w:rPr>
          <w:fldChar w:fldCharType="begin"/>
        </w:r>
        <w:r w:rsidR="005F30AE">
          <w:rPr>
            <w:noProof/>
            <w:webHidden/>
          </w:rPr>
          <w:instrText xml:space="preserve"> PAGEREF _Toc467077515 \h </w:instrText>
        </w:r>
        <w:r w:rsidR="005F30AE">
          <w:rPr>
            <w:noProof/>
            <w:webHidden/>
          </w:rPr>
        </w:r>
        <w:r w:rsidR="005F30AE">
          <w:rPr>
            <w:noProof/>
            <w:webHidden/>
          </w:rPr>
          <w:fldChar w:fldCharType="separate"/>
        </w:r>
        <w:r w:rsidR="005F30AE">
          <w:rPr>
            <w:noProof/>
            <w:webHidden/>
          </w:rPr>
          <w:t>22</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16" w:history="1">
        <w:r w:rsidR="005F30AE" w:rsidRPr="008143E4">
          <w:rPr>
            <w:rStyle w:val="Hyperlink"/>
            <w:bCs/>
            <w:noProof/>
          </w:rPr>
          <w:t>Tabelle 10</w:t>
        </w:r>
        <w:r w:rsidR="005F30AE" w:rsidRPr="008143E4">
          <w:rPr>
            <w:rStyle w:val="Hyperlink"/>
            <w:b/>
            <w:bCs/>
            <w:noProof/>
          </w:rPr>
          <w:t>: Webservices SBA</w:t>
        </w:r>
        <w:r w:rsidR="005F30AE">
          <w:rPr>
            <w:noProof/>
            <w:webHidden/>
          </w:rPr>
          <w:tab/>
        </w:r>
        <w:r w:rsidR="005F30AE">
          <w:rPr>
            <w:noProof/>
            <w:webHidden/>
          </w:rPr>
          <w:fldChar w:fldCharType="begin"/>
        </w:r>
        <w:r w:rsidR="005F30AE">
          <w:rPr>
            <w:noProof/>
            <w:webHidden/>
          </w:rPr>
          <w:instrText xml:space="preserve"> PAGEREF _Toc467077516 \h </w:instrText>
        </w:r>
        <w:r w:rsidR="005F30AE">
          <w:rPr>
            <w:noProof/>
            <w:webHidden/>
          </w:rPr>
        </w:r>
        <w:r w:rsidR="005F30AE">
          <w:rPr>
            <w:noProof/>
            <w:webHidden/>
          </w:rPr>
          <w:fldChar w:fldCharType="separate"/>
        </w:r>
        <w:r w:rsidR="005F30AE">
          <w:rPr>
            <w:noProof/>
            <w:webHidden/>
          </w:rPr>
          <w:t>24</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17" w:history="1">
        <w:r w:rsidR="005F30AE" w:rsidRPr="008143E4">
          <w:rPr>
            <w:rStyle w:val="Hyperlink"/>
            <w:bCs/>
            <w:noProof/>
          </w:rPr>
          <w:t>Tabelle 11</w:t>
        </w:r>
        <w:r w:rsidR="005F30AE" w:rsidRPr="008143E4">
          <w:rPr>
            <w:rStyle w:val="Hyperlink"/>
            <w:b/>
            <w:bCs/>
            <w:noProof/>
          </w:rPr>
          <w:t>: Webservices SBG</w:t>
        </w:r>
        <w:r w:rsidR="005F30AE">
          <w:rPr>
            <w:noProof/>
            <w:webHidden/>
          </w:rPr>
          <w:tab/>
        </w:r>
        <w:r w:rsidR="005F30AE">
          <w:rPr>
            <w:noProof/>
            <w:webHidden/>
          </w:rPr>
          <w:fldChar w:fldCharType="begin"/>
        </w:r>
        <w:r w:rsidR="005F30AE">
          <w:rPr>
            <w:noProof/>
            <w:webHidden/>
          </w:rPr>
          <w:instrText xml:space="preserve"> PAGEREF _Toc467077517 \h </w:instrText>
        </w:r>
        <w:r w:rsidR="005F30AE">
          <w:rPr>
            <w:noProof/>
            <w:webHidden/>
          </w:rPr>
        </w:r>
        <w:r w:rsidR="005F30AE">
          <w:rPr>
            <w:noProof/>
            <w:webHidden/>
          </w:rPr>
          <w:fldChar w:fldCharType="separate"/>
        </w:r>
        <w:r w:rsidR="005F30AE">
          <w:rPr>
            <w:noProof/>
            <w:webHidden/>
          </w:rPr>
          <w:t>26</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18" w:history="1">
        <w:r w:rsidR="005F30AE" w:rsidRPr="008143E4">
          <w:rPr>
            <w:rStyle w:val="Hyperlink"/>
            <w:bCs/>
            <w:noProof/>
          </w:rPr>
          <w:t>Tabelle 12</w:t>
        </w:r>
        <w:r w:rsidR="005F30AE" w:rsidRPr="008143E4">
          <w:rPr>
            <w:rStyle w:val="Hyperlink"/>
            <w:b/>
            <w:bCs/>
            <w:noProof/>
          </w:rPr>
          <w:t>: Webservice-Test MEBServer</w:t>
        </w:r>
        <w:r w:rsidR="005F30AE">
          <w:rPr>
            <w:noProof/>
            <w:webHidden/>
          </w:rPr>
          <w:tab/>
        </w:r>
        <w:r w:rsidR="005F30AE">
          <w:rPr>
            <w:noProof/>
            <w:webHidden/>
          </w:rPr>
          <w:fldChar w:fldCharType="begin"/>
        </w:r>
        <w:r w:rsidR="005F30AE">
          <w:rPr>
            <w:noProof/>
            <w:webHidden/>
          </w:rPr>
          <w:instrText xml:space="preserve"> PAGEREF _Toc467077518 \h </w:instrText>
        </w:r>
        <w:r w:rsidR="005F30AE">
          <w:rPr>
            <w:noProof/>
            <w:webHidden/>
          </w:rPr>
        </w:r>
        <w:r w:rsidR="005F30AE">
          <w:rPr>
            <w:noProof/>
            <w:webHidden/>
          </w:rPr>
          <w:fldChar w:fldCharType="separate"/>
        </w:r>
        <w:r w:rsidR="005F30AE">
          <w:rPr>
            <w:noProof/>
            <w:webHidden/>
          </w:rPr>
          <w:t>32</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19" w:history="1">
        <w:r w:rsidR="005F30AE" w:rsidRPr="008143E4">
          <w:rPr>
            <w:rStyle w:val="Hyperlink"/>
            <w:bCs/>
            <w:noProof/>
          </w:rPr>
          <w:t>Tabelle 13</w:t>
        </w:r>
        <w:r w:rsidR="005F30AE" w:rsidRPr="008143E4">
          <w:rPr>
            <w:rStyle w:val="Hyperlink"/>
            <w:b/>
            <w:bCs/>
            <w:noProof/>
          </w:rPr>
          <w:t>: Webservice-Test SDLServer</w:t>
        </w:r>
        <w:r w:rsidR="005F30AE">
          <w:rPr>
            <w:noProof/>
            <w:webHidden/>
          </w:rPr>
          <w:tab/>
        </w:r>
        <w:r w:rsidR="005F30AE">
          <w:rPr>
            <w:noProof/>
            <w:webHidden/>
          </w:rPr>
          <w:fldChar w:fldCharType="begin"/>
        </w:r>
        <w:r w:rsidR="005F30AE">
          <w:rPr>
            <w:noProof/>
            <w:webHidden/>
          </w:rPr>
          <w:instrText xml:space="preserve"> PAGEREF _Toc467077519 \h </w:instrText>
        </w:r>
        <w:r w:rsidR="005F30AE">
          <w:rPr>
            <w:noProof/>
            <w:webHidden/>
          </w:rPr>
        </w:r>
        <w:r w:rsidR="005F30AE">
          <w:rPr>
            <w:noProof/>
            <w:webHidden/>
          </w:rPr>
          <w:fldChar w:fldCharType="separate"/>
        </w:r>
        <w:r w:rsidR="005F30AE">
          <w:rPr>
            <w:noProof/>
            <w:webHidden/>
          </w:rPr>
          <w:t>47</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20" w:history="1">
        <w:r w:rsidR="005F30AE" w:rsidRPr="008143E4">
          <w:rPr>
            <w:rStyle w:val="Hyperlink"/>
            <w:bCs/>
            <w:noProof/>
          </w:rPr>
          <w:t>Tabelle 14</w:t>
        </w:r>
        <w:r w:rsidR="005F30AE" w:rsidRPr="008143E4">
          <w:rPr>
            <w:rStyle w:val="Hyperlink"/>
            <w:b/>
            <w:bCs/>
            <w:noProof/>
          </w:rPr>
          <w:t>: Webservice-Test SSPServer</w:t>
        </w:r>
        <w:r w:rsidR="005F30AE">
          <w:rPr>
            <w:noProof/>
            <w:webHidden/>
          </w:rPr>
          <w:tab/>
        </w:r>
        <w:r w:rsidR="005F30AE">
          <w:rPr>
            <w:noProof/>
            <w:webHidden/>
          </w:rPr>
          <w:fldChar w:fldCharType="begin"/>
        </w:r>
        <w:r w:rsidR="005F30AE">
          <w:rPr>
            <w:noProof/>
            <w:webHidden/>
          </w:rPr>
          <w:instrText xml:space="preserve"> PAGEREF _Toc467077520 \h </w:instrText>
        </w:r>
        <w:r w:rsidR="005F30AE">
          <w:rPr>
            <w:noProof/>
            <w:webHidden/>
          </w:rPr>
        </w:r>
        <w:r w:rsidR="005F30AE">
          <w:rPr>
            <w:noProof/>
            <w:webHidden/>
          </w:rPr>
          <w:fldChar w:fldCharType="separate"/>
        </w:r>
        <w:r w:rsidR="005F30AE">
          <w:rPr>
            <w:noProof/>
            <w:webHidden/>
          </w:rPr>
          <w:t>61</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21" w:history="1">
        <w:r w:rsidR="005F30AE" w:rsidRPr="008143E4">
          <w:rPr>
            <w:rStyle w:val="Hyperlink"/>
            <w:bCs/>
            <w:noProof/>
          </w:rPr>
          <w:t>Tabelle 15</w:t>
        </w:r>
        <w:r w:rsidR="005F30AE" w:rsidRPr="008143E4">
          <w:rPr>
            <w:rStyle w:val="Hyperlink"/>
            <w:b/>
            <w:bCs/>
            <w:noProof/>
          </w:rPr>
          <w:t>: Webservice-Test SBAServer</w:t>
        </w:r>
        <w:r w:rsidR="005F30AE">
          <w:rPr>
            <w:noProof/>
            <w:webHidden/>
          </w:rPr>
          <w:tab/>
        </w:r>
        <w:r w:rsidR="005F30AE">
          <w:rPr>
            <w:noProof/>
            <w:webHidden/>
          </w:rPr>
          <w:fldChar w:fldCharType="begin"/>
        </w:r>
        <w:r w:rsidR="005F30AE">
          <w:rPr>
            <w:noProof/>
            <w:webHidden/>
          </w:rPr>
          <w:instrText xml:space="preserve"> PAGEREF _Toc467077521 \h </w:instrText>
        </w:r>
        <w:r w:rsidR="005F30AE">
          <w:rPr>
            <w:noProof/>
            <w:webHidden/>
          </w:rPr>
        </w:r>
        <w:r w:rsidR="005F30AE">
          <w:rPr>
            <w:noProof/>
            <w:webHidden/>
          </w:rPr>
          <w:fldChar w:fldCharType="separate"/>
        </w:r>
        <w:r w:rsidR="005F30AE">
          <w:rPr>
            <w:noProof/>
            <w:webHidden/>
          </w:rPr>
          <w:t>75</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22" w:history="1">
        <w:r w:rsidR="005F30AE" w:rsidRPr="008143E4">
          <w:rPr>
            <w:rStyle w:val="Hyperlink"/>
            <w:bCs/>
            <w:noProof/>
          </w:rPr>
          <w:t>Tabelle 16</w:t>
        </w:r>
        <w:r w:rsidR="005F30AE" w:rsidRPr="008143E4">
          <w:rPr>
            <w:rStyle w:val="Hyperlink"/>
            <w:b/>
            <w:bCs/>
            <w:noProof/>
          </w:rPr>
          <w:t>: Webservice-Test SBGServer</w:t>
        </w:r>
        <w:r w:rsidR="005F30AE">
          <w:rPr>
            <w:noProof/>
            <w:webHidden/>
          </w:rPr>
          <w:tab/>
        </w:r>
        <w:r w:rsidR="005F30AE">
          <w:rPr>
            <w:noProof/>
            <w:webHidden/>
          </w:rPr>
          <w:fldChar w:fldCharType="begin"/>
        </w:r>
        <w:r w:rsidR="005F30AE">
          <w:rPr>
            <w:noProof/>
            <w:webHidden/>
          </w:rPr>
          <w:instrText xml:space="preserve"> PAGEREF _Toc467077522 \h </w:instrText>
        </w:r>
        <w:r w:rsidR="005F30AE">
          <w:rPr>
            <w:noProof/>
            <w:webHidden/>
          </w:rPr>
        </w:r>
        <w:r w:rsidR="005F30AE">
          <w:rPr>
            <w:noProof/>
            <w:webHidden/>
          </w:rPr>
          <w:fldChar w:fldCharType="separate"/>
        </w:r>
        <w:r w:rsidR="005F30AE">
          <w:rPr>
            <w:noProof/>
            <w:webHidden/>
          </w:rPr>
          <w:t>85</w:t>
        </w:r>
        <w:r w:rsidR="005F30AE">
          <w:rPr>
            <w:noProof/>
            <w:webHidden/>
          </w:rPr>
          <w:fldChar w:fldCharType="end"/>
        </w:r>
      </w:hyperlink>
    </w:p>
    <w:p w:rsidR="005F30AE" w:rsidRDefault="007417F5">
      <w:pPr>
        <w:pStyle w:val="Abbildungsverzeichnis"/>
        <w:tabs>
          <w:tab w:val="right" w:leader="dot" w:pos="9823"/>
        </w:tabs>
        <w:rPr>
          <w:rFonts w:asciiTheme="minorHAnsi" w:eastAsiaTheme="minorEastAsia" w:hAnsiTheme="minorHAnsi" w:cstheme="minorBidi"/>
          <w:noProof/>
          <w:szCs w:val="22"/>
          <w:lang w:eastAsia="de-CH"/>
        </w:rPr>
      </w:pPr>
      <w:hyperlink w:anchor="_Toc467077523" w:history="1">
        <w:r w:rsidR="005F30AE" w:rsidRPr="008143E4">
          <w:rPr>
            <w:rStyle w:val="Hyperlink"/>
            <w:noProof/>
          </w:rPr>
          <w:t xml:space="preserve">Tabelle 17: Verbindungsparameter für SAS; </w:t>
        </w:r>
        <w:r w:rsidR="005F30AE" w:rsidRPr="008143E4">
          <w:rPr>
            <w:rStyle w:val="Hyperlink"/>
            <w:b/>
            <w:noProof/>
          </w:rPr>
          <w:t>Achtung</w:t>
        </w:r>
        <w:r w:rsidR="005F30AE" w:rsidRPr="008143E4">
          <w:rPr>
            <w:rStyle w:val="Hyperlink"/>
            <w:noProof/>
          </w:rPr>
          <w:t>: Die Servernamen passen nicht mit den Umgebungskürzel zusammen! Dies ist leider so im BfS eingerichtet (es existiert offenbar ein entsprechendes Alias für die Abnahme, was aber auf die Produktion von SAS zeigt).</w:t>
        </w:r>
        <w:r w:rsidR="005F30AE">
          <w:rPr>
            <w:noProof/>
            <w:webHidden/>
          </w:rPr>
          <w:tab/>
        </w:r>
        <w:r w:rsidR="005F30AE">
          <w:rPr>
            <w:noProof/>
            <w:webHidden/>
          </w:rPr>
          <w:fldChar w:fldCharType="begin"/>
        </w:r>
        <w:r w:rsidR="005F30AE">
          <w:rPr>
            <w:noProof/>
            <w:webHidden/>
          </w:rPr>
          <w:instrText xml:space="preserve"> PAGEREF _Toc467077523 \h </w:instrText>
        </w:r>
        <w:r w:rsidR="005F30AE">
          <w:rPr>
            <w:noProof/>
            <w:webHidden/>
          </w:rPr>
        </w:r>
        <w:r w:rsidR="005F30AE">
          <w:rPr>
            <w:noProof/>
            <w:webHidden/>
          </w:rPr>
          <w:fldChar w:fldCharType="separate"/>
        </w:r>
        <w:r w:rsidR="005F30AE">
          <w:rPr>
            <w:noProof/>
            <w:webHidden/>
          </w:rPr>
          <w:t>85</w:t>
        </w:r>
        <w:r w:rsidR="005F30AE">
          <w:rPr>
            <w:noProof/>
            <w:webHidden/>
          </w:rPr>
          <w:fldChar w:fldCharType="end"/>
        </w:r>
      </w:hyperlink>
    </w:p>
    <w:p w:rsidR="00A83400" w:rsidRDefault="00D531A4" w:rsidP="003B158E">
      <w:r>
        <w:fldChar w:fldCharType="end"/>
      </w:r>
    </w:p>
    <w:sectPr w:rsidR="00A83400" w:rsidSect="0069581A">
      <w:headerReference w:type="default" r:id="rId40"/>
      <w:footerReference w:type="default" r:id="rId41"/>
      <w:pgSz w:w="11906" w:h="16838" w:code="9"/>
      <w:pgMar w:top="1724" w:right="707" w:bottom="1701" w:left="1366" w:header="1089" w:footer="862" w:gutter="0"/>
      <w:cols w:space="708"/>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17F5" w:rsidRDefault="007417F5">
      <w:r>
        <w:separator/>
      </w:r>
    </w:p>
  </w:endnote>
  <w:endnote w:type="continuationSeparator" w:id="0">
    <w:p w:rsidR="007417F5" w:rsidRDefault="00741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Univers Extended">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17F5" w:rsidRDefault="007417F5">
    <w:pPr>
      <w:pStyle w:val="Fuzeile"/>
    </w:pPr>
    <w:r>
      <w:rPr>
        <w:b/>
        <w:bCs/>
      </w:rPr>
      <w:t xml:space="preserve">Projekt </w:t>
    </w:r>
    <w:r w:rsidRPr="009F140E">
      <w:rPr>
        <w:b/>
        <w:bCs/>
      </w:rPr>
      <w:fldChar w:fldCharType="begin"/>
    </w:r>
    <w:r w:rsidRPr="009F140E">
      <w:rPr>
        <w:b/>
        <w:bCs/>
      </w:rPr>
      <w:instrText xml:space="preserve"> REF Projektname_TM \h  \* MERGEFORMAT </w:instrText>
    </w:r>
    <w:r w:rsidRPr="009F140E">
      <w:rPr>
        <w:b/>
        <w:bCs/>
      </w:rPr>
    </w:r>
    <w:r w:rsidRPr="009F140E">
      <w:rPr>
        <w:b/>
        <w:bCs/>
      </w:rPr>
      <w:fldChar w:fldCharType="separate"/>
    </w:r>
    <w:r w:rsidRPr="00537520">
      <w:rPr>
        <w:b/>
        <w:bCs/>
        <w:noProof/>
      </w:rPr>
      <w:t>MEB</w:t>
    </w:r>
    <w:r w:rsidRPr="009F140E">
      <w:rPr>
        <w:b/>
        <w:bCs/>
      </w:rPr>
      <w:fldChar w:fldCharType="end"/>
    </w:r>
    <w:r>
      <w:rPr>
        <w:b/>
        <w:bCs/>
        <w:noProof/>
        <w:lang w:eastAsia="de-CH"/>
      </w:rPr>
      <mc:AlternateContent>
        <mc:Choice Requires="wps">
          <w:drawing>
            <wp:anchor distT="0" distB="0" distL="114300" distR="114300" simplePos="0" relativeHeight="251657216" behindDoc="0" locked="0" layoutInCell="1" allowOverlap="1">
              <wp:simplePos x="0" y="0"/>
              <wp:positionH relativeFrom="margin">
                <wp:posOffset>0</wp:posOffset>
              </wp:positionH>
              <wp:positionV relativeFrom="page">
                <wp:posOffset>9792970</wp:posOffset>
              </wp:positionV>
              <wp:extent cx="6353810" cy="17780"/>
              <wp:effectExtent l="0" t="1270" r="0" b="0"/>
              <wp:wrapNone/>
              <wp:docPr id="1"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3810" cy="17780"/>
                      </a:xfrm>
                      <a:prstGeom prst="rect">
                        <a:avLst/>
                      </a:prstGeom>
                      <a:solidFill>
                        <a:srgbClr val="888279"/>
                      </a:solidFill>
                      <a:ln>
                        <a:noFill/>
                      </a:ln>
                      <a:extLst>
                        <a:ext uri="{91240B29-F687-4F45-9708-019B960494DF}">
                          <a14:hiddenLine xmlns:a14="http://schemas.microsoft.com/office/drawing/2010/main" w="9525">
                            <a:solidFill>
                              <a:srgbClr val="CCCCCC"/>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6E61A0" id="Rectangle 98" o:spid="_x0000_s1026" style="position:absolute;margin-left:0;margin-top:771.1pt;width:500.3pt;height:1.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" fillcolor="#888279" stroked="f" strokecolor="#ccc">
              <w10:wrap anchorx="margin" anchory="page"/>
            </v:rect>
          </w:pict>
        </mc:Fallback>
      </mc:AlternateContent>
    </w:r>
    <w:r>
      <w:tab/>
    </w:r>
    <w:r>
      <w:rPr>
        <w:b/>
      </w:rPr>
      <w:fldChar w:fldCharType="begin"/>
    </w:r>
    <w:r>
      <w:rPr>
        <w:b/>
      </w:rPr>
      <w:instrText xml:space="preserve"> REF  Versionsnummer_TM \h  \* MERGEFORMAT </w:instrText>
    </w:r>
    <w:r>
      <w:rPr>
        <w:b/>
      </w:rPr>
    </w:r>
    <w:r>
      <w:rPr>
        <w:b/>
      </w:rPr>
      <w:fldChar w:fldCharType="separate"/>
    </w:r>
    <w:r>
      <w:rPr>
        <w:b/>
        <w:noProof/>
      </w:rPr>
      <w:t>2.03</w:t>
    </w:r>
    <w:r>
      <w:rPr>
        <w:b/>
      </w:rPr>
      <w:fldChar w:fldCharType="end"/>
    </w:r>
    <w:r>
      <w:t xml:space="preserve"> </w:t>
    </w:r>
    <w:r w:rsidRPr="00AC07CF">
      <w:rPr>
        <w:color w:val="006EC7"/>
      </w:rPr>
      <w:t>&gt;</w:t>
    </w:r>
    <w:r>
      <w:rPr>
        <w:color w:val="000099"/>
      </w:rPr>
      <w:t xml:space="preserve"> </w:t>
    </w:r>
    <w:r>
      <w:fldChar w:fldCharType="begin"/>
    </w:r>
    <w:r>
      <w:instrText xml:space="preserve"> SAVEDATE \@ "dd.MM.yyyy" \* MERGEFORMAT </w:instrText>
    </w:r>
    <w:r>
      <w:fldChar w:fldCharType="separate"/>
    </w:r>
    <w:r>
      <w:rPr>
        <w:noProof/>
      </w:rPr>
      <w:t>01.12.2016</w:t>
    </w:r>
    <w:r>
      <w:fldChar w:fldCharType="end"/>
    </w:r>
    <w:r>
      <w:t xml:space="preserve"> </w:t>
    </w:r>
    <w:r w:rsidRPr="00AC07CF">
      <w:rPr>
        <w:color w:val="006EC7"/>
      </w:rPr>
      <w:t>&gt;</w:t>
    </w:r>
    <w:r>
      <w:rPr>
        <w:color w:val="000099"/>
      </w:rPr>
      <w:t xml:space="preserve"> </w:t>
    </w:r>
    <w:r>
      <w:fldChar w:fldCharType="begin"/>
    </w:r>
    <w:r>
      <w:instrText xml:space="preserve"> FILENAME </w:instrText>
    </w:r>
    <w:r>
      <w:fldChar w:fldCharType="separate"/>
    </w:r>
    <w:r>
      <w:rPr>
        <w:noProof/>
      </w:rPr>
      <w:t>MEB Installationshandbuch.doc</w:t>
    </w:r>
    <w:r>
      <w:rPr>
        <w:noProof/>
      </w:rPr>
      <w:fldChar w:fldCharType="end"/>
    </w:r>
    <w:r>
      <w:tab/>
    </w:r>
    <w:r>
      <w:fldChar w:fldCharType="begin"/>
    </w:r>
    <w:r>
      <w:instrText xml:space="preserve">PAGE </w:instrText>
    </w:r>
    <w:r>
      <w:fldChar w:fldCharType="separate"/>
    </w:r>
    <w:r w:rsidR="00385BDA">
      <w:rPr>
        <w:noProof/>
      </w:rPr>
      <w:t>10</w:t>
    </w:r>
    <w:r>
      <w:fldChar w:fldCharType="end"/>
    </w:r>
    <w:r>
      <w:t xml:space="preserve"> / </w:t>
    </w:r>
    <w:r>
      <w:fldChar w:fldCharType="begin"/>
    </w:r>
    <w:r>
      <w:instrText xml:space="preserve">NUMPAGES </w:instrText>
    </w:r>
    <w:r>
      <w:fldChar w:fldCharType="separate"/>
    </w:r>
    <w:r w:rsidR="00385BDA">
      <w:rPr>
        <w:noProof/>
      </w:rPr>
      <w:t>60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17F5" w:rsidRDefault="007417F5">
      <w:pPr>
        <w:jc w:val="left"/>
      </w:pPr>
      <w:r>
        <w:separator/>
      </w:r>
    </w:p>
  </w:footnote>
  <w:footnote w:type="continuationSeparator" w:id="0">
    <w:p w:rsidR="007417F5" w:rsidRDefault="007417F5">
      <w:r>
        <w:continuationSeparator/>
      </w:r>
    </w:p>
  </w:footnote>
  <w:footnote w:type="continuationNotice" w:id="1">
    <w:p w:rsidR="007417F5" w:rsidRDefault="007417F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17F5" w:rsidRDefault="007417F5">
    <w:pPr>
      <w:pStyle w:val="Kopfzeile"/>
    </w:pPr>
    <w:r>
      <w:rPr>
        <w:b w:val="0"/>
        <w:noProof/>
        <w:lang w:eastAsia="de-CH"/>
      </w:rPr>
      <w:drawing>
        <wp:anchor distT="0" distB="0" distL="114300" distR="114300" simplePos="0" relativeHeight="251658240" behindDoc="0" locked="0" layoutInCell="1" allowOverlap="1" wp14:anchorId="3DB53E36" wp14:editId="6D206E50">
          <wp:simplePos x="0" y="0"/>
          <wp:positionH relativeFrom="column">
            <wp:posOffset>3538855</wp:posOffset>
          </wp:positionH>
          <wp:positionV relativeFrom="paragraph">
            <wp:posOffset>-245745</wp:posOffset>
          </wp:positionV>
          <wp:extent cx="2505075" cy="742950"/>
          <wp:effectExtent l="0" t="0" r="0" b="0"/>
          <wp:wrapNone/>
          <wp:docPr id="117" name="Bild 107" descr="adesso_claim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7" descr="adesso_claim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5075" cy="742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17F5" w:rsidRDefault="007417F5">
    <w:pPr>
      <w:pStyle w:val="Kopfzeile"/>
    </w:pPr>
    <w:r w:rsidRPr="00E976B2">
      <w:rPr>
        <w:b w:val="0"/>
      </w:rPr>
      <w:fldChar w:fldCharType="begin"/>
    </w:r>
    <w:r w:rsidRPr="00E976B2">
      <w:rPr>
        <w:b w:val="0"/>
      </w:rPr>
      <w:instrText xml:space="preserve"> REF Titel_TM \h </w:instrText>
    </w:r>
    <w:r>
      <w:rPr>
        <w:b w:val="0"/>
      </w:rPr>
      <w:instrText xml:space="preserve"> \* MERGEFORMAT </w:instrText>
    </w:r>
    <w:r w:rsidRPr="00E976B2">
      <w:rPr>
        <w:b w:val="0"/>
      </w:rPr>
    </w:r>
    <w:r w:rsidRPr="00E976B2">
      <w:rPr>
        <w:b w:val="0"/>
      </w:rPr>
      <w:fldChar w:fldCharType="separate"/>
    </w:r>
    <w:r>
      <w:rPr>
        <w:noProof/>
      </w:rPr>
      <w:t>MEB Installationshandbuch</w:t>
    </w:r>
    <w:r w:rsidRPr="00E976B2">
      <w:rPr>
        <w:b w:val="0"/>
      </w:rPr>
      <w:fldChar w:fldCharType="end"/>
    </w:r>
    <w:r>
      <w:rPr>
        <w:bCs/>
        <w:noProof/>
        <w:lang w:eastAsia="de-CH"/>
      </w:rPr>
      <w:drawing>
        <wp:anchor distT="0" distB="0" distL="114300" distR="114300" simplePos="0" relativeHeight="251659264" behindDoc="0" locked="0" layoutInCell="1" allowOverlap="1">
          <wp:simplePos x="0" y="0"/>
          <wp:positionH relativeFrom="column">
            <wp:posOffset>5278120</wp:posOffset>
          </wp:positionH>
          <wp:positionV relativeFrom="paragraph">
            <wp:posOffset>-100330</wp:posOffset>
          </wp:positionV>
          <wp:extent cx="1119505" cy="444500"/>
          <wp:effectExtent l="0" t="0" r="5080" b="7620"/>
          <wp:wrapNone/>
          <wp:docPr id="116" name="Bild 110" descr="adesso_basic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0" descr="adesso_basic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9505" cy="444500"/>
                  </a:xfrm>
                  <a:prstGeom prst="rect">
                    <a:avLst/>
                  </a:prstGeom>
                  <a:noFill/>
                  <a:ln>
                    <a:noFill/>
                  </a:ln>
                </pic:spPr>
              </pic:pic>
            </a:graphicData>
          </a:graphic>
          <wp14:sizeRelH relativeFrom="page">
            <wp14:pctWidth>0</wp14:pctWidth>
          </wp14:sizeRelH>
          <wp14:sizeRelV relativeFrom="page">
            <wp14:pctHeight>0</wp14:pctHeight>
          </wp14:sizeRelV>
        </wp:anchor>
      </w:drawing>
    </w:r>
    <w:r>
      <w:rPr>
        <w:b w:val="0"/>
        <w:bCs/>
        <w:noProof/>
        <w:lang w:eastAsia="de-CH"/>
      </w:rPr>
      <mc:AlternateContent>
        <mc:Choice Requires="wps">
          <w:drawing>
            <wp:anchor distT="0" distB="0" distL="114300" distR="114300" simplePos="0" relativeHeight="251656192" behindDoc="0" locked="0" layoutInCell="1" allowOverlap="1">
              <wp:simplePos x="0" y="0"/>
              <wp:positionH relativeFrom="margin">
                <wp:posOffset>0</wp:posOffset>
              </wp:positionH>
              <wp:positionV relativeFrom="page">
                <wp:posOffset>860425</wp:posOffset>
              </wp:positionV>
              <wp:extent cx="5250815" cy="17780"/>
              <wp:effectExtent l="0" t="3175" r="0" b="0"/>
              <wp:wrapNone/>
              <wp:docPr id="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0815" cy="17780"/>
                      </a:xfrm>
                      <a:prstGeom prst="rect">
                        <a:avLst/>
                      </a:prstGeom>
                      <a:solidFill>
                        <a:srgbClr val="888279"/>
                      </a:solidFill>
                      <a:ln>
                        <a:noFill/>
                      </a:ln>
                      <a:extLst>
                        <a:ext uri="{91240B29-F687-4F45-9708-019B960494DF}">
                          <a14:hiddenLine xmlns:a14="http://schemas.microsoft.com/office/drawing/2010/main" w="9525">
                            <a:solidFill>
                              <a:srgbClr val="CCCCCC"/>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61071C" id="Rectangle 95" o:spid="_x0000_s1026" style="position:absolute;margin-left:0;margin-top:67.75pt;width:413.45pt;height:1.4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" fillcolor="#888279" stroked="f" strokecolor="#ccc">
              <w10:wrap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3FE4629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CC5A3B3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9F32C42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2B0232B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C6B46CF6"/>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B1A541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3EABFF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172618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40D91E"/>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0290BEB0"/>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7922300"/>
    <w:multiLevelType w:val="multilevel"/>
    <w:tmpl w:val="0920632E"/>
    <w:lvl w:ilvl="0">
      <w:start w:val="1"/>
      <w:numFmt w:val="bullet"/>
      <w:pStyle w:val="AufzhlungmitKstchenGl"/>
      <w:lvlText w:val=""/>
      <w:lvlJc w:val="left"/>
      <w:pPr>
        <w:tabs>
          <w:tab w:val="num" w:pos="360"/>
        </w:tabs>
        <w:ind w:left="360" w:hanging="360"/>
      </w:pPr>
      <w:rPr>
        <w:rFonts w:ascii="Wingdings" w:hAnsi="Wingdings" w:hint="default"/>
        <w:color w:val="000099"/>
      </w:rPr>
    </w:lvl>
    <w:lvl w:ilvl="1">
      <w:start w:val="1"/>
      <w:numFmt w:val="bullet"/>
      <w:lvlRestart w:val="0"/>
      <w:lvlText w:val=""/>
      <w:lvlJc w:val="left"/>
      <w:pPr>
        <w:tabs>
          <w:tab w:val="num" w:pos="720"/>
        </w:tabs>
        <w:ind w:left="720" w:hanging="360"/>
      </w:pPr>
      <w:rPr>
        <w:rFonts w:ascii="Wingdings" w:hAnsi="Wingdings" w:hint="default"/>
        <w:b w:val="0"/>
        <w:i w:val="0"/>
        <w:color w:val="000099"/>
        <w:sz w:val="22"/>
      </w:rPr>
    </w:lvl>
    <w:lvl w:ilvl="2">
      <w:start w:val="1"/>
      <w:numFmt w:val="bullet"/>
      <w:lvlRestart w:val="0"/>
      <w:lvlText w:val=""/>
      <w:lvlJc w:val="left"/>
      <w:pPr>
        <w:tabs>
          <w:tab w:val="num" w:pos="1080"/>
        </w:tabs>
        <w:ind w:left="1080" w:hanging="360"/>
      </w:pPr>
      <w:rPr>
        <w:rFonts w:ascii="Wingdings" w:hAnsi="Wingdings" w:hint="default"/>
        <w:b w:val="0"/>
        <w:i w:val="0"/>
        <w:color w:val="000099"/>
        <w:sz w:val="22"/>
      </w:rPr>
    </w:lvl>
    <w:lvl w:ilvl="3">
      <w:start w:val="1"/>
      <w:numFmt w:val="bullet"/>
      <w:lvlRestart w:val="0"/>
      <w:lvlText w:val=""/>
      <w:lvlJc w:val="left"/>
      <w:pPr>
        <w:tabs>
          <w:tab w:val="num" w:pos="1440"/>
        </w:tabs>
        <w:ind w:left="1440" w:hanging="360"/>
      </w:pPr>
      <w:rPr>
        <w:rFonts w:ascii="Wingdings" w:hAnsi="Wingdings" w:hint="default"/>
        <w:b w:val="0"/>
        <w:i w:val="0"/>
        <w:color w:val="000099"/>
        <w:sz w:val="22"/>
      </w:rPr>
    </w:lvl>
    <w:lvl w:ilvl="4">
      <w:start w:val="1"/>
      <w:numFmt w:val="bullet"/>
      <w:lvlRestart w:val="0"/>
      <w:lvlText w:val=""/>
      <w:lvlJc w:val="left"/>
      <w:pPr>
        <w:tabs>
          <w:tab w:val="num" w:pos="1800"/>
        </w:tabs>
        <w:ind w:left="1800" w:hanging="360"/>
      </w:pPr>
      <w:rPr>
        <w:rFonts w:ascii="Wingdings" w:hAnsi="Wingdings" w:hint="default"/>
        <w:b w:val="0"/>
        <w:i w:val="0"/>
        <w:color w:val="000099"/>
        <w:sz w:val="22"/>
      </w:rPr>
    </w:lvl>
    <w:lvl w:ilvl="5">
      <w:start w:val="1"/>
      <w:numFmt w:val="bullet"/>
      <w:lvlRestart w:val="0"/>
      <w:lvlText w:val=""/>
      <w:lvlJc w:val="left"/>
      <w:pPr>
        <w:tabs>
          <w:tab w:val="num" w:pos="2160"/>
        </w:tabs>
        <w:ind w:left="2160" w:hanging="360"/>
      </w:pPr>
      <w:rPr>
        <w:rFonts w:ascii="Wingdings" w:hAnsi="Wingdings" w:hint="default"/>
        <w:b w:val="0"/>
        <w:i w:val="0"/>
        <w:color w:val="000099"/>
        <w:sz w:val="22"/>
      </w:rPr>
    </w:lvl>
    <w:lvl w:ilvl="6">
      <w:start w:val="1"/>
      <w:numFmt w:val="bullet"/>
      <w:lvlRestart w:val="0"/>
      <w:lvlText w:val=""/>
      <w:lvlJc w:val="left"/>
      <w:pPr>
        <w:tabs>
          <w:tab w:val="num" w:pos="2520"/>
        </w:tabs>
        <w:ind w:left="2520" w:hanging="360"/>
      </w:pPr>
      <w:rPr>
        <w:rFonts w:ascii="Wingdings" w:hAnsi="Wingdings" w:hint="default"/>
        <w:b w:val="0"/>
        <w:i w:val="0"/>
        <w:color w:val="000099"/>
        <w:sz w:val="22"/>
      </w:rPr>
    </w:lvl>
    <w:lvl w:ilvl="7">
      <w:start w:val="1"/>
      <w:numFmt w:val="bullet"/>
      <w:lvlRestart w:val="0"/>
      <w:lvlText w:val=""/>
      <w:lvlJc w:val="left"/>
      <w:pPr>
        <w:tabs>
          <w:tab w:val="num" w:pos="2880"/>
        </w:tabs>
        <w:ind w:left="2880" w:hanging="360"/>
      </w:pPr>
      <w:rPr>
        <w:rFonts w:ascii="Wingdings" w:hAnsi="Wingdings" w:hint="default"/>
        <w:b w:val="0"/>
        <w:i w:val="0"/>
        <w:color w:val="000099"/>
        <w:sz w:val="22"/>
      </w:rPr>
    </w:lvl>
    <w:lvl w:ilvl="8">
      <w:start w:val="1"/>
      <w:numFmt w:val="bullet"/>
      <w:lvlRestart w:val="0"/>
      <w:lvlText w:val=""/>
      <w:lvlJc w:val="left"/>
      <w:pPr>
        <w:tabs>
          <w:tab w:val="num" w:pos="3240"/>
        </w:tabs>
        <w:ind w:left="3240" w:hanging="360"/>
      </w:pPr>
      <w:rPr>
        <w:rFonts w:ascii="Wingdings" w:hAnsi="Wingdings" w:hint="default"/>
        <w:b w:val="0"/>
        <w:i w:val="0"/>
        <w:color w:val="000099"/>
        <w:sz w:val="22"/>
      </w:rPr>
    </w:lvl>
  </w:abstractNum>
  <w:abstractNum w:abstractNumId="11" w15:restartNumberingAfterBreak="0">
    <w:nsid w:val="0C885DF2"/>
    <w:multiLevelType w:val="hybridMultilevel"/>
    <w:tmpl w:val="0FEC3526"/>
    <w:lvl w:ilvl="0" w:tplc="0807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2352459"/>
    <w:multiLevelType w:val="hybridMultilevel"/>
    <w:tmpl w:val="3872E72E"/>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2F2766C"/>
    <w:multiLevelType w:val="hybridMultilevel"/>
    <w:tmpl w:val="515461EC"/>
    <w:lvl w:ilvl="0" w:tplc="08070001">
      <w:start w:val="1"/>
      <w:numFmt w:val="bullet"/>
      <w:lvlText w:val=""/>
      <w:lvlJc w:val="left"/>
      <w:pPr>
        <w:tabs>
          <w:tab w:val="num" w:pos="720"/>
        </w:tabs>
        <w:ind w:left="720" w:hanging="360"/>
      </w:pPr>
      <w:rPr>
        <w:rFonts w:ascii="Symbol" w:hAnsi="Symbol"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C145C82"/>
    <w:multiLevelType w:val="hybridMultilevel"/>
    <w:tmpl w:val="61DCA548"/>
    <w:lvl w:ilvl="0" w:tplc="7F1E433E">
      <w:start w:val="1"/>
      <w:numFmt w:val="decimal"/>
      <w:pStyle w:val="Abbildungsformat"/>
      <w:lvlText w:val="Abbildung %1:"/>
      <w:lvlJc w:val="left"/>
      <w:pPr>
        <w:tabs>
          <w:tab w:val="num" w:pos="720"/>
        </w:tabs>
        <w:ind w:left="0" w:firstLine="0"/>
      </w:pPr>
      <w:rPr>
        <w:rFonts w:ascii="Arial" w:hAnsi="Arial" w:hint="default"/>
        <w:b/>
        <w:i w:val="0"/>
        <w:color w:val="auto"/>
        <w:sz w:val="20"/>
      </w:r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5" w15:restartNumberingAfterBreak="0">
    <w:nsid w:val="1DF74424"/>
    <w:multiLevelType w:val="hybridMultilevel"/>
    <w:tmpl w:val="1FEE7148"/>
    <w:lvl w:ilvl="0" w:tplc="D83E623C">
      <w:start w:val="1"/>
      <w:numFmt w:val="decimal"/>
      <w:pStyle w:val="Tabellenformat"/>
      <w:lvlText w:val="Tabelle %1:"/>
      <w:lvlJc w:val="left"/>
      <w:pPr>
        <w:tabs>
          <w:tab w:val="num" w:pos="720"/>
        </w:tabs>
        <w:ind w:left="0" w:firstLine="0"/>
      </w:pPr>
      <w:rPr>
        <w:rFonts w:ascii="Arial" w:hAnsi="Arial" w:hint="default"/>
        <w:b/>
        <w:i w:val="0"/>
        <w:color w:val="auto"/>
        <w:sz w:val="2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6" w15:restartNumberingAfterBreak="0">
    <w:nsid w:val="2BC137C9"/>
    <w:multiLevelType w:val="hybridMultilevel"/>
    <w:tmpl w:val="8EC23D9A"/>
    <w:lvl w:ilvl="0" w:tplc="ADE48742">
      <w:start w:val="1"/>
      <w:numFmt w:val="bullet"/>
      <w:pStyle w:val="Aufzhlung1Ebene-adesso"/>
      <w:lvlText w:val="►"/>
      <w:lvlJc w:val="left"/>
      <w:pPr>
        <w:tabs>
          <w:tab w:val="num" w:pos="360"/>
        </w:tabs>
        <w:ind w:left="360" w:hanging="360"/>
      </w:pPr>
      <w:rPr>
        <w:rFonts w:ascii="Univers Extended" w:hAnsi="Univers Extended" w:hint="default"/>
        <w:color w:val="006EC7"/>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201254"/>
    <w:multiLevelType w:val="hybridMultilevel"/>
    <w:tmpl w:val="C0BCA22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CEE3ACB"/>
    <w:multiLevelType w:val="hybridMultilevel"/>
    <w:tmpl w:val="F8EE8E80"/>
    <w:lvl w:ilvl="0" w:tplc="5D783AE6">
      <w:start w:val="1"/>
      <w:numFmt w:val="bullet"/>
      <w:pStyle w:val="Aufzhlung3Ebene-adesso"/>
      <w:lvlText w:val="-"/>
      <w:lvlJc w:val="left"/>
      <w:pPr>
        <w:tabs>
          <w:tab w:val="num" w:pos="868"/>
        </w:tabs>
        <w:ind w:left="868" w:hanging="227"/>
      </w:pPr>
      <w:rPr>
        <w:rFonts w:ascii="Arial" w:hAnsi="Arial" w:hint="default"/>
        <w:color w:val="006EC7"/>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E130CFF"/>
    <w:multiLevelType w:val="hybridMultilevel"/>
    <w:tmpl w:val="EFF2CE16"/>
    <w:lvl w:ilvl="0" w:tplc="DFA437B8">
      <w:start w:val="1"/>
      <w:numFmt w:val="bullet"/>
      <w:pStyle w:val="Aufzhlung2Ebene-adesso"/>
      <w:lvlText w:val="&gt;"/>
      <w:lvlJc w:val="left"/>
      <w:pPr>
        <w:tabs>
          <w:tab w:val="num" w:pos="471"/>
        </w:tabs>
        <w:ind w:left="641" w:hanging="284"/>
      </w:pPr>
      <w:rPr>
        <w:rFonts w:ascii="Verdana" w:hAnsi="Verdana" w:hint="default"/>
        <w:color w:val="006EC7"/>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C257076"/>
    <w:multiLevelType w:val="hybridMultilevel"/>
    <w:tmpl w:val="26249E52"/>
    <w:lvl w:ilvl="0" w:tplc="3DC89590">
      <w:start w:val="1"/>
      <w:numFmt w:val="bullet"/>
      <w:pStyle w:val="Aufzhlung1Tabelle"/>
      <w:lvlText w:val="&gt;"/>
      <w:lvlJc w:val="left"/>
      <w:pPr>
        <w:ind w:left="360" w:hanging="360"/>
      </w:pPr>
      <w:rPr>
        <w:rFonts w:ascii="Arial" w:hAnsi="Arial" w:hint="default"/>
        <w:b/>
        <w:i w:val="0"/>
        <w:color w:val="0070C0"/>
        <w:u w:color="4BACC6"/>
        <w14:shadow w14:blurRad="0" w14:dist="0" w14:dir="0" w14:sx="0" w14:sy="0" w14:kx="0" w14:ky="0" w14:algn="none">
          <w14:srgbClr w14:val="000000"/>
        </w14:shadow>
        <w14:textOutline w14:w="0" w14:cap="rnd" w14:cmpd="sng" w14:algn="ctr">
          <w14:noFill/>
          <w14:prstDash w14:val="solid"/>
          <w14:bevel/>
        </w14:textOutline>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CE43F4"/>
    <w:multiLevelType w:val="multilevel"/>
    <w:tmpl w:val="E36C458A"/>
    <w:lvl w:ilvl="0">
      <w:start w:val="1"/>
      <w:numFmt w:val="upperLetter"/>
      <w:pStyle w:val="FormatvorlageUCAlternativesLinks0cmErsteZeile0cm"/>
      <w:lvlText w:val="%1."/>
      <w:lvlJc w:val="left"/>
      <w:pPr>
        <w:tabs>
          <w:tab w:val="num" w:pos="360"/>
        </w:tabs>
        <w:ind w:left="360" w:hanging="360"/>
      </w:pPr>
      <w:rPr>
        <w:rFonts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sz w:val="20"/>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67BD10B5"/>
    <w:multiLevelType w:val="multilevel"/>
    <w:tmpl w:val="86C60276"/>
    <w:lvl w:ilvl="0">
      <w:start w:val="1"/>
      <w:numFmt w:val="decimal"/>
      <w:pStyle w:val="Aufzhlungnumer-adesso"/>
      <w:lvlText w:val="%1."/>
      <w:lvlJc w:val="left"/>
      <w:pPr>
        <w:tabs>
          <w:tab w:val="num" w:pos="360"/>
        </w:tabs>
        <w:ind w:left="360" w:hanging="360"/>
      </w:pPr>
    </w:lvl>
    <w:lvl w:ilvl="1">
      <w:start w:val="1"/>
      <w:numFmt w:val="decimal"/>
      <w:lvlText w:val="%2."/>
      <w:lvlJc w:val="left"/>
      <w:pPr>
        <w:tabs>
          <w:tab w:val="num" w:pos="1009"/>
        </w:tabs>
        <w:ind w:left="938" w:hanging="289"/>
      </w:pPr>
      <w:rPr>
        <w:rFonts w:ascii="Arial" w:hAnsi="Arial" w:hint="default"/>
        <w:b w:val="0"/>
        <w:i w:val="0"/>
        <w:sz w:val="22"/>
      </w:rPr>
    </w:lvl>
    <w:lvl w:ilvl="2">
      <w:start w:val="1"/>
      <w:numFmt w:val="decimal"/>
      <w:lvlText w:val="%3."/>
      <w:lvlJc w:val="left"/>
      <w:pPr>
        <w:tabs>
          <w:tab w:val="num" w:pos="1298"/>
        </w:tabs>
        <w:ind w:left="1228" w:hanging="290"/>
      </w:pPr>
      <w:rPr>
        <w:rFonts w:ascii="Arial" w:hAnsi="Arial" w:hint="default"/>
        <w:b w:val="0"/>
        <w:i w:val="0"/>
        <w:sz w:val="22"/>
      </w:rPr>
    </w:lvl>
    <w:lvl w:ilvl="3">
      <w:start w:val="1"/>
      <w:numFmt w:val="decimal"/>
      <w:lvlText w:val="%4."/>
      <w:lvlJc w:val="left"/>
      <w:pPr>
        <w:tabs>
          <w:tab w:val="num" w:pos="1588"/>
        </w:tabs>
        <w:ind w:left="1517" w:hanging="289"/>
      </w:pPr>
      <w:rPr>
        <w:rFonts w:ascii="Arial" w:hAnsi="Arial" w:hint="default"/>
        <w:b w:val="0"/>
        <w:i w:val="0"/>
        <w:sz w:val="22"/>
      </w:rPr>
    </w:lvl>
    <w:lvl w:ilvl="4">
      <w:start w:val="1"/>
      <w:numFmt w:val="decimal"/>
      <w:lvlText w:val="%5."/>
      <w:lvlJc w:val="left"/>
      <w:pPr>
        <w:tabs>
          <w:tab w:val="num" w:pos="1877"/>
        </w:tabs>
        <w:ind w:left="1806" w:hanging="289"/>
      </w:pPr>
      <w:rPr>
        <w:rFonts w:ascii="Arial" w:hAnsi="Arial" w:hint="default"/>
        <w:b w:val="0"/>
        <w:i w:val="0"/>
        <w:sz w:val="22"/>
      </w:rPr>
    </w:lvl>
    <w:lvl w:ilvl="5">
      <w:start w:val="1"/>
      <w:numFmt w:val="decimal"/>
      <w:lvlText w:val="%6."/>
      <w:lvlJc w:val="left"/>
      <w:pPr>
        <w:tabs>
          <w:tab w:val="num" w:pos="2166"/>
        </w:tabs>
        <w:ind w:left="2095" w:hanging="289"/>
      </w:pPr>
      <w:rPr>
        <w:rFonts w:ascii="Arial" w:hAnsi="Arial" w:hint="default"/>
        <w:b w:val="0"/>
        <w:i w:val="0"/>
        <w:sz w:val="22"/>
      </w:rPr>
    </w:lvl>
    <w:lvl w:ilvl="6">
      <w:start w:val="1"/>
      <w:numFmt w:val="decimal"/>
      <w:lvlText w:val="%7."/>
      <w:lvlJc w:val="left"/>
      <w:pPr>
        <w:tabs>
          <w:tab w:val="num" w:pos="2455"/>
        </w:tabs>
        <w:ind w:left="2384" w:hanging="289"/>
      </w:pPr>
      <w:rPr>
        <w:rFonts w:ascii="Arial" w:hAnsi="Arial" w:hint="default"/>
        <w:b w:val="0"/>
        <w:i w:val="0"/>
        <w:sz w:val="22"/>
      </w:rPr>
    </w:lvl>
    <w:lvl w:ilvl="7">
      <w:start w:val="1"/>
      <w:numFmt w:val="decimal"/>
      <w:lvlText w:val="%8."/>
      <w:lvlJc w:val="left"/>
      <w:pPr>
        <w:tabs>
          <w:tab w:val="num" w:pos="2744"/>
        </w:tabs>
        <w:ind w:left="2673" w:hanging="289"/>
      </w:pPr>
      <w:rPr>
        <w:rFonts w:ascii="Arial" w:hAnsi="Arial" w:hint="default"/>
        <w:b w:val="0"/>
        <w:i w:val="0"/>
        <w:sz w:val="22"/>
      </w:rPr>
    </w:lvl>
    <w:lvl w:ilvl="8">
      <w:start w:val="1"/>
      <w:numFmt w:val="decimal"/>
      <w:lvlText w:val="%9."/>
      <w:lvlJc w:val="left"/>
      <w:pPr>
        <w:tabs>
          <w:tab w:val="num" w:pos="3033"/>
        </w:tabs>
        <w:ind w:left="2963" w:hanging="290"/>
      </w:pPr>
      <w:rPr>
        <w:rFonts w:ascii="Arial" w:hAnsi="Arial" w:hint="default"/>
        <w:b w:val="0"/>
        <w:i w:val="0"/>
        <w:sz w:val="22"/>
      </w:rPr>
    </w:lvl>
  </w:abstractNum>
  <w:abstractNum w:abstractNumId="23" w15:restartNumberingAfterBreak="0">
    <w:nsid w:val="6A1A44C6"/>
    <w:multiLevelType w:val="multilevel"/>
    <w:tmpl w:val="8AA0A300"/>
    <w:lvl w:ilvl="0">
      <w:start w:val="1"/>
      <w:numFmt w:val="upperLetter"/>
      <w:pStyle w:val="berschriftAnhang"/>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6C1B0AD6"/>
    <w:multiLevelType w:val="multilevel"/>
    <w:tmpl w:val="E8DE166E"/>
    <w:lvl w:ilvl="0">
      <w:start w:val="1"/>
      <w:numFmt w:val="decimal"/>
      <w:pStyle w:val="UCList"/>
      <w:lvlText w:val="%1."/>
      <w:lvlJc w:val="left"/>
      <w:pPr>
        <w:tabs>
          <w:tab w:val="num" w:pos="388"/>
        </w:tabs>
        <w:ind w:left="388" w:hanging="360"/>
      </w:pPr>
      <w:rPr>
        <w:rFonts w:hint="default"/>
      </w:rPr>
    </w:lvl>
    <w:lvl w:ilvl="1">
      <w:start w:val="1"/>
      <w:numFmt w:val="decimal"/>
      <w:lvlText w:val="%1.%2."/>
      <w:lvlJc w:val="left"/>
      <w:pPr>
        <w:tabs>
          <w:tab w:val="num" w:pos="820"/>
        </w:tabs>
        <w:ind w:left="820" w:hanging="432"/>
      </w:pPr>
      <w:rPr>
        <w:rFonts w:hint="default"/>
      </w:rPr>
    </w:lvl>
    <w:lvl w:ilvl="2">
      <w:start w:val="1"/>
      <w:numFmt w:val="decimal"/>
      <w:lvlText w:val="%1.%2.%3."/>
      <w:lvlJc w:val="left"/>
      <w:pPr>
        <w:tabs>
          <w:tab w:val="num" w:pos="1252"/>
        </w:tabs>
        <w:ind w:left="1252" w:hanging="504"/>
      </w:pPr>
      <w:rPr>
        <w:rFonts w:hint="default"/>
      </w:rPr>
    </w:lvl>
    <w:lvl w:ilvl="3">
      <w:start w:val="1"/>
      <w:numFmt w:val="decimal"/>
      <w:lvlText w:val="%1.%2.%3.%4."/>
      <w:lvlJc w:val="left"/>
      <w:pPr>
        <w:tabs>
          <w:tab w:val="num" w:pos="1828"/>
        </w:tabs>
        <w:ind w:left="1756" w:hanging="648"/>
      </w:pPr>
      <w:rPr>
        <w:rFonts w:hint="default"/>
      </w:rPr>
    </w:lvl>
    <w:lvl w:ilvl="4">
      <w:start w:val="1"/>
      <w:numFmt w:val="decimal"/>
      <w:lvlText w:val="%1.%2.%3.%4.%5."/>
      <w:lvlJc w:val="left"/>
      <w:pPr>
        <w:tabs>
          <w:tab w:val="num" w:pos="2548"/>
        </w:tabs>
        <w:ind w:left="2260" w:hanging="792"/>
      </w:pPr>
      <w:rPr>
        <w:rFonts w:hint="default"/>
      </w:rPr>
    </w:lvl>
    <w:lvl w:ilvl="5">
      <w:start w:val="1"/>
      <w:numFmt w:val="decimal"/>
      <w:lvlText w:val="%1.%2.%3.%4.%5.%6."/>
      <w:lvlJc w:val="left"/>
      <w:pPr>
        <w:tabs>
          <w:tab w:val="num" w:pos="2908"/>
        </w:tabs>
        <w:ind w:left="2764" w:hanging="936"/>
      </w:pPr>
      <w:rPr>
        <w:rFonts w:hint="default"/>
      </w:rPr>
    </w:lvl>
    <w:lvl w:ilvl="6">
      <w:start w:val="1"/>
      <w:numFmt w:val="decimal"/>
      <w:lvlText w:val="%1.%2.%3.%4.%5.%6.%7."/>
      <w:lvlJc w:val="left"/>
      <w:pPr>
        <w:tabs>
          <w:tab w:val="num" w:pos="3628"/>
        </w:tabs>
        <w:ind w:left="3268" w:hanging="1080"/>
      </w:pPr>
      <w:rPr>
        <w:rFonts w:hint="default"/>
      </w:rPr>
    </w:lvl>
    <w:lvl w:ilvl="7">
      <w:start w:val="1"/>
      <w:numFmt w:val="decimal"/>
      <w:lvlText w:val="%1.%2.%3.%4.%5.%6.%7.%8."/>
      <w:lvlJc w:val="left"/>
      <w:pPr>
        <w:tabs>
          <w:tab w:val="num" w:pos="3988"/>
        </w:tabs>
        <w:ind w:left="3772" w:hanging="1224"/>
      </w:pPr>
      <w:rPr>
        <w:rFonts w:hint="default"/>
      </w:rPr>
    </w:lvl>
    <w:lvl w:ilvl="8">
      <w:start w:val="1"/>
      <w:numFmt w:val="decimal"/>
      <w:lvlText w:val="%1.%2.%3.%4.%5.%6.%7.%8.%9."/>
      <w:lvlJc w:val="left"/>
      <w:pPr>
        <w:tabs>
          <w:tab w:val="num" w:pos="4708"/>
        </w:tabs>
        <w:ind w:left="4348" w:hanging="1440"/>
      </w:pPr>
      <w:rPr>
        <w:rFonts w:hint="default"/>
      </w:rPr>
    </w:lvl>
  </w:abstractNum>
  <w:abstractNum w:abstractNumId="25" w15:restartNumberingAfterBreak="0">
    <w:nsid w:val="712D1219"/>
    <w:multiLevelType w:val="hybridMultilevel"/>
    <w:tmpl w:val="403465C4"/>
    <w:lvl w:ilvl="0" w:tplc="267EFDEE">
      <w:start w:val="1"/>
      <w:numFmt w:val="bullet"/>
      <w:pStyle w:val="Formatvorlage1"/>
      <w:lvlText w:val="&gt;"/>
      <w:lvlJc w:val="left"/>
      <w:pPr>
        <w:ind w:left="360" w:hanging="360"/>
      </w:pPr>
      <w:rPr>
        <w:rFonts w:ascii="Arial" w:hAnsi="Arial" w:hint="default"/>
        <w:b/>
        <w:i w:val="0"/>
        <w:color w:val="0070C0"/>
        <w:u w:color="4BACC6"/>
        <w14:shadow w14:blurRad="0" w14:dist="0" w14:dir="0" w14:sx="0" w14:sy="0" w14:kx="0" w14:ky="0" w14:algn="none">
          <w14:srgbClr w14:val="000000"/>
        </w14:shadow>
        <w14:textOutline w14:w="0" w14:cap="rnd" w14:cmpd="sng" w14:algn="ctr">
          <w14:noFill/>
          <w14:prstDash w14:val="solid"/>
          <w14:bevel/>
        </w14:textOutline>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778F6F6A"/>
    <w:multiLevelType w:val="multilevel"/>
    <w:tmpl w:val="724C6918"/>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830"/>
        </w:tabs>
        <w:ind w:left="83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27" w15:restartNumberingAfterBreak="0">
    <w:nsid w:val="7F25725C"/>
    <w:multiLevelType w:val="hybridMultilevel"/>
    <w:tmpl w:val="FD9CDBE4"/>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num w:numId="1">
    <w:abstractNumId w:val="22"/>
  </w:num>
  <w:num w:numId="2">
    <w:abstractNumId w:val="26"/>
  </w:num>
  <w:num w:numId="3">
    <w:abstractNumId w:val="19"/>
  </w:num>
  <w:num w:numId="4">
    <w:abstractNumId w:val="18"/>
  </w:num>
  <w:num w:numId="5">
    <w:abstractNumId w:val="16"/>
  </w:num>
  <w:num w:numId="6">
    <w:abstractNumId w:val="15"/>
  </w:num>
  <w:num w:numId="7">
    <w:abstractNumId w:val="14"/>
  </w:num>
  <w:num w:numId="8">
    <w:abstractNumId w:val="20"/>
  </w:num>
  <w:num w:numId="9">
    <w:abstractNumId w:val="25"/>
  </w:num>
  <w:num w:numId="10">
    <w:abstractNumId w:val="10"/>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23"/>
  </w:num>
  <w:num w:numId="22">
    <w:abstractNumId w:val="24"/>
  </w:num>
  <w:num w:numId="23">
    <w:abstractNumId w:val="21"/>
  </w:num>
  <w:num w:numId="24">
    <w:abstractNumId w:val="27"/>
  </w:num>
  <w:num w:numId="25">
    <w:abstractNumId w:val="12"/>
  </w:num>
  <w:num w:numId="26">
    <w:abstractNumId w:val="11"/>
  </w:num>
  <w:num w:numId="27">
    <w:abstractNumId w:val="13"/>
  </w:num>
  <w:num w:numId="28">
    <w:abstractNumId w:val="17"/>
  </w:num>
  <w:num w:numId="29">
    <w:abstractNumId w:val="20"/>
  </w:num>
  <w:num w:numId="30">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ctiveWritingStyle w:appName="MSWord" w:lang="it-IT" w:vendorID="64" w:dllVersion="131078" w:nlCheck="1" w:checkStyle="0"/>
  <w:activeWritingStyle w:appName="MSWord" w:lang="de-CH" w:vendorID="64" w:dllVersion="131078" w:nlCheck="1" w:checkStyle="1"/>
  <w:activeWritingStyle w:appName="MSWord" w:lang="en-US" w:vendorID="64" w:dllVersion="131078" w:nlCheck="1" w:checkStyle="1"/>
  <w:activeWritingStyle w:appName="MSWord" w:lang="en-GB" w:vendorID="64" w:dllVersion="131078" w:nlCheck="1" w:checkStyle="1"/>
  <w:activeWritingStyle w:appName="MSWord" w:lang="fr-FR" w:vendorID="64" w:dllVersion="131078" w:nlCheck="1" w:checkStyle="1"/>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10"/>
  <w:drawingGridVerticalSpacing w:val="567"/>
  <w:displayHorizontalDrawingGridEvery w:val="2"/>
  <w:noPunctuationKerning/>
  <w:characterSpacingControl w:val="doNotCompress"/>
  <w:hdrShapeDefaults>
    <o:shapedefaults v:ext="edit" spidmax="10241">
      <o:colormru v:ext="edit" colors="#ccc,#f0f0f0,#999,#666,#888279"/>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7DF"/>
    <w:rsid w:val="0000183E"/>
    <w:rsid w:val="0000254A"/>
    <w:rsid w:val="00004729"/>
    <w:rsid w:val="00006CC3"/>
    <w:rsid w:val="00013B27"/>
    <w:rsid w:val="00014294"/>
    <w:rsid w:val="00014362"/>
    <w:rsid w:val="00030632"/>
    <w:rsid w:val="000307CA"/>
    <w:rsid w:val="00030AE8"/>
    <w:rsid w:val="000338F8"/>
    <w:rsid w:val="0003468D"/>
    <w:rsid w:val="00036E57"/>
    <w:rsid w:val="00037E23"/>
    <w:rsid w:val="00040E37"/>
    <w:rsid w:val="00041708"/>
    <w:rsid w:val="00047C53"/>
    <w:rsid w:val="00053CD4"/>
    <w:rsid w:val="00054F5A"/>
    <w:rsid w:val="00056B5D"/>
    <w:rsid w:val="000654D1"/>
    <w:rsid w:val="00065730"/>
    <w:rsid w:val="000663DB"/>
    <w:rsid w:val="000670B9"/>
    <w:rsid w:val="00071AAB"/>
    <w:rsid w:val="000727E1"/>
    <w:rsid w:val="00072809"/>
    <w:rsid w:val="0007329F"/>
    <w:rsid w:val="0007405C"/>
    <w:rsid w:val="00082FD8"/>
    <w:rsid w:val="00084EE1"/>
    <w:rsid w:val="00085AD4"/>
    <w:rsid w:val="0008698F"/>
    <w:rsid w:val="000908A8"/>
    <w:rsid w:val="0009304E"/>
    <w:rsid w:val="000940D4"/>
    <w:rsid w:val="00095227"/>
    <w:rsid w:val="000958D1"/>
    <w:rsid w:val="000961E3"/>
    <w:rsid w:val="000A184A"/>
    <w:rsid w:val="000A4628"/>
    <w:rsid w:val="000A4BCD"/>
    <w:rsid w:val="000A6E25"/>
    <w:rsid w:val="000B1538"/>
    <w:rsid w:val="000B15C8"/>
    <w:rsid w:val="000B1686"/>
    <w:rsid w:val="000B1A06"/>
    <w:rsid w:val="000B3054"/>
    <w:rsid w:val="000B3FDD"/>
    <w:rsid w:val="000C1C61"/>
    <w:rsid w:val="000C25BD"/>
    <w:rsid w:val="000C3886"/>
    <w:rsid w:val="000C4F65"/>
    <w:rsid w:val="000D02E5"/>
    <w:rsid w:val="000D0E1E"/>
    <w:rsid w:val="000D1054"/>
    <w:rsid w:val="000D17B1"/>
    <w:rsid w:val="000D3EEE"/>
    <w:rsid w:val="000D51B1"/>
    <w:rsid w:val="000D55BD"/>
    <w:rsid w:val="000E53DD"/>
    <w:rsid w:val="000F0727"/>
    <w:rsid w:val="000F0844"/>
    <w:rsid w:val="000F376F"/>
    <w:rsid w:val="000F48D1"/>
    <w:rsid w:val="000F4E51"/>
    <w:rsid w:val="000F59E3"/>
    <w:rsid w:val="000F5B08"/>
    <w:rsid w:val="000F6FB0"/>
    <w:rsid w:val="00100232"/>
    <w:rsid w:val="001028E4"/>
    <w:rsid w:val="00103564"/>
    <w:rsid w:val="00107E75"/>
    <w:rsid w:val="00110C9E"/>
    <w:rsid w:val="00111B5A"/>
    <w:rsid w:val="00113055"/>
    <w:rsid w:val="00114151"/>
    <w:rsid w:val="00115233"/>
    <w:rsid w:val="00122181"/>
    <w:rsid w:val="001222A9"/>
    <w:rsid w:val="00124B1E"/>
    <w:rsid w:val="00125393"/>
    <w:rsid w:val="00127568"/>
    <w:rsid w:val="0013029E"/>
    <w:rsid w:val="001316FA"/>
    <w:rsid w:val="00134D4B"/>
    <w:rsid w:val="00135539"/>
    <w:rsid w:val="001423A2"/>
    <w:rsid w:val="00142D2B"/>
    <w:rsid w:val="00143BB2"/>
    <w:rsid w:val="00143DA3"/>
    <w:rsid w:val="0015011B"/>
    <w:rsid w:val="00150FE3"/>
    <w:rsid w:val="00153950"/>
    <w:rsid w:val="00154754"/>
    <w:rsid w:val="0015568C"/>
    <w:rsid w:val="00155FD8"/>
    <w:rsid w:val="0015667F"/>
    <w:rsid w:val="00156E6A"/>
    <w:rsid w:val="00157197"/>
    <w:rsid w:val="001606F4"/>
    <w:rsid w:val="001638B2"/>
    <w:rsid w:val="00163AB0"/>
    <w:rsid w:val="00165531"/>
    <w:rsid w:val="0016594D"/>
    <w:rsid w:val="00167038"/>
    <w:rsid w:val="001675AF"/>
    <w:rsid w:val="0016777D"/>
    <w:rsid w:val="001702D5"/>
    <w:rsid w:val="001706D7"/>
    <w:rsid w:val="00173A4F"/>
    <w:rsid w:val="001743F2"/>
    <w:rsid w:val="00175911"/>
    <w:rsid w:val="00177A23"/>
    <w:rsid w:val="00177EE9"/>
    <w:rsid w:val="00187972"/>
    <w:rsid w:val="00190AB1"/>
    <w:rsid w:val="001923AF"/>
    <w:rsid w:val="00193A82"/>
    <w:rsid w:val="00193A98"/>
    <w:rsid w:val="00195179"/>
    <w:rsid w:val="001955C9"/>
    <w:rsid w:val="001A7C03"/>
    <w:rsid w:val="001B3B8E"/>
    <w:rsid w:val="001B45C4"/>
    <w:rsid w:val="001B7E81"/>
    <w:rsid w:val="001C16CA"/>
    <w:rsid w:val="001C26B6"/>
    <w:rsid w:val="001C76D8"/>
    <w:rsid w:val="001C78DE"/>
    <w:rsid w:val="001D01D9"/>
    <w:rsid w:val="001D33D7"/>
    <w:rsid w:val="001D48DD"/>
    <w:rsid w:val="001D5175"/>
    <w:rsid w:val="001D5FDA"/>
    <w:rsid w:val="001D6DE4"/>
    <w:rsid w:val="001D7668"/>
    <w:rsid w:val="001E0CE2"/>
    <w:rsid w:val="001E196D"/>
    <w:rsid w:val="001E644B"/>
    <w:rsid w:val="001F1A81"/>
    <w:rsid w:val="001F4525"/>
    <w:rsid w:val="001F48D7"/>
    <w:rsid w:val="001F66F2"/>
    <w:rsid w:val="001F77DC"/>
    <w:rsid w:val="00200A96"/>
    <w:rsid w:val="00201DC5"/>
    <w:rsid w:val="0020583C"/>
    <w:rsid w:val="00206DAA"/>
    <w:rsid w:val="00212404"/>
    <w:rsid w:val="00214035"/>
    <w:rsid w:val="0021516E"/>
    <w:rsid w:val="0022110F"/>
    <w:rsid w:val="0022278C"/>
    <w:rsid w:val="0022305F"/>
    <w:rsid w:val="002235DF"/>
    <w:rsid w:val="00224E0A"/>
    <w:rsid w:val="00224FE9"/>
    <w:rsid w:val="00231951"/>
    <w:rsid w:val="0023349E"/>
    <w:rsid w:val="002347BB"/>
    <w:rsid w:val="002353E9"/>
    <w:rsid w:val="00235711"/>
    <w:rsid w:val="00240EC1"/>
    <w:rsid w:val="00241DF8"/>
    <w:rsid w:val="00243E62"/>
    <w:rsid w:val="00247558"/>
    <w:rsid w:val="002500D9"/>
    <w:rsid w:val="00251AA8"/>
    <w:rsid w:val="002538B2"/>
    <w:rsid w:val="00254D77"/>
    <w:rsid w:val="002556C7"/>
    <w:rsid w:val="00256347"/>
    <w:rsid w:val="00260435"/>
    <w:rsid w:val="0026052C"/>
    <w:rsid w:val="00261FFB"/>
    <w:rsid w:val="0026348A"/>
    <w:rsid w:val="002707E8"/>
    <w:rsid w:val="00271417"/>
    <w:rsid w:val="002714BF"/>
    <w:rsid w:val="00273F8C"/>
    <w:rsid w:val="002857F5"/>
    <w:rsid w:val="0028783F"/>
    <w:rsid w:val="00291777"/>
    <w:rsid w:val="00291D49"/>
    <w:rsid w:val="00291FA0"/>
    <w:rsid w:val="002930E7"/>
    <w:rsid w:val="0029341C"/>
    <w:rsid w:val="00295930"/>
    <w:rsid w:val="0029610E"/>
    <w:rsid w:val="002966DD"/>
    <w:rsid w:val="00296DF6"/>
    <w:rsid w:val="00297D85"/>
    <w:rsid w:val="002A00C7"/>
    <w:rsid w:val="002A32EC"/>
    <w:rsid w:val="002A620F"/>
    <w:rsid w:val="002A7B17"/>
    <w:rsid w:val="002B2F3E"/>
    <w:rsid w:val="002B5B36"/>
    <w:rsid w:val="002B5EF1"/>
    <w:rsid w:val="002C208C"/>
    <w:rsid w:val="002C2C22"/>
    <w:rsid w:val="002C31FE"/>
    <w:rsid w:val="002C50C6"/>
    <w:rsid w:val="002D4890"/>
    <w:rsid w:val="002D65CE"/>
    <w:rsid w:val="002D6BB7"/>
    <w:rsid w:val="002D6DC9"/>
    <w:rsid w:val="002E0776"/>
    <w:rsid w:val="002E29E9"/>
    <w:rsid w:val="002E3E70"/>
    <w:rsid w:val="002E5BF2"/>
    <w:rsid w:val="002F0018"/>
    <w:rsid w:val="002F33CD"/>
    <w:rsid w:val="002F4E5C"/>
    <w:rsid w:val="002F51DB"/>
    <w:rsid w:val="002F6821"/>
    <w:rsid w:val="002F6A59"/>
    <w:rsid w:val="002F6E99"/>
    <w:rsid w:val="002F7BF4"/>
    <w:rsid w:val="0030162D"/>
    <w:rsid w:val="00302BC0"/>
    <w:rsid w:val="00303658"/>
    <w:rsid w:val="00304093"/>
    <w:rsid w:val="0030433A"/>
    <w:rsid w:val="00304996"/>
    <w:rsid w:val="00305AD2"/>
    <w:rsid w:val="00306082"/>
    <w:rsid w:val="003061BC"/>
    <w:rsid w:val="003064D8"/>
    <w:rsid w:val="003068E9"/>
    <w:rsid w:val="003105FC"/>
    <w:rsid w:val="003111B1"/>
    <w:rsid w:val="00315840"/>
    <w:rsid w:val="00315C09"/>
    <w:rsid w:val="003216ED"/>
    <w:rsid w:val="00322294"/>
    <w:rsid w:val="0032395D"/>
    <w:rsid w:val="00327883"/>
    <w:rsid w:val="00333E51"/>
    <w:rsid w:val="0033645F"/>
    <w:rsid w:val="0033722A"/>
    <w:rsid w:val="003374CE"/>
    <w:rsid w:val="00340856"/>
    <w:rsid w:val="0034182A"/>
    <w:rsid w:val="00344D89"/>
    <w:rsid w:val="00344DE1"/>
    <w:rsid w:val="00345488"/>
    <w:rsid w:val="00350A7D"/>
    <w:rsid w:val="00350ED5"/>
    <w:rsid w:val="00353BA5"/>
    <w:rsid w:val="00354723"/>
    <w:rsid w:val="00356B00"/>
    <w:rsid w:val="00357251"/>
    <w:rsid w:val="00360530"/>
    <w:rsid w:val="00360C9B"/>
    <w:rsid w:val="00361A77"/>
    <w:rsid w:val="0036391F"/>
    <w:rsid w:val="00364A26"/>
    <w:rsid w:val="00367625"/>
    <w:rsid w:val="00367760"/>
    <w:rsid w:val="00374931"/>
    <w:rsid w:val="00374A78"/>
    <w:rsid w:val="003763E2"/>
    <w:rsid w:val="003766ED"/>
    <w:rsid w:val="0038022C"/>
    <w:rsid w:val="00380CAF"/>
    <w:rsid w:val="00381182"/>
    <w:rsid w:val="0038305E"/>
    <w:rsid w:val="0038462E"/>
    <w:rsid w:val="00385BDA"/>
    <w:rsid w:val="00387001"/>
    <w:rsid w:val="0038744E"/>
    <w:rsid w:val="00387BAD"/>
    <w:rsid w:val="00392549"/>
    <w:rsid w:val="00397818"/>
    <w:rsid w:val="003A1FE9"/>
    <w:rsid w:val="003A4809"/>
    <w:rsid w:val="003A6487"/>
    <w:rsid w:val="003A6BB9"/>
    <w:rsid w:val="003A7B6F"/>
    <w:rsid w:val="003B0A79"/>
    <w:rsid w:val="003B122F"/>
    <w:rsid w:val="003B158E"/>
    <w:rsid w:val="003B2530"/>
    <w:rsid w:val="003B33A3"/>
    <w:rsid w:val="003B3B32"/>
    <w:rsid w:val="003B5F03"/>
    <w:rsid w:val="003C1178"/>
    <w:rsid w:val="003C150E"/>
    <w:rsid w:val="003C398E"/>
    <w:rsid w:val="003C6280"/>
    <w:rsid w:val="003D0015"/>
    <w:rsid w:val="003D099C"/>
    <w:rsid w:val="003D2B21"/>
    <w:rsid w:val="003D441F"/>
    <w:rsid w:val="003D6143"/>
    <w:rsid w:val="003E0418"/>
    <w:rsid w:val="003E0809"/>
    <w:rsid w:val="003E1167"/>
    <w:rsid w:val="003E13EB"/>
    <w:rsid w:val="003E4620"/>
    <w:rsid w:val="003E6EFF"/>
    <w:rsid w:val="003E7681"/>
    <w:rsid w:val="003F1502"/>
    <w:rsid w:val="003F4925"/>
    <w:rsid w:val="003F5EB6"/>
    <w:rsid w:val="003F623D"/>
    <w:rsid w:val="00401AC2"/>
    <w:rsid w:val="004024C7"/>
    <w:rsid w:val="0041162A"/>
    <w:rsid w:val="00411654"/>
    <w:rsid w:val="0041232F"/>
    <w:rsid w:val="00415FE4"/>
    <w:rsid w:val="004205E5"/>
    <w:rsid w:val="00421209"/>
    <w:rsid w:val="00423F07"/>
    <w:rsid w:val="00423F8F"/>
    <w:rsid w:val="00424A0F"/>
    <w:rsid w:val="00425646"/>
    <w:rsid w:val="00425D78"/>
    <w:rsid w:val="0043243E"/>
    <w:rsid w:val="0044273C"/>
    <w:rsid w:val="00443383"/>
    <w:rsid w:val="0044371A"/>
    <w:rsid w:val="00444A3D"/>
    <w:rsid w:val="00445143"/>
    <w:rsid w:val="00447A57"/>
    <w:rsid w:val="00450DCA"/>
    <w:rsid w:val="0045241F"/>
    <w:rsid w:val="00452456"/>
    <w:rsid w:val="00452D7C"/>
    <w:rsid w:val="00453D2D"/>
    <w:rsid w:val="0045445D"/>
    <w:rsid w:val="0045651B"/>
    <w:rsid w:val="004575B7"/>
    <w:rsid w:val="00460EAA"/>
    <w:rsid w:val="00464B52"/>
    <w:rsid w:val="00465B2E"/>
    <w:rsid w:val="00466BC1"/>
    <w:rsid w:val="004678F0"/>
    <w:rsid w:val="00470913"/>
    <w:rsid w:val="00471A85"/>
    <w:rsid w:val="004743EB"/>
    <w:rsid w:val="0048209E"/>
    <w:rsid w:val="0048478A"/>
    <w:rsid w:val="004857DF"/>
    <w:rsid w:val="00485985"/>
    <w:rsid w:val="0048666C"/>
    <w:rsid w:val="00490E44"/>
    <w:rsid w:val="004959E7"/>
    <w:rsid w:val="00497618"/>
    <w:rsid w:val="004A2407"/>
    <w:rsid w:val="004A3599"/>
    <w:rsid w:val="004B05EE"/>
    <w:rsid w:val="004B7657"/>
    <w:rsid w:val="004C0A55"/>
    <w:rsid w:val="004C2484"/>
    <w:rsid w:val="004C7D1E"/>
    <w:rsid w:val="004D2AAD"/>
    <w:rsid w:val="004D34EB"/>
    <w:rsid w:val="004D3C5B"/>
    <w:rsid w:val="004D5849"/>
    <w:rsid w:val="004D7302"/>
    <w:rsid w:val="004E0447"/>
    <w:rsid w:val="004E0CE0"/>
    <w:rsid w:val="004E136B"/>
    <w:rsid w:val="004E1613"/>
    <w:rsid w:val="004E1BA3"/>
    <w:rsid w:val="004E2194"/>
    <w:rsid w:val="004E477C"/>
    <w:rsid w:val="004E5EBE"/>
    <w:rsid w:val="004E7CA0"/>
    <w:rsid w:val="004F0FC9"/>
    <w:rsid w:val="004F10BF"/>
    <w:rsid w:val="004F1230"/>
    <w:rsid w:val="004F3F41"/>
    <w:rsid w:val="00500EA6"/>
    <w:rsid w:val="005011CF"/>
    <w:rsid w:val="00501A96"/>
    <w:rsid w:val="00503584"/>
    <w:rsid w:val="0050489E"/>
    <w:rsid w:val="005056FF"/>
    <w:rsid w:val="00507186"/>
    <w:rsid w:val="0050798F"/>
    <w:rsid w:val="00510342"/>
    <w:rsid w:val="00512C65"/>
    <w:rsid w:val="0051326B"/>
    <w:rsid w:val="005143CD"/>
    <w:rsid w:val="0051716D"/>
    <w:rsid w:val="00520CED"/>
    <w:rsid w:val="005219BD"/>
    <w:rsid w:val="00523DF1"/>
    <w:rsid w:val="00525CDA"/>
    <w:rsid w:val="005267F7"/>
    <w:rsid w:val="005317EE"/>
    <w:rsid w:val="00531BB9"/>
    <w:rsid w:val="005321BF"/>
    <w:rsid w:val="00533181"/>
    <w:rsid w:val="00533B0D"/>
    <w:rsid w:val="0053415E"/>
    <w:rsid w:val="005362FD"/>
    <w:rsid w:val="00537520"/>
    <w:rsid w:val="005412DB"/>
    <w:rsid w:val="00541CF6"/>
    <w:rsid w:val="00554EC0"/>
    <w:rsid w:val="005565F6"/>
    <w:rsid w:val="00557C52"/>
    <w:rsid w:val="00560933"/>
    <w:rsid w:val="0056120E"/>
    <w:rsid w:val="005625FA"/>
    <w:rsid w:val="00564448"/>
    <w:rsid w:val="0056642D"/>
    <w:rsid w:val="00570A63"/>
    <w:rsid w:val="00573F89"/>
    <w:rsid w:val="00577A6B"/>
    <w:rsid w:val="00577FAB"/>
    <w:rsid w:val="00581FAD"/>
    <w:rsid w:val="00585F87"/>
    <w:rsid w:val="00586151"/>
    <w:rsid w:val="00586659"/>
    <w:rsid w:val="00590AE3"/>
    <w:rsid w:val="00591254"/>
    <w:rsid w:val="00595147"/>
    <w:rsid w:val="00595865"/>
    <w:rsid w:val="00595FC7"/>
    <w:rsid w:val="00596CCE"/>
    <w:rsid w:val="0059797A"/>
    <w:rsid w:val="00597C01"/>
    <w:rsid w:val="005A021F"/>
    <w:rsid w:val="005A3DA9"/>
    <w:rsid w:val="005A53D9"/>
    <w:rsid w:val="005A6164"/>
    <w:rsid w:val="005A7592"/>
    <w:rsid w:val="005A7B39"/>
    <w:rsid w:val="005B4A69"/>
    <w:rsid w:val="005B55F2"/>
    <w:rsid w:val="005B59B6"/>
    <w:rsid w:val="005B6F57"/>
    <w:rsid w:val="005B7335"/>
    <w:rsid w:val="005C4857"/>
    <w:rsid w:val="005C5666"/>
    <w:rsid w:val="005C65D3"/>
    <w:rsid w:val="005C6BF3"/>
    <w:rsid w:val="005D0686"/>
    <w:rsid w:val="005D40C2"/>
    <w:rsid w:val="005D4D6A"/>
    <w:rsid w:val="005D4EA6"/>
    <w:rsid w:val="005D528D"/>
    <w:rsid w:val="005D5C83"/>
    <w:rsid w:val="005E05E7"/>
    <w:rsid w:val="005F18CB"/>
    <w:rsid w:val="005F30AE"/>
    <w:rsid w:val="005F360F"/>
    <w:rsid w:val="005F5D45"/>
    <w:rsid w:val="00604167"/>
    <w:rsid w:val="00606CF7"/>
    <w:rsid w:val="00606FF1"/>
    <w:rsid w:val="006111E8"/>
    <w:rsid w:val="00612D5A"/>
    <w:rsid w:val="00612DB8"/>
    <w:rsid w:val="00614751"/>
    <w:rsid w:val="00616EFB"/>
    <w:rsid w:val="00617CAC"/>
    <w:rsid w:val="00622C62"/>
    <w:rsid w:val="0062325E"/>
    <w:rsid w:val="00624C3D"/>
    <w:rsid w:val="00626FF6"/>
    <w:rsid w:val="00631EDF"/>
    <w:rsid w:val="00633631"/>
    <w:rsid w:val="00636DCB"/>
    <w:rsid w:val="00640870"/>
    <w:rsid w:val="0064122E"/>
    <w:rsid w:val="0064212C"/>
    <w:rsid w:val="0064373F"/>
    <w:rsid w:val="00644A56"/>
    <w:rsid w:val="00646C36"/>
    <w:rsid w:val="00652DCF"/>
    <w:rsid w:val="00653A7B"/>
    <w:rsid w:val="0065449A"/>
    <w:rsid w:val="006553C0"/>
    <w:rsid w:val="0065563F"/>
    <w:rsid w:val="00656B20"/>
    <w:rsid w:val="00660EC7"/>
    <w:rsid w:val="00661454"/>
    <w:rsid w:val="00661CEA"/>
    <w:rsid w:val="00662CAD"/>
    <w:rsid w:val="00665EF7"/>
    <w:rsid w:val="00666F27"/>
    <w:rsid w:val="006702DE"/>
    <w:rsid w:val="006748BA"/>
    <w:rsid w:val="00675384"/>
    <w:rsid w:val="006753A0"/>
    <w:rsid w:val="0067790D"/>
    <w:rsid w:val="00677D92"/>
    <w:rsid w:val="00681BB4"/>
    <w:rsid w:val="00682367"/>
    <w:rsid w:val="006846CF"/>
    <w:rsid w:val="00684957"/>
    <w:rsid w:val="006901A1"/>
    <w:rsid w:val="00691A0B"/>
    <w:rsid w:val="00692338"/>
    <w:rsid w:val="0069284A"/>
    <w:rsid w:val="00693C18"/>
    <w:rsid w:val="0069415E"/>
    <w:rsid w:val="00694F43"/>
    <w:rsid w:val="00695441"/>
    <w:rsid w:val="0069581A"/>
    <w:rsid w:val="00697AF0"/>
    <w:rsid w:val="006A0092"/>
    <w:rsid w:val="006A0596"/>
    <w:rsid w:val="006A066A"/>
    <w:rsid w:val="006A1EE9"/>
    <w:rsid w:val="006A2FCE"/>
    <w:rsid w:val="006A4E60"/>
    <w:rsid w:val="006B08CB"/>
    <w:rsid w:val="006B1207"/>
    <w:rsid w:val="006B2CC0"/>
    <w:rsid w:val="006B3A0B"/>
    <w:rsid w:val="006C3084"/>
    <w:rsid w:val="006C549C"/>
    <w:rsid w:val="006C5834"/>
    <w:rsid w:val="006C5905"/>
    <w:rsid w:val="006C5AB3"/>
    <w:rsid w:val="006C5E77"/>
    <w:rsid w:val="006D1828"/>
    <w:rsid w:val="006D2462"/>
    <w:rsid w:val="006D4C21"/>
    <w:rsid w:val="006D6E07"/>
    <w:rsid w:val="006E2F3B"/>
    <w:rsid w:val="006E3090"/>
    <w:rsid w:val="006E7CA3"/>
    <w:rsid w:val="006E7D0B"/>
    <w:rsid w:val="006F36DC"/>
    <w:rsid w:val="006F4D4B"/>
    <w:rsid w:val="006F5189"/>
    <w:rsid w:val="006F5E3F"/>
    <w:rsid w:val="006F6010"/>
    <w:rsid w:val="006F73F7"/>
    <w:rsid w:val="006F757D"/>
    <w:rsid w:val="00703CC6"/>
    <w:rsid w:val="007048CA"/>
    <w:rsid w:val="00704EB6"/>
    <w:rsid w:val="0071446A"/>
    <w:rsid w:val="00715F96"/>
    <w:rsid w:val="00716419"/>
    <w:rsid w:val="00720C7D"/>
    <w:rsid w:val="00721862"/>
    <w:rsid w:val="0072201B"/>
    <w:rsid w:val="007255D8"/>
    <w:rsid w:val="00725ECE"/>
    <w:rsid w:val="0072611A"/>
    <w:rsid w:val="00726DFD"/>
    <w:rsid w:val="00726F98"/>
    <w:rsid w:val="00731E9A"/>
    <w:rsid w:val="007329F0"/>
    <w:rsid w:val="00734955"/>
    <w:rsid w:val="00735172"/>
    <w:rsid w:val="0073662D"/>
    <w:rsid w:val="007400FA"/>
    <w:rsid w:val="00741365"/>
    <w:rsid w:val="007417F5"/>
    <w:rsid w:val="00742E60"/>
    <w:rsid w:val="00747702"/>
    <w:rsid w:val="00756C9E"/>
    <w:rsid w:val="00762532"/>
    <w:rsid w:val="00764042"/>
    <w:rsid w:val="00764654"/>
    <w:rsid w:val="00764E6F"/>
    <w:rsid w:val="0076663F"/>
    <w:rsid w:val="00770D3A"/>
    <w:rsid w:val="00776305"/>
    <w:rsid w:val="007766C1"/>
    <w:rsid w:val="00777F35"/>
    <w:rsid w:val="00781C07"/>
    <w:rsid w:val="007839A0"/>
    <w:rsid w:val="007874C7"/>
    <w:rsid w:val="00794476"/>
    <w:rsid w:val="0079447B"/>
    <w:rsid w:val="00794EE5"/>
    <w:rsid w:val="007957E4"/>
    <w:rsid w:val="0079595A"/>
    <w:rsid w:val="00796567"/>
    <w:rsid w:val="007A0DFA"/>
    <w:rsid w:val="007A2870"/>
    <w:rsid w:val="007A3846"/>
    <w:rsid w:val="007A3D8D"/>
    <w:rsid w:val="007A53CE"/>
    <w:rsid w:val="007A57D2"/>
    <w:rsid w:val="007A7183"/>
    <w:rsid w:val="007B3D70"/>
    <w:rsid w:val="007B42B9"/>
    <w:rsid w:val="007B54CC"/>
    <w:rsid w:val="007B60E5"/>
    <w:rsid w:val="007B68D7"/>
    <w:rsid w:val="007C0782"/>
    <w:rsid w:val="007C38CB"/>
    <w:rsid w:val="007C4028"/>
    <w:rsid w:val="007C70C5"/>
    <w:rsid w:val="007C7F99"/>
    <w:rsid w:val="007D246D"/>
    <w:rsid w:val="007D4D8A"/>
    <w:rsid w:val="007D7BD4"/>
    <w:rsid w:val="007E0092"/>
    <w:rsid w:val="007E0AA8"/>
    <w:rsid w:val="007E33AA"/>
    <w:rsid w:val="007E6890"/>
    <w:rsid w:val="007E6EF8"/>
    <w:rsid w:val="007E769F"/>
    <w:rsid w:val="007F3FF1"/>
    <w:rsid w:val="007F63ED"/>
    <w:rsid w:val="007F6CE8"/>
    <w:rsid w:val="007F7B9F"/>
    <w:rsid w:val="0080270B"/>
    <w:rsid w:val="00802DB7"/>
    <w:rsid w:val="00803C31"/>
    <w:rsid w:val="00803E73"/>
    <w:rsid w:val="00803F18"/>
    <w:rsid w:val="008050DC"/>
    <w:rsid w:val="00810DB5"/>
    <w:rsid w:val="0081686C"/>
    <w:rsid w:val="00816947"/>
    <w:rsid w:val="00817EC9"/>
    <w:rsid w:val="0082347C"/>
    <w:rsid w:val="00823C3E"/>
    <w:rsid w:val="0082476A"/>
    <w:rsid w:val="00826933"/>
    <w:rsid w:val="00827E9E"/>
    <w:rsid w:val="00831087"/>
    <w:rsid w:val="0083192A"/>
    <w:rsid w:val="008344B0"/>
    <w:rsid w:val="00835415"/>
    <w:rsid w:val="00837694"/>
    <w:rsid w:val="00842826"/>
    <w:rsid w:val="008439B7"/>
    <w:rsid w:val="00843AB0"/>
    <w:rsid w:val="00843BE9"/>
    <w:rsid w:val="00844D91"/>
    <w:rsid w:val="00850827"/>
    <w:rsid w:val="008522F0"/>
    <w:rsid w:val="008523E6"/>
    <w:rsid w:val="008533AB"/>
    <w:rsid w:val="00853A6B"/>
    <w:rsid w:val="008540FF"/>
    <w:rsid w:val="008570B4"/>
    <w:rsid w:val="008571F1"/>
    <w:rsid w:val="00861257"/>
    <w:rsid w:val="0086177A"/>
    <w:rsid w:val="0086309F"/>
    <w:rsid w:val="008632A4"/>
    <w:rsid w:val="008650E5"/>
    <w:rsid w:val="00870FD7"/>
    <w:rsid w:val="008734FB"/>
    <w:rsid w:val="008743BC"/>
    <w:rsid w:val="008743E4"/>
    <w:rsid w:val="008747C7"/>
    <w:rsid w:val="00874A4C"/>
    <w:rsid w:val="00875132"/>
    <w:rsid w:val="008764FF"/>
    <w:rsid w:val="0088012A"/>
    <w:rsid w:val="0088039B"/>
    <w:rsid w:val="00883447"/>
    <w:rsid w:val="008846E7"/>
    <w:rsid w:val="00885C4F"/>
    <w:rsid w:val="00887306"/>
    <w:rsid w:val="00890D5F"/>
    <w:rsid w:val="00891D83"/>
    <w:rsid w:val="00891F4F"/>
    <w:rsid w:val="00892D2D"/>
    <w:rsid w:val="008A0063"/>
    <w:rsid w:val="008A1CB3"/>
    <w:rsid w:val="008A4C61"/>
    <w:rsid w:val="008A57A7"/>
    <w:rsid w:val="008A6818"/>
    <w:rsid w:val="008A7FFA"/>
    <w:rsid w:val="008B1EB7"/>
    <w:rsid w:val="008B32D0"/>
    <w:rsid w:val="008B4CB5"/>
    <w:rsid w:val="008B6C0D"/>
    <w:rsid w:val="008C6014"/>
    <w:rsid w:val="008D08E6"/>
    <w:rsid w:val="008D184E"/>
    <w:rsid w:val="008D2F1B"/>
    <w:rsid w:val="008D313F"/>
    <w:rsid w:val="008D66BC"/>
    <w:rsid w:val="008D7CC5"/>
    <w:rsid w:val="008E0E45"/>
    <w:rsid w:val="008E3EA9"/>
    <w:rsid w:val="008E4DC7"/>
    <w:rsid w:val="008E6EA8"/>
    <w:rsid w:val="008E73DC"/>
    <w:rsid w:val="008F0E06"/>
    <w:rsid w:val="008F1126"/>
    <w:rsid w:val="008F2329"/>
    <w:rsid w:val="008F6FE1"/>
    <w:rsid w:val="008F7DB7"/>
    <w:rsid w:val="00900864"/>
    <w:rsid w:val="00906CB6"/>
    <w:rsid w:val="00907DFF"/>
    <w:rsid w:val="009133F4"/>
    <w:rsid w:val="009149B8"/>
    <w:rsid w:val="00914ACE"/>
    <w:rsid w:val="0092299A"/>
    <w:rsid w:val="00922AFE"/>
    <w:rsid w:val="00924528"/>
    <w:rsid w:val="009267D4"/>
    <w:rsid w:val="0093149B"/>
    <w:rsid w:val="00933349"/>
    <w:rsid w:val="0094127F"/>
    <w:rsid w:val="009429DA"/>
    <w:rsid w:val="0094443F"/>
    <w:rsid w:val="00944DD8"/>
    <w:rsid w:val="009500A8"/>
    <w:rsid w:val="009530A9"/>
    <w:rsid w:val="00953B4D"/>
    <w:rsid w:val="009543DC"/>
    <w:rsid w:val="009572BB"/>
    <w:rsid w:val="009577B1"/>
    <w:rsid w:val="00965461"/>
    <w:rsid w:val="00966CC0"/>
    <w:rsid w:val="00967AF4"/>
    <w:rsid w:val="00970C2B"/>
    <w:rsid w:val="00975225"/>
    <w:rsid w:val="00975510"/>
    <w:rsid w:val="009765B6"/>
    <w:rsid w:val="0098089F"/>
    <w:rsid w:val="00980ED8"/>
    <w:rsid w:val="009823D2"/>
    <w:rsid w:val="00985A2B"/>
    <w:rsid w:val="009902BD"/>
    <w:rsid w:val="0099282B"/>
    <w:rsid w:val="00992EAF"/>
    <w:rsid w:val="00996931"/>
    <w:rsid w:val="009969DC"/>
    <w:rsid w:val="0099707B"/>
    <w:rsid w:val="009A12CB"/>
    <w:rsid w:val="009A18DA"/>
    <w:rsid w:val="009A2BE4"/>
    <w:rsid w:val="009A3A92"/>
    <w:rsid w:val="009A3F4F"/>
    <w:rsid w:val="009A617E"/>
    <w:rsid w:val="009B0BAB"/>
    <w:rsid w:val="009B1295"/>
    <w:rsid w:val="009B2AF5"/>
    <w:rsid w:val="009B58EA"/>
    <w:rsid w:val="009B6556"/>
    <w:rsid w:val="009B7DAE"/>
    <w:rsid w:val="009C5271"/>
    <w:rsid w:val="009C6072"/>
    <w:rsid w:val="009D23C3"/>
    <w:rsid w:val="009D245F"/>
    <w:rsid w:val="009D478E"/>
    <w:rsid w:val="009D4D4C"/>
    <w:rsid w:val="009D59D2"/>
    <w:rsid w:val="009E3E71"/>
    <w:rsid w:val="009E616C"/>
    <w:rsid w:val="009E6624"/>
    <w:rsid w:val="009F0CA3"/>
    <w:rsid w:val="009F140E"/>
    <w:rsid w:val="009F1C79"/>
    <w:rsid w:val="009F30DE"/>
    <w:rsid w:val="009F414A"/>
    <w:rsid w:val="009F6193"/>
    <w:rsid w:val="009F6C04"/>
    <w:rsid w:val="00A013D6"/>
    <w:rsid w:val="00A03A19"/>
    <w:rsid w:val="00A0573F"/>
    <w:rsid w:val="00A069CB"/>
    <w:rsid w:val="00A11BF6"/>
    <w:rsid w:val="00A14EEB"/>
    <w:rsid w:val="00A15582"/>
    <w:rsid w:val="00A155CC"/>
    <w:rsid w:val="00A20497"/>
    <w:rsid w:val="00A20502"/>
    <w:rsid w:val="00A24652"/>
    <w:rsid w:val="00A25A33"/>
    <w:rsid w:val="00A30E1C"/>
    <w:rsid w:val="00A30FDA"/>
    <w:rsid w:val="00A323BB"/>
    <w:rsid w:val="00A334CB"/>
    <w:rsid w:val="00A335C0"/>
    <w:rsid w:val="00A33981"/>
    <w:rsid w:val="00A33B0E"/>
    <w:rsid w:val="00A369DE"/>
    <w:rsid w:val="00A372A9"/>
    <w:rsid w:val="00A4185D"/>
    <w:rsid w:val="00A431CB"/>
    <w:rsid w:val="00A441F2"/>
    <w:rsid w:val="00A45017"/>
    <w:rsid w:val="00A4624D"/>
    <w:rsid w:val="00A470F9"/>
    <w:rsid w:val="00A5074C"/>
    <w:rsid w:val="00A50B4E"/>
    <w:rsid w:val="00A52B5C"/>
    <w:rsid w:val="00A52D7A"/>
    <w:rsid w:val="00A561BD"/>
    <w:rsid w:val="00A575E6"/>
    <w:rsid w:val="00A57ED8"/>
    <w:rsid w:val="00A60A4D"/>
    <w:rsid w:val="00A61FFB"/>
    <w:rsid w:val="00A62194"/>
    <w:rsid w:val="00A6345B"/>
    <w:rsid w:val="00A64238"/>
    <w:rsid w:val="00A67D0F"/>
    <w:rsid w:val="00A77109"/>
    <w:rsid w:val="00A83400"/>
    <w:rsid w:val="00A85020"/>
    <w:rsid w:val="00A85B73"/>
    <w:rsid w:val="00A86DE7"/>
    <w:rsid w:val="00A90634"/>
    <w:rsid w:val="00A94530"/>
    <w:rsid w:val="00AA099E"/>
    <w:rsid w:val="00AA0E87"/>
    <w:rsid w:val="00AA1F03"/>
    <w:rsid w:val="00AA45A9"/>
    <w:rsid w:val="00AA7B19"/>
    <w:rsid w:val="00AA7D38"/>
    <w:rsid w:val="00AB04F2"/>
    <w:rsid w:val="00AB2146"/>
    <w:rsid w:val="00AB3249"/>
    <w:rsid w:val="00AB3699"/>
    <w:rsid w:val="00AB3946"/>
    <w:rsid w:val="00AB4621"/>
    <w:rsid w:val="00AB606B"/>
    <w:rsid w:val="00AC00CF"/>
    <w:rsid w:val="00AC07CF"/>
    <w:rsid w:val="00AD0CAD"/>
    <w:rsid w:val="00AD0E39"/>
    <w:rsid w:val="00AD4E77"/>
    <w:rsid w:val="00AD62C1"/>
    <w:rsid w:val="00AD67E9"/>
    <w:rsid w:val="00AD6FB7"/>
    <w:rsid w:val="00AE1049"/>
    <w:rsid w:val="00AE2D60"/>
    <w:rsid w:val="00AE48C6"/>
    <w:rsid w:val="00AE570D"/>
    <w:rsid w:val="00AE618B"/>
    <w:rsid w:val="00AE73A5"/>
    <w:rsid w:val="00AE756F"/>
    <w:rsid w:val="00AF00D5"/>
    <w:rsid w:val="00AF08A0"/>
    <w:rsid w:val="00AF2EBA"/>
    <w:rsid w:val="00AF3448"/>
    <w:rsid w:val="00AF7054"/>
    <w:rsid w:val="00B01230"/>
    <w:rsid w:val="00B04A3D"/>
    <w:rsid w:val="00B06949"/>
    <w:rsid w:val="00B139B5"/>
    <w:rsid w:val="00B149AC"/>
    <w:rsid w:val="00B16A37"/>
    <w:rsid w:val="00B220E8"/>
    <w:rsid w:val="00B226F9"/>
    <w:rsid w:val="00B23DB0"/>
    <w:rsid w:val="00B30316"/>
    <w:rsid w:val="00B30576"/>
    <w:rsid w:val="00B31076"/>
    <w:rsid w:val="00B32317"/>
    <w:rsid w:val="00B32B45"/>
    <w:rsid w:val="00B33014"/>
    <w:rsid w:val="00B33D5D"/>
    <w:rsid w:val="00B3576E"/>
    <w:rsid w:val="00B36B44"/>
    <w:rsid w:val="00B37A45"/>
    <w:rsid w:val="00B409B1"/>
    <w:rsid w:val="00B40E34"/>
    <w:rsid w:val="00B42A93"/>
    <w:rsid w:val="00B43A5B"/>
    <w:rsid w:val="00B4741E"/>
    <w:rsid w:val="00B51EA4"/>
    <w:rsid w:val="00B55760"/>
    <w:rsid w:val="00B562AC"/>
    <w:rsid w:val="00B60A72"/>
    <w:rsid w:val="00B60E37"/>
    <w:rsid w:val="00B6106C"/>
    <w:rsid w:val="00B63938"/>
    <w:rsid w:val="00B63B9A"/>
    <w:rsid w:val="00B67CFD"/>
    <w:rsid w:val="00B72449"/>
    <w:rsid w:val="00B73073"/>
    <w:rsid w:val="00B7345E"/>
    <w:rsid w:val="00B74A3B"/>
    <w:rsid w:val="00B772FF"/>
    <w:rsid w:val="00B77984"/>
    <w:rsid w:val="00B80844"/>
    <w:rsid w:val="00B82DBC"/>
    <w:rsid w:val="00B83835"/>
    <w:rsid w:val="00B87D56"/>
    <w:rsid w:val="00B90C94"/>
    <w:rsid w:val="00B9378F"/>
    <w:rsid w:val="00B95C48"/>
    <w:rsid w:val="00BA1C05"/>
    <w:rsid w:val="00BA1EFE"/>
    <w:rsid w:val="00BA2197"/>
    <w:rsid w:val="00BA4872"/>
    <w:rsid w:val="00BA4E1E"/>
    <w:rsid w:val="00BA4EE4"/>
    <w:rsid w:val="00BA7135"/>
    <w:rsid w:val="00BA773E"/>
    <w:rsid w:val="00BA7A32"/>
    <w:rsid w:val="00BB2E75"/>
    <w:rsid w:val="00BB3CB9"/>
    <w:rsid w:val="00BC1F25"/>
    <w:rsid w:val="00BC3BE7"/>
    <w:rsid w:val="00BC4242"/>
    <w:rsid w:val="00BC6C59"/>
    <w:rsid w:val="00BC7133"/>
    <w:rsid w:val="00BD196F"/>
    <w:rsid w:val="00BD2E15"/>
    <w:rsid w:val="00BD2F56"/>
    <w:rsid w:val="00BD398F"/>
    <w:rsid w:val="00BD3F98"/>
    <w:rsid w:val="00BD5C02"/>
    <w:rsid w:val="00BD6CD4"/>
    <w:rsid w:val="00BE0A53"/>
    <w:rsid w:val="00BE0BBF"/>
    <w:rsid w:val="00BE0DBA"/>
    <w:rsid w:val="00BE231C"/>
    <w:rsid w:val="00BE29C8"/>
    <w:rsid w:val="00BE401C"/>
    <w:rsid w:val="00BE7CD7"/>
    <w:rsid w:val="00BF46B0"/>
    <w:rsid w:val="00BF59E1"/>
    <w:rsid w:val="00C0071F"/>
    <w:rsid w:val="00C01040"/>
    <w:rsid w:val="00C01904"/>
    <w:rsid w:val="00C03102"/>
    <w:rsid w:val="00C039EC"/>
    <w:rsid w:val="00C03A0A"/>
    <w:rsid w:val="00C0492A"/>
    <w:rsid w:val="00C04C1A"/>
    <w:rsid w:val="00C067AD"/>
    <w:rsid w:val="00C106B7"/>
    <w:rsid w:val="00C11B5D"/>
    <w:rsid w:val="00C11F2C"/>
    <w:rsid w:val="00C13913"/>
    <w:rsid w:val="00C172E4"/>
    <w:rsid w:val="00C21C0A"/>
    <w:rsid w:val="00C23B1A"/>
    <w:rsid w:val="00C23E2C"/>
    <w:rsid w:val="00C24B49"/>
    <w:rsid w:val="00C3165D"/>
    <w:rsid w:val="00C31DA7"/>
    <w:rsid w:val="00C33BF1"/>
    <w:rsid w:val="00C348D8"/>
    <w:rsid w:val="00C356A5"/>
    <w:rsid w:val="00C36B1A"/>
    <w:rsid w:val="00C416E8"/>
    <w:rsid w:val="00C45259"/>
    <w:rsid w:val="00C46097"/>
    <w:rsid w:val="00C512A2"/>
    <w:rsid w:val="00C51931"/>
    <w:rsid w:val="00C53EAF"/>
    <w:rsid w:val="00C557ED"/>
    <w:rsid w:val="00C57BAC"/>
    <w:rsid w:val="00C57D46"/>
    <w:rsid w:val="00C6323B"/>
    <w:rsid w:val="00C640CE"/>
    <w:rsid w:val="00C64A65"/>
    <w:rsid w:val="00C65825"/>
    <w:rsid w:val="00C677AE"/>
    <w:rsid w:val="00C71650"/>
    <w:rsid w:val="00C7224D"/>
    <w:rsid w:val="00C72B84"/>
    <w:rsid w:val="00C73A69"/>
    <w:rsid w:val="00C74995"/>
    <w:rsid w:val="00C74DA1"/>
    <w:rsid w:val="00C75361"/>
    <w:rsid w:val="00C76022"/>
    <w:rsid w:val="00C77B97"/>
    <w:rsid w:val="00C8142E"/>
    <w:rsid w:val="00C8664C"/>
    <w:rsid w:val="00C867FF"/>
    <w:rsid w:val="00C86DE6"/>
    <w:rsid w:val="00C87B66"/>
    <w:rsid w:val="00C912A1"/>
    <w:rsid w:val="00C914EF"/>
    <w:rsid w:val="00C92202"/>
    <w:rsid w:val="00C92CD8"/>
    <w:rsid w:val="00C960BB"/>
    <w:rsid w:val="00C96415"/>
    <w:rsid w:val="00CA0469"/>
    <w:rsid w:val="00CA1AEB"/>
    <w:rsid w:val="00CA22F5"/>
    <w:rsid w:val="00CA6B19"/>
    <w:rsid w:val="00CA716A"/>
    <w:rsid w:val="00CB0492"/>
    <w:rsid w:val="00CB50B6"/>
    <w:rsid w:val="00CC0BA4"/>
    <w:rsid w:val="00CC0DDA"/>
    <w:rsid w:val="00CC134A"/>
    <w:rsid w:val="00CC2155"/>
    <w:rsid w:val="00CC3DD1"/>
    <w:rsid w:val="00CC5C59"/>
    <w:rsid w:val="00CC7A1C"/>
    <w:rsid w:val="00CC7D8C"/>
    <w:rsid w:val="00CD1886"/>
    <w:rsid w:val="00CD3843"/>
    <w:rsid w:val="00CD6F57"/>
    <w:rsid w:val="00CD7204"/>
    <w:rsid w:val="00CE0A6A"/>
    <w:rsid w:val="00CE20CA"/>
    <w:rsid w:val="00CE22A4"/>
    <w:rsid w:val="00CE2713"/>
    <w:rsid w:val="00CE2A48"/>
    <w:rsid w:val="00CE2C0D"/>
    <w:rsid w:val="00CE553F"/>
    <w:rsid w:val="00CE5EE5"/>
    <w:rsid w:val="00CE6166"/>
    <w:rsid w:val="00CF2452"/>
    <w:rsid w:val="00CF30F1"/>
    <w:rsid w:val="00CF542C"/>
    <w:rsid w:val="00CF6AFA"/>
    <w:rsid w:val="00CF751B"/>
    <w:rsid w:val="00D0011D"/>
    <w:rsid w:val="00D001B4"/>
    <w:rsid w:val="00D01D15"/>
    <w:rsid w:val="00D0253B"/>
    <w:rsid w:val="00D02A1D"/>
    <w:rsid w:val="00D040FB"/>
    <w:rsid w:val="00D0563A"/>
    <w:rsid w:val="00D05F14"/>
    <w:rsid w:val="00D06A8F"/>
    <w:rsid w:val="00D12136"/>
    <w:rsid w:val="00D1461D"/>
    <w:rsid w:val="00D1485C"/>
    <w:rsid w:val="00D15457"/>
    <w:rsid w:val="00D16333"/>
    <w:rsid w:val="00D17B63"/>
    <w:rsid w:val="00D252AE"/>
    <w:rsid w:val="00D309CE"/>
    <w:rsid w:val="00D31B94"/>
    <w:rsid w:val="00D32B6F"/>
    <w:rsid w:val="00D33652"/>
    <w:rsid w:val="00D35F20"/>
    <w:rsid w:val="00D361E3"/>
    <w:rsid w:val="00D36865"/>
    <w:rsid w:val="00D36C98"/>
    <w:rsid w:val="00D3756E"/>
    <w:rsid w:val="00D42868"/>
    <w:rsid w:val="00D43A89"/>
    <w:rsid w:val="00D459C6"/>
    <w:rsid w:val="00D45E42"/>
    <w:rsid w:val="00D45FF9"/>
    <w:rsid w:val="00D47127"/>
    <w:rsid w:val="00D502C3"/>
    <w:rsid w:val="00D531A4"/>
    <w:rsid w:val="00D53B73"/>
    <w:rsid w:val="00D546A3"/>
    <w:rsid w:val="00D566B3"/>
    <w:rsid w:val="00D56C22"/>
    <w:rsid w:val="00D56FDE"/>
    <w:rsid w:val="00D62212"/>
    <w:rsid w:val="00D64C18"/>
    <w:rsid w:val="00D66025"/>
    <w:rsid w:val="00D66AA1"/>
    <w:rsid w:val="00D67909"/>
    <w:rsid w:val="00D70BEA"/>
    <w:rsid w:val="00D73F58"/>
    <w:rsid w:val="00D75475"/>
    <w:rsid w:val="00D75C61"/>
    <w:rsid w:val="00D763E7"/>
    <w:rsid w:val="00D80751"/>
    <w:rsid w:val="00D86EAC"/>
    <w:rsid w:val="00D87899"/>
    <w:rsid w:val="00D91DA4"/>
    <w:rsid w:val="00D94715"/>
    <w:rsid w:val="00D94DD3"/>
    <w:rsid w:val="00D97E7B"/>
    <w:rsid w:val="00DA125E"/>
    <w:rsid w:val="00DA1BC6"/>
    <w:rsid w:val="00DA3F5F"/>
    <w:rsid w:val="00DA4463"/>
    <w:rsid w:val="00DA580C"/>
    <w:rsid w:val="00DB05D5"/>
    <w:rsid w:val="00DC0B8C"/>
    <w:rsid w:val="00DC4D77"/>
    <w:rsid w:val="00DD1A85"/>
    <w:rsid w:val="00DD48EA"/>
    <w:rsid w:val="00DD5DA6"/>
    <w:rsid w:val="00DD62EE"/>
    <w:rsid w:val="00DD68EB"/>
    <w:rsid w:val="00DD73E0"/>
    <w:rsid w:val="00DE0CD6"/>
    <w:rsid w:val="00DE0E7F"/>
    <w:rsid w:val="00DE5681"/>
    <w:rsid w:val="00DF0AFB"/>
    <w:rsid w:val="00DF1326"/>
    <w:rsid w:val="00DF1873"/>
    <w:rsid w:val="00DF387A"/>
    <w:rsid w:val="00DF45BC"/>
    <w:rsid w:val="00DF6B08"/>
    <w:rsid w:val="00E00821"/>
    <w:rsid w:val="00E0285D"/>
    <w:rsid w:val="00E02D4E"/>
    <w:rsid w:val="00E0694D"/>
    <w:rsid w:val="00E11EE5"/>
    <w:rsid w:val="00E13713"/>
    <w:rsid w:val="00E14F50"/>
    <w:rsid w:val="00E17FF9"/>
    <w:rsid w:val="00E238A1"/>
    <w:rsid w:val="00E23A72"/>
    <w:rsid w:val="00E26400"/>
    <w:rsid w:val="00E317A5"/>
    <w:rsid w:val="00E32C67"/>
    <w:rsid w:val="00E32F82"/>
    <w:rsid w:val="00E3355F"/>
    <w:rsid w:val="00E37A53"/>
    <w:rsid w:val="00E40478"/>
    <w:rsid w:val="00E40E42"/>
    <w:rsid w:val="00E414CD"/>
    <w:rsid w:val="00E421BC"/>
    <w:rsid w:val="00E42CF3"/>
    <w:rsid w:val="00E44E09"/>
    <w:rsid w:val="00E461BE"/>
    <w:rsid w:val="00E5096D"/>
    <w:rsid w:val="00E54BC5"/>
    <w:rsid w:val="00E56941"/>
    <w:rsid w:val="00E56A2B"/>
    <w:rsid w:val="00E60C03"/>
    <w:rsid w:val="00E61AFB"/>
    <w:rsid w:val="00E62984"/>
    <w:rsid w:val="00E63757"/>
    <w:rsid w:val="00E65364"/>
    <w:rsid w:val="00E67BCA"/>
    <w:rsid w:val="00E74DEC"/>
    <w:rsid w:val="00E76259"/>
    <w:rsid w:val="00E76432"/>
    <w:rsid w:val="00E76D69"/>
    <w:rsid w:val="00E8405F"/>
    <w:rsid w:val="00E84E0E"/>
    <w:rsid w:val="00E87D0C"/>
    <w:rsid w:val="00E91C70"/>
    <w:rsid w:val="00E92C13"/>
    <w:rsid w:val="00E930B9"/>
    <w:rsid w:val="00E943FE"/>
    <w:rsid w:val="00E94803"/>
    <w:rsid w:val="00E976B2"/>
    <w:rsid w:val="00EA01B4"/>
    <w:rsid w:val="00EA12A7"/>
    <w:rsid w:val="00EA4219"/>
    <w:rsid w:val="00EA49C4"/>
    <w:rsid w:val="00EA5098"/>
    <w:rsid w:val="00EB051C"/>
    <w:rsid w:val="00EB1AFC"/>
    <w:rsid w:val="00EB1DC5"/>
    <w:rsid w:val="00EB2C2D"/>
    <w:rsid w:val="00EB4F71"/>
    <w:rsid w:val="00EB583F"/>
    <w:rsid w:val="00EB6303"/>
    <w:rsid w:val="00EB63E9"/>
    <w:rsid w:val="00EC09AC"/>
    <w:rsid w:val="00EC1AD8"/>
    <w:rsid w:val="00EC2D95"/>
    <w:rsid w:val="00EC4C8C"/>
    <w:rsid w:val="00EC5014"/>
    <w:rsid w:val="00EC5C56"/>
    <w:rsid w:val="00EC68E5"/>
    <w:rsid w:val="00ED0308"/>
    <w:rsid w:val="00ED3095"/>
    <w:rsid w:val="00ED7DCE"/>
    <w:rsid w:val="00EE046A"/>
    <w:rsid w:val="00EE1170"/>
    <w:rsid w:val="00EE27CC"/>
    <w:rsid w:val="00EE3418"/>
    <w:rsid w:val="00EE34CE"/>
    <w:rsid w:val="00EE51D8"/>
    <w:rsid w:val="00EE7A87"/>
    <w:rsid w:val="00EF26E3"/>
    <w:rsid w:val="00EF59F6"/>
    <w:rsid w:val="00EF72F4"/>
    <w:rsid w:val="00F009D3"/>
    <w:rsid w:val="00F060BD"/>
    <w:rsid w:val="00F07C1F"/>
    <w:rsid w:val="00F100EF"/>
    <w:rsid w:val="00F11A63"/>
    <w:rsid w:val="00F11FFA"/>
    <w:rsid w:val="00F126E5"/>
    <w:rsid w:val="00F16683"/>
    <w:rsid w:val="00F21210"/>
    <w:rsid w:val="00F235B3"/>
    <w:rsid w:val="00F23AE3"/>
    <w:rsid w:val="00F24810"/>
    <w:rsid w:val="00F24D60"/>
    <w:rsid w:val="00F25954"/>
    <w:rsid w:val="00F27015"/>
    <w:rsid w:val="00F271CA"/>
    <w:rsid w:val="00F3006E"/>
    <w:rsid w:val="00F3084F"/>
    <w:rsid w:val="00F31E27"/>
    <w:rsid w:val="00F32177"/>
    <w:rsid w:val="00F37B22"/>
    <w:rsid w:val="00F411D1"/>
    <w:rsid w:val="00F42DE7"/>
    <w:rsid w:val="00F51120"/>
    <w:rsid w:val="00F53DBC"/>
    <w:rsid w:val="00F56BEB"/>
    <w:rsid w:val="00F579A9"/>
    <w:rsid w:val="00F63F4E"/>
    <w:rsid w:val="00F64DFF"/>
    <w:rsid w:val="00F67F27"/>
    <w:rsid w:val="00F71F38"/>
    <w:rsid w:val="00F72275"/>
    <w:rsid w:val="00F72D89"/>
    <w:rsid w:val="00F733E9"/>
    <w:rsid w:val="00F76376"/>
    <w:rsid w:val="00F7666D"/>
    <w:rsid w:val="00F80DEA"/>
    <w:rsid w:val="00F80E76"/>
    <w:rsid w:val="00F82CAE"/>
    <w:rsid w:val="00F838E7"/>
    <w:rsid w:val="00F8487E"/>
    <w:rsid w:val="00F84E04"/>
    <w:rsid w:val="00F87B19"/>
    <w:rsid w:val="00F9226E"/>
    <w:rsid w:val="00F95088"/>
    <w:rsid w:val="00F96C55"/>
    <w:rsid w:val="00FA1D5A"/>
    <w:rsid w:val="00FA2462"/>
    <w:rsid w:val="00FA381A"/>
    <w:rsid w:val="00FA5205"/>
    <w:rsid w:val="00FA7124"/>
    <w:rsid w:val="00FB1E4E"/>
    <w:rsid w:val="00FB38A4"/>
    <w:rsid w:val="00FB3A24"/>
    <w:rsid w:val="00FB744F"/>
    <w:rsid w:val="00FC1608"/>
    <w:rsid w:val="00FC35EC"/>
    <w:rsid w:val="00FC4A33"/>
    <w:rsid w:val="00FC6B70"/>
    <w:rsid w:val="00FC709E"/>
    <w:rsid w:val="00FC74C7"/>
    <w:rsid w:val="00FD4456"/>
    <w:rsid w:val="00FD5960"/>
    <w:rsid w:val="00FE332D"/>
    <w:rsid w:val="00FF0120"/>
    <w:rsid w:val="00FF09B9"/>
    <w:rsid w:val="00FF26FA"/>
    <w:rsid w:val="00FF2DFA"/>
    <w:rsid w:val="00FF37AE"/>
    <w:rsid w:val="00FF4D2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41">
      <o:colormru v:ext="edit" colors="#ccc,#f0f0f0,#999,#666,#888279"/>
    </o:shapedefaults>
    <o:shapelayout v:ext="edit">
      <o:idmap v:ext="edit" data="1"/>
    </o:shapelayout>
  </w:shapeDefaults>
  <w:decimalSymbol w:val="."/>
  <w:listSeparator w:val=";"/>
  <w15:chartTrackingRefBased/>
  <w15:docId w15:val="{B600C4D4-F6EA-41C3-A82B-36BA580E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Standard -adesso"/>
    <w:qFormat/>
    <w:rsid w:val="00DA4463"/>
    <w:pPr>
      <w:tabs>
        <w:tab w:val="left" w:pos="289"/>
        <w:tab w:val="left" w:pos="1440"/>
        <w:tab w:val="left" w:pos="2880"/>
        <w:tab w:val="left" w:pos="5761"/>
        <w:tab w:val="left" w:pos="8641"/>
      </w:tabs>
      <w:spacing w:after="240" w:line="300" w:lineRule="auto"/>
      <w:jc w:val="both"/>
    </w:pPr>
    <w:rPr>
      <w:rFonts w:ascii="Arial" w:hAnsi="Arial"/>
      <w:sz w:val="22"/>
      <w:szCs w:val="24"/>
      <w:lang w:eastAsia="de-DE"/>
    </w:rPr>
  </w:style>
  <w:style w:type="paragraph" w:styleId="berschrift1">
    <w:name w:val="heading 1"/>
    <w:aliases w:val="Überschrift 1 -adesso,Überschrift 1a,Überschrift 1 ohne,Anlagenüberschrift1,Headline1,Headline1:Überschrift 1,h1,OdsKap1,OdsKap1Überschrift,H1,Überschrift 1 -adesso Char,Überschrift Vertrag 1,Section Heading,Gliederung 1,Gliederung 11,2"/>
    <w:next w:val="Standard"/>
    <w:qFormat/>
    <w:pPr>
      <w:keepNext/>
      <w:keepLines/>
      <w:numPr>
        <w:numId w:val="2"/>
      </w:numPr>
      <w:spacing w:before="720" w:after="240" w:line="300" w:lineRule="auto"/>
      <w:outlineLvl w:val="0"/>
    </w:pPr>
    <w:rPr>
      <w:rFonts w:ascii="Arial" w:hAnsi="Arial" w:cs="Arial"/>
      <w:b/>
      <w:bCs/>
      <w:kern w:val="26"/>
      <w:sz w:val="28"/>
      <w:szCs w:val="32"/>
      <w:lang w:eastAsia="de-DE"/>
    </w:rPr>
  </w:style>
  <w:style w:type="paragraph" w:styleId="berschrift2">
    <w:name w:val="heading 2"/>
    <w:aliases w:val="Überschrift 2 -adesso,Headline 2,Gliederung2,H2,h2,Heading 2- no#,L2,OdsKap2,OdsKap2Überschrift,Section,Überschrift 2 -adesso Char,Überschrift Vertrag 2,PA Major Section,DV Heading 2,DV Heading 21,DV Heading 22,DV Heading 23,DV Heading 24"/>
    <w:basedOn w:val="berschrift1"/>
    <w:next w:val="Standard"/>
    <w:link w:val="berschrift2Zchn"/>
    <w:qFormat/>
    <w:rsid w:val="008632A4"/>
    <w:pPr>
      <w:numPr>
        <w:ilvl w:val="1"/>
      </w:numPr>
      <w:spacing w:before="480"/>
      <w:ind w:left="1145" w:hanging="1145"/>
      <w:outlineLvl w:val="1"/>
    </w:pPr>
    <w:rPr>
      <w:bCs w:val="0"/>
      <w:iCs/>
      <w:kern w:val="24"/>
      <w:sz w:val="24"/>
      <w:szCs w:val="28"/>
    </w:rPr>
  </w:style>
  <w:style w:type="paragraph" w:styleId="berschrift3">
    <w:name w:val="heading 3"/>
    <w:aliases w:val="Überschrift 3 -adesso,Überschrift 3 -adesso Char,H3,h3,OdsKap3,OdsKap3Überschrift,Gliederung3,Map,Minor,Level 1 - 1,3,MPS legal level 1,3 bullet,b,bullet,bullet1,b1,21,Empire 3,Outline3"/>
    <w:basedOn w:val="berschrift2"/>
    <w:next w:val="Standard"/>
    <w:link w:val="berschrift3Zchn"/>
    <w:qFormat/>
    <w:rsid w:val="00425646"/>
    <w:pPr>
      <w:numPr>
        <w:ilvl w:val="2"/>
      </w:numPr>
      <w:ind w:left="720"/>
      <w:outlineLvl w:val="2"/>
    </w:pPr>
    <w:rPr>
      <w:bCs/>
      <w:kern w:val="22"/>
      <w:sz w:val="22"/>
      <w:szCs w:val="26"/>
    </w:rPr>
  </w:style>
  <w:style w:type="paragraph" w:styleId="berschrift4">
    <w:name w:val="heading 4"/>
    <w:aliases w:val="Überschrift 4 -adesso,Überschrift 4 -adesso Char,Bullet 1,Sub-Minor,Level 2 - a,MPS legal level 2,H4,Empire 4"/>
    <w:basedOn w:val="berschrift3"/>
    <w:next w:val="Standard"/>
    <w:qFormat/>
    <w:pPr>
      <w:numPr>
        <w:ilvl w:val="3"/>
      </w:numPr>
      <w:outlineLvl w:val="3"/>
    </w:pPr>
    <w:rPr>
      <w:b w:val="0"/>
      <w:bCs w:val="0"/>
      <w:iCs w:val="0"/>
      <w:szCs w:val="28"/>
    </w:rPr>
  </w:style>
  <w:style w:type="paragraph" w:styleId="berschrift5">
    <w:name w:val="heading 5"/>
    <w:aliases w:val="Überschrift 5 -adesso,Level 3 - i,MPS legal level 3"/>
    <w:basedOn w:val="berschrift4"/>
    <w:next w:val="Standard"/>
    <w:qFormat/>
    <w:pPr>
      <w:numPr>
        <w:ilvl w:val="4"/>
      </w:numPr>
      <w:outlineLvl w:val="4"/>
    </w:pPr>
    <w:rPr>
      <w:szCs w:val="26"/>
    </w:rPr>
  </w:style>
  <w:style w:type="paragraph" w:styleId="berschrift6">
    <w:name w:val="heading 6"/>
    <w:aliases w:val="Überschrift 6 -adesso"/>
    <w:basedOn w:val="berschrift5"/>
    <w:next w:val="Standard"/>
    <w:qFormat/>
    <w:pPr>
      <w:numPr>
        <w:ilvl w:val="5"/>
      </w:numPr>
      <w:tabs>
        <w:tab w:val="clear" w:pos="1152"/>
        <w:tab w:val="left" w:pos="1151"/>
      </w:tabs>
      <w:outlineLvl w:val="5"/>
    </w:pPr>
    <w:rPr>
      <w:szCs w:val="22"/>
    </w:rPr>
  </w:style>
  <w:style w:type="paragraph" w:styleId="berschrift7">
    <w:name w:val="heading 7"/>
    <w:aliases w:val="Überschrift 7 -adesso,Legal Level 1.1.,01MEMO"/>
    <w:basedOn w:val="berschrift6"/>
    <w:next w:val="Standard"/>
    <w:qFormat/>
    <w:pPr>
      <w:numPr>
        <w:ilvl w:val="6"/>
      </w:numPr>
      <w:tabs>
        <w:tab w:val="clear" w:pos="1151"/>
      </w:tabs>
      <w:outlineLvl w:val="6"/>
    </w:pPr>
  </w:style>
  <w:style w:type="paragraph" w:styleId="berschrift8">
    <w:name w:val="heading 8"/>
    <w:aliases w:val="Überschrift 8 -adesso,02MEMO"/>
    <w:basedOn w:val="berschrift7"/>
    <w:next w:val="Standard"/>
    <w:qFormat/>
    <w:pPr>
      <w:numPr>
        <w:ilvl w:val="7"/>
      </w:numPr>
      <w:outlineLvl w:val="7"/>
    </w:pPr>
  </w:style>
  <w:style w:type="paragraph" w:styleId="berschrift9">
    <w:name w:val="heading 9"/>
    <w:aliases w:val="Überschrift 9 -adesso,03MEMO"/>
    <w:basedOn w:val="berschrift8"/>
    <w:next w:val="Standard"/>
    <w:qFormat/>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aliases w:val="Kopfzeile -adesso"/>
    <w:basedOn w:val="Standard"/>
    <w:pPr>
      <w:tabs>
        <w:tab w:val="clear" w:pos="289"/>
        <w:tab w:val="clear" w:pos="1440"/>
        <w:tab w:val="clear" w:pos="2880"/>
        <w:tab w:val="clear" w:pos="5761"/>
        <w:tab w:val="clear" w:pos="8641"/>
      </w:tabs>
      <w:spacing w:after="0"/>
    </w:pPr>
    <w:rPr>
      <w:b/>
      <w:sz w:val="20"/>
    </w:rPr>
  </w:style>
  <w:style w:type="paragraph" w:styleId="Fuzeile">
    <w:name w:val="footer"/>
    <w:aliases w:val="Fußzeile -adesso"/>
    <w:basedOn w:val="Standard"/>
    <w:pPr>
      <w:tabs>
        <w:tab w:val="clear" w:pos="289"/>
        <w:tab w:val="clear" w:pos="1440"/>
        <w:tab w:val="clear" w:pos="2880"/>
        <w:tab w:val="clear" w:pos="5761"/>
        <w:tab w:val="clear" w:pos="8641"/>
        <w:tab w:val="left" w:pos="0"/>
        <w:tab w:val="right" w:pos="8273"/>
        <w:tab w:val="right" w:pos="10008"/>
      </w:tabs>
    </w:pPr>
    <w:rPr>
      <w:sz w:val="16"/>
    </w:rPr>
  </w:style>
  <w:style w:type="character" w:styleId="Seitenzahl">
    <w:name w:val="page number"/>
    <w:aliases w:val="Seitenzahl -adesso"/>
    <w:rPr>
      <w:rFonts w:ascii="Arial" w:hAnsi="Arial"/>
      <w:sz w:val="22"/>
      <w:lang w:val="de-CH"/>
    </w:rPr>
  </w:style>
  <w:style w:type="paragraph" w:customStyle="1" w:styleId="Aufzhlung2Ebene-adesso">
    <w:name w:val="Aufzählung 2. Ebene -adesso"/>
    <w:basedOn w:val="Aufzhlung1Ebene-adesso"/>
    <w:autoRedefine/>
    <w:rsid w:val="00BE0BBF"/>
    <w:pPr>
      <w:numPr>
        <w:numId w:val="3"/>
      </w:numPr>
    </w:pPr>
  </w:style>
  <w:style w:type="paragraph" w:customStyle="1" w:styleId="Aufzhlungnumer-adesso">
    <w:name w:val="Aufzählung numer. -adesso"/>
    <w:pPr>
      <w:numPr>
        <w:numId w:val="1"/>
      </w:numPr>
      <w:spacing w:line="300" w:lineRule="auto"/>
      <w:jc w:val="both"/>
    </w:pPr>
    <w:rPr>
      <w:rFonts w:ascii="Arial" w:hAnsi="Arial"/>
      <w:sz w:val="22"/>
      <w:lang w:eastAsia="de-DE"/>
    </w:rPr>
  </w:style>
  <w:style w:type="paragraph" w:customStyle="1" w:styleId="Aufzhlung3Ebene-adesso">
    <w:name w:val="Aufzählung 3. Ebene -adesso"/>
    <w:basedOn w:val="Aufzhlung1Ebene-adesso"/>
    <w:autoRedefine/>
    <w:rsid w:val="0062325E"/>
    <w:pPr>
      <w:numPr>
        <w:numId w:val="4"/>
      </w:numPr>
    </w:pPr>
  </w:style>
  <w:style w:type="character" w:styleId="Hyperlink">
    <w:name w:val="Hyperlink"/>
    <w:aliases w:val="Hyperlink -adesso"/>
    <w:uiPriority w:val="99"/>
    <w:rPr>
      <w:rFonts w:ascii="Arial" w:hAnsi="Arial"/>
      <w:color w:val="0000FF"/>
      <w:sz w:val="22"/>
      <w:u w:val="single"/>
      <w:lang w:val="de-CH"/>
    </w:rPr>
  </w:style>
  <w:style w:type="paragraph" w:customStyle="1" w:styleId="Aufzhlung1Ebene-adesso">
    <w:name w:val="Aufzählung 1. Ebene -adesso"/>
    <w:basedOn w:val="Standard"/>
    <w:autoRedefine/>
    <w:rsid w:val="00BE0BBF"/>
    <w:pPr>
      <w:numPr>
        <w:numId w:val="5"/>
      </w:numPr>
      <w:tabs>
        <w:tab w:val="clear" w:pos="289"/>
        <w:tab w:val="clear" w:pos="1440"/>
        <w:tab w:val="clear" w:pos="2880"/>
        <w:tab w:val="clear" w:pos="5761"/>
        <w:tab w:val="clear" w:pos="8641"/>
      </w:tabs>
      <w:spacing w:after="0"/>
    </w:pPr>
  </w:style>
  <w:style w:type="character" w:styleId="Funotenzeichen">
    <w:name w:val="footnote reference"/>
    <w:aliases w:val="Fußnotenzeichen -adesso"/>
    <w:semiHidden/>
    <w:rPr>
      <w:rFonts w:ascii="Arial" w:hAnsi="Arial"/>
      <w:vertAlign w:val="superscript"/>
      <w:lang w:val="de-CH"/>
    </w:rPr>
  </w:style>
  <w:style w:type="paragraph" w:styleId="Verzeichnis4">
    <w:name w:val="toc 4"/>
    <w:aliases w:val="Verzeichnis 4 -adesso"/>
    <w:basedOn w:val="Verzeichnis3"/>
    <w:next w:val="Standard"/>
    <w:autoRedefine/>
    <w:semiHidden/>
    <w:rPr>
      <w:b w:val="0"/>
    </w:rPr>
  </w:style>
  <w:style w:type="paragraph" w:styleId="Verzeichnis3">
    <w:name w:val="toc 3"/>
    <w:aliases w:val="Verzeichnis 3 -adesso"/>
    <w:basedOn w:val="Verzeichnis2"/>
    <w:next w:val="Standard"/>
    <w:autoRedefine/>
    <w:uiPriority w:val="39"/>
    <w:rPr>
      <w:bCs w:val="0"/>
      <w:sz w:val="22"/>
    </w:rPr>
  </w:style>
  <w:style w:type="paragraph" w:styleId="Verzeichnis2">
    <w:name w:val="toc 2"/>
    <w:aliases w:val="Verzeichnis 2 -adesso"/>
    <w:basedOn w:val="Verzeichnis1"/>
    <w:next w:val="Standard"/>
    <w:autoRedefine/>
    <w:uiPriority w:val="39"/>
    <w:pPr>
      <w:spacing w:before="0" w:after="120"/>
    </w:pPr>
    <w:rPr>
      <w:sz w:val="24"/>
      <w:szCs w:val="24"/>
    </w:rPr>
  </w:style>
  <w:style w:type="paragraph" w:styleId="Verzeichnis1">
    <w:name w:val="toc 1"/>
    <w:aliases w:val="Verzeichnis 1 -adesso"/>
    <w:basedOn w:val="Standard"/>
    <w:next w:val="Standard"/>
    <w:uiPriority w:val="39"/>
    <w:pPr>
      <w:tabs>
        <w:tab w:val="clear" w:pos="289"/>
        <w:tab w:val="clear" w:pos="1440"/>
        <w:tab w:val="clear" w:pos="2880"/>
        <w:tab w:val="clear" w:pos="5761"/>
        <w:tab w:val="clear" w:pos="8641"/>
      </w:tabs>
      <w:spacing w:before="480"/>
      <w:jc w:val="left"/>
    </w:pPr>
    <w:rPr>
      <w:b/>
      <w:bCs/>
      <w:sz w:val="28"/>
      <w:szCs w:val="28"/>
    </w:rPr>
  </w:style>
  <w:style w:type="paragraph" w:styleId="Verzeichnis5">
    <w:name w:val="toc 5"/>
    <w:aliases w:val="Verzeichnis 5 -adesso"/>
    <w:basedOn w:val="Verzeichnis4"/>
    <w:next w:val="Standard"/>
    <w:autoRedefine/>
    <w:semiHidden/>
  </w:style>
  <w:style w:type="paragraph" w:styleId="Verzeichnis6">
    <w:name w:val="toc 6"/>
    <w:aliases w:val="Verzeichnis 6 -adesso"/>
    <w:basedOn w:val="Verzeichnis4"/>
    <w:next w:val="Standard"/>
    <w:autoRedefine/>
    <w:semiHidden/>
  </w:style>
  <w:style w:type="paragraph" w:styleId="Verzeichnis7">
    <w:name w:val="toc 7"/>
    <w:aliases w:val="Verzeichnis 7 -adesso"/>
    <w:basedOn w:val="Verzeichnis4"/>
    <w:next w:val="Standard"/>
    <w:autoRedefine/>
    <w:semiHidden/>
  </w:style>
  <w:style w:type="paragraph" w:styleId="Verzeichnis8">
    <w:name w:val="toc 8"/>
    <w:aliases w:val="Verzeichnis 8 -adesso"/>
    <w:basedOn w:val="Verzeichnis4"/>
    <w:next w:val="Standard"/>
    <w:autoRedefine/>
    <w:semiHidden/>
  </w:style>
  <w:style w:type="paragraph" w:styleId="Verzeichnis9">
    <w:name w:val="toc 9"/>
    <w:aliases w:val="Verzeichnis 9 -adesso"/>
    <w:basedOn w:val="Verzeichnis4"/>
    <w:next w:val="Standard"/>
    <w:autoRedefine/>
    <w:semiHidden/>
  </w:style>
  <w:style w:type="paragraph" w:customStyle="1" w:styleId="berschriftohneNum-adesso">
    <w:name w:val="Überschrift ohne Num. -adesso"/>
    <w:basedOn w:val="Standard"/>
    <w:pPr>
      <w:spacing w:before="720"/>
      <w:jc w:val="left"/>
    </w:pPr>
    <w:rPr>
      <w:b/>
      <w:bCs/>
      <w:sz w:val="28"/>
    </w:rPr>
  </w:style>
  <w:style w:type="paragraph" w:customStyle="1" w:styleId="Titel-adesso">
    <w:name w:val="Titel -adesso"/>
    <w:basedOn w:val="Standard"/>
    <w:pPr>
      <w:spacing w:before="280"/>
      <w:jc w:val="left"/>
    </w:pPr>
    <w:rPr>
      <w:b/>
      <w:bCs/>
      <w:sz w:val="44"/>
    </w:rPr>
  </w:style>
  <w:style w:type="paragraph" w:customStyle="1" w:styleId="Projektname-adesso">
    <w:name w:val="Projektname -adesso"/>
    <w:basedOn w:val="Standard"/>
    <w:pPr>
      <w:spacing w:before="240" w:line="240" w:lineRule="auto"/>
      <w:jc w:val="left"/>
    </w:pPr>
    <w:rPr>
      <w:b/>
      <w:bCs/>
      <w:sz w:val="32"/>
    </w:rPr>
  </w:style>
  <w:style w:type="paragraph" w:customStyle="1" w:styleId="Kontakt-adesso">
    <w:name w:val="Kontakt -adesso"/>
    <w:basedOn w:val="Standard"/>
    <w:pPr>
      <w:spacing w:after="0"/>
    </w:pPr>
    <w:rPr>
      <w:sz w:val="18"/>
    </w:rPr>
  </w:style>
  <w:style w:type="paragraph" w:customStyle="1" w:styleId="Tabellentitel">
    <w:name w:val="Tabellentitel"/>
    <w:basedOn w:val="Standard"/>
    <w:autoRedefine/>
    <w:rsid w:val="00591254"/>
    <w:pPr>
      <w:spacing w:before="60" w:after="120"/>
    </w:pPr>
    <w:rPr>
      <w:b/>
      <w:color w:val="FFFFFF"/>
      <w:sz w:val="20"/>
    </w:rPr>
  </w:style>
  <w:style w:type="paragraph" w:customStyle="1" w:styleId="Tabellentext">
    <w:name w:val="Tabellentext"/>
    <w:basedOn w:val="Standard"/>
    <w:autoRedefine/>
    <w:rsid w:val="002235DF"/>
    <w:pPr>
      <w:spacing w:before="60" w:after="120"/>
      <w:jc w:val="left"/>
    </w:pPr>
    <w:rPr>
      <w:sz w:val="20"/>
      <w:szCs w:val="18"/>
    </w:rPr>
  </w:style>
  <w:style w:type="character" w:styleId="Kommentarzeichen">
    <w:name w:val="annotation reference"/>
    <w:semiHidden/>
    <w:rPr>
      <w:sz w:val="16"/>
      <w:szCs w:val="16"/>
      <w:lang w:val="de-CH"/>
    </w:rPr>
  </w:style>
  <w:style w:type="paragraph" w:customStyle="1" w:styleId="StandardAbstnach0-adesso">
    <w:name w:val="Standard (Abst. nach 0) -adesso"/>
    <w:basedOn w:val="Standard"/>
    <w:pPr>
      <w:spacing w:after="0"/>
    </w:pPr>
  </w:style>
  <w:style w:type="paragraph" w:styleId="Kommentartext">
    <w:name w:val="annotation text"/>
    <w:basedOn w:val="Standard"/>
    <w:semiHidden/>
    <w:rPr>
      <w:sz w:val="20"/>
      <w:szCs w:val="20"/>
    </w:rPr>
  </w:style>
  <w:style w:type="paragraph" w:customStyle="1" w:styleId="Abbildungsformat">
    <w:name w:val="Abbildungsformat"/>
    <w:basedOn w:val="Standard"/>
    <w:next w:val="Standard"/>
    <w:rsid w:val="00CC5C59"/>
    <w:pPr>
      <w:numPr>
        <w:numId w:val="7"/>
      </w:numPr>
      <w:tabs>
        <w:tab w:val="clear" w:pos="289"/>
        <w:tab w:val="clear" w:pos="1440"/>
        <w:tab w:val="clear" w:pos="2880"/>
        <w:tab w:val="clear" w:pos="5761"/>
        <w:tab w:val="clear" w:pos="8641"/>
      </w:tabs>
      <w:spacing w:before="240"/>
      <w:jc w:val="left"/>
    </w:pPr>
    <w:rPr>
      <w:b/>
      <w:bCs/>
      <w:sz w:val="20"/>
    </w:rPr>
  </w:style>
  <w:style w:type="paragraph" w:customStyle="1" w:styleId="Tabellenformat">
    <w:name w:val="Tabellenformat"/>
    <w:basedOn w:val="Abbildungsformat"/>
    <w:next w:val="Standard"/>
    <w:rsid w:val="00CC5C59"/>
    <w:pPr>
      <w:numPr>
        <w:numId w:val="6"/>
      </w:numPr>
    </w:pPr>
  </w:style>
  <w:style w:type="character" w:styleId="BesuchterHyperlink">
    <w:name w:val="FollowedHyperlink"/>
    <w:rPr>
      <w:color w:val="800080"/>
      <w:u w:val="single"/>
      <w:lang w:val="de-CH"/>
    </w:rPr>
  </w:style>
  <w:style w:type="paragraph" w:customStyle="1" w:styleId="Zitat1">
    <w:name w:val="Zitat1"/>
    <w:aliases w:val="Absatz lang"/>
    <w:basedOn w:val="Standard"/>
    <w:next w:val="Standard"/>
    <w:rsid w:val="00CC5C59"/>
    <w:pPr>
      <w:ind w:left="567"/>
    </w:pPr>
    <w:rPr>
      <w:i/>
    </w:rPr>
  </w:style>
  <w:style w:type="paragraph" w:customStyle="1" w:styleId="Programm-Code-adesso">
    <w:name w:val="Programm-Code -adesso"/>
    <w:basedOn w:val="StandardAbstnach0-adesso"/>
    <w:pPr>
      <w:tabs>
        <w:tab w:val="clear" w:pos="289"/>
        <w:tab w:val="left" w:pos="357"/>
      </w:tabs>
      <w:jc w:val="left"/>
    </w:pPr>
    <w:rPr>
      <w:rFonts w:ascii="Courier New" w:hAnsi="Courier New"/>
      <w:sz w:val="20"/>
    </w:rPr>
  </w:style>
  <w:style w:type="character" w:customStyle="1" w:styleId="StandardtextKursiv">
    <w:name w:val="Standardtext: Kursiv"/>
    <w:aliases w:val="Kurzitate,Quellen"/>
    <w:rsid w:val="00CC5C59"/>
    <w:rPr>
      <w:i/>
      <w:iCs/>
      <w:lang w:val="de-CH"/>
    </w:rPr>
  </w:style>
  <w:style w:type="paragraph" w:styleId="Abbildungsverzeichnis">
    <w:name w:val="table of figures"/>
    <w:basedOn w:val="Standard"/>
    <w:next w:val="Standard"/>
    <w:uiPriority w:val="99"/>
    <w:rsid w:val="00CC5C59"/>
    <w:pPr>
      <w:tabs>
        <w:tab w:val="clear" w:pos="289"/>
        <w:tab w:val="clear" w:pos="1440"/>
        <w:tab w:val="clear" w:pos="2880"/>
        <w:tab w:val="clear" w:pos="5761"/>
        <w:tab w:val="clear" w:pos="8641"/>
      </w:tabs>
    </w:pPr>
  </w:style>
  <w:style w:type="paragraph" w:customStyle="1" w:styleId="Glossar-Index">
    <w:name w:val="Glossar-Index"/>
    <w:basedOn w:val="Standard"/>
    <w:next w:val="Glossar-Begriff"/>
    <w:rsid w:val="00CC5C59"/>
    <w:pPr>
      <w:keepNext/>
      <w:keepLines/>
      <w:tabs>
        <w:tab w:val="clear" w:pos="289"/>
        <w:tab w:val="clear" w:pos="1440"/>
        <w:tab w:val="clear" w:pos="2880"/>
        <w:tab w:val="clear" w:pos="5761"/>
        <w:tab w:val="clear" w:pos="8641"/>
        <w:tab w:val="left" w:pos="567"/>
        <w:tab w:val="left" w:pos="1134"/>
        <w:tab w:val="left" w:pos="1701"/>
        <w:tab w:val="left" w:pos="2268"/>
        <w:tab w:val="left" w:pos="2835"/>
        <w:tab w:val="left" w:pos="3402"/>
        <w:tab w:val="decimal" w:pos="6804"/>
        <w:tab w:val="right" w:pos="8392"/>
      </w:tabs>
      <w:spacing w:before="280" w:after="140" w:line="280" w:lineRule="exact"/>
      <w:jc w:val="left"/>
    </w:pPr>
    <w:rPr>
      <w:b/>
      <w:szCs w:val="22"/>
    </w:rPr>
  </w:style>
  <w:style w:type="paragraph" w:customStyle="1" w:styleId="Glossar-Begriff">
    <w:name w:val="Glossar-Begriff"/>
    <w:basedOn w:val="Standard"/>
    <w:next w:val="Glossar-Erluterung"/>
    <w:rsid w:val="00CC5C59"/>
    <w:pPr>
      <w:keepLines/>
      <w:tabs>
        <w:tab w:val="clear" w:pos="289"/>
        <w:tab w:val="clear" w:pos="1440"/>
        <w:tab w:val="clear" w:pos="2880"/>
        <w:tab w:val="clear" w:pos="5761"/>
        <w:tab w:val="clear" w:pos="8641"/>
        <w:tab w:val="left" w:pos="567"/>
        <w:tab w:val="left" w:pos="1134"/>
        <w:tab w:val="left" w:pos="1701"/>
        <w:tab w:val="left" w:pos="2268"/>
        <w:tab w:val="left" w:pos="2835"/>
        <w:tab w:val="left" w:pos="3402"/>
        <w:tab w:val="decimal" w:pos="6804"/>
        <w:tab w:val="right" w:pos="8392"/>
      </w:tabs>
      <w:spacing w:before="140" w:after="0" w:line="280" w:lineRule="exact"/>
      <w:jc w:val="left"/>
    </w:pPr>
    <w:rPr>
      <w:b/>
      <w:szCs w:val="22"/>
    </w:rPr>
  </w:style>
  <w:style w:type="paragraph" w:customStyle="1" w:styleId="Glossar-Erluterung">
    <w:name w:val="Glossar-Erläuterung"/>
    <w:basedOn w:val="Standard"/>
    <w:next w:val="Glossar-Begriff"/>
    <w:rsid w:val="00CC5C59"/>
    <w:pPr>
      <w:keepLines/>
      <w:tabs>
        <w:tab w:val="clear" w:pos="289"/>
        <w:tab w:val="clear" w:pos="1440"/>
        <w:tab w:val="clear" w:pos="2880"/>
        <w:tab w:val="clear" w:pos="5761"/>
        <w:tab w:val="clear" w:pos="8641"/>
        <w:tab w:val="left" w:pos="567"/>
        <w:tab w:val="left" w:pos="1134"/>
        <w:tab w:val="left" w:pos="1701"/>
        <w:tab w:val="left" w:pos="2268"/>
        <w:tab w:val="left" w:pos="2835"/>
        <w:tab w:val="left" w:pos="3402"/>
        <w:tab w:val="decimal" w:pos="6804"/>
        <w:tab w:val="right" w:pos="8392"/>
      </w:tabs>
      <w:spacing w:after="0" w:line="280" w:lineRule="exact"/>
      <w:jc w:val="left"/>
    </w:pPr>
    <w:rPr>
      <w:szCs w:val="22"/>
    </w:rPr>
  </w:style>
  <w:style w:type="paragraph" w:styleId="Kommentarthema">
    <w:name w:val="annotation subject"/>
    <w:basedOn w:val="Kommentartext"/>
    <w:next w:val="Kommentartext"/>
    <w:semiHidden/>
    <w:rsid w:val="001F77DC"/>
    <w:rPr>
      <w:b/>
      <w:bCs/>
    </w:rPr>
  </w:style>
  <w:style w:type="paragraph" w:styleId="Sprechblasentext">
    <w:name w:val="Balloon Text"/>
    <w:basedOn w:val="Standard"/>
    <w:semiHidden/>
    <w:rsid w:val="001F77DC"/>
    <w:rPr>
      <w:rFonts w:ascii="Tahoma" w:hAnsi="Tahoma" w:cs="Tahoma"/>
      <w:sz w:val="16"/>
      <w:szCs w:val="16"/>
    </w:rPr>
  </w:style>
  <w:style w:type="paragraph" w:customStyle="1" w:styleId="StandardFett">
    <w:name w:val="Standard Fett"/>
    <w:basedOn w:val="Standard"/>
    <w:next w:val="Standard"/>
    <w:rsid w:val="007D7BD4"/>
    <w:pPr>
      <w:keepNext/>
      <w:tabs>
        <w:tab w:val="clear" w:pos="289"/>
        <w:tab w:val="clear" w:pos="1440"/>
        <w:tab w:val="clear" w:pos="2880"/>
        <w:tab w:val="clear" w:pos="5761"/>
        <w:tab w:val="clear" w:pos="8641"/>
      </w:tabs>
    </w:pPr>
    <w:rPr>
      <w:b/>
    </w:rPr>
  </w:style>
  <w:style w:type="character" w:customStyle="1" w:styleId="berschrift2Zchn">
    <w:name w:val="Überschrift 2 Zchn"/>
    <w:aliases w:val="Überschrift 2 -adesso Zchn,Headline 2 Zchn,Gliederung2 Zchn,H2 Zchn,h2 Zchn,Heading 2- no# Zchn,L2 Zchn,OdsKap2 Zchn,OdsKap2Überschrift Zchn,Section Zchn,Überschrift 2 -adesso Char Zchn,Überschrift Vertrag 2 Zchn,PA Major Section Zchn"/>
    <w:link w:val="berschrift2"/>
    <w:rsid w:val="008632A4"/>
    <w:rPr>
      <w:rFonts w:ascii="Arial" w:hAnsi="Arial" w:cs="Arial"/>
      <w:b/>
      <w:iCs/>
      <w:kern w:val="24"/>
      <w:sz w:val="24"/>
      <w:szCs w:val="28"/>
      <w:lang w:val="de-CH" w:eastAsia="de-DE" w:bidi="ar-SA"/>
    </w:rPr>
  </w:style>
  <w:style w:type="paragraph" w:customStyle="1" w:styleId="Tabellenkrper">
    <w:name w:val="Tabellenkörper"/>
    <w:basedOn w:val="Standard"/>
    <w:rsid w:val="00715F96"/>
    <w:pPr>
      <w:spacing w:after="0"/>
    </w:pPr>
  </w:style>
  <w:style w:type="paragraph" w:customStyle="1" w:styleId="AufzhlungmitKstchen">
    <w:name w:val="Aufzählung mit Kästchen"/>
    <w:basedOn w:val="Standard"/>
    <w:rsid w:val="00470913"/>
    <w:pPr>
      <w:tabs>
        <w:tab w:val="clear" w:pos="289"/>
        <w:tab w:val="clear" w:pos="1440"/>
        <w:tab w:val="clear" w:pos="2880"/>
        <w:tab w:val="clear" w:pos="5761"/>
        <w:tab w:val="clear" w:pos="8641"/>
      </w:tabs>
      <w:spacing w:after="0"/>
      <w:ind w:left="360" w:hanging="360"/>
    </w:pPr>
  </w:style>
  <w:style w:type="paragraph" w:customStyle="1" w:styleId="Tabellenkrper-adesso">
    <w:name w:val="Tabellenkörper -adesso"/>
    <w:basedOn w:val="Standard"/>
    <w:rsid w:val="00C8142E"/>
    <w:pPr>
      <w:spacing w:after="0"/>
      <w:jc w:val="left"/>
    </w:pPr>
  </w:style>
  <w:style w:type="paragraph" w:customStyle="1" w:styleId="Tabellenkopf-adesso">
    <w:name w:val="Tabellenkopf -adesso"/>
    <w:basedOn w:val="Standard"/>
    <w:rsid w:val="00646C36"/>
    <w:pPr>
      <w:keepNext/>
      <w:keepLines/>
      <w:spacing w:before="80" w:after="0"/>
      <w:jc w:val="left"/>
    </w:pPr>
    <w:rPr>
      <w:b/>
      <w:color w:val="FFFFFF"/>
      <w:sz w:val="24"/>
    </w:rPr>
  </w:style>
  <w:style w:type="paragraph" w:styleId="Funotentext">
    <w:name w:val="footnote text"/>
    <w:basedOn w:val="Standard"/>
    <w:semiHidden/>
    <w:rsid w:val="00107E75"/>
    <w:rPr>
      <w:sz w:val="16"/>
      <w:szCs w:val="20"/>
    </w:rPr>
  </w:style>
  <w:style w:type="paragraph" w:customStyle="1" w:styleId="Aufzhlungsliste">
    <w:name w:val="Aufzählungsliste"/>
    <w:basedOn w:val="Standard"/>
    <w:rsid w:val="00646C36"/>
    <w:pPr>
      <w:tabs>
        <w:tab w:val="clear" w:pos="289"/>
        <w:tab w:val="clear" w:pos="1440"/>
        <w:tab w:val="clear" w:pos="2880"/>
        <w:tab w:val="clear" w:pos="5761"/>
        <w:tab w:val="clear" w:pos="8641"/>
        <w:tab w:val="num" w:pos="360"/>
      </w:tabs>
      <w:spacing w:after="0"/>
      <w:ind w:left="360" w:hanging="360"/>
    </w:pPr>
  </w:style>
  <w:style w:type="paragraph" w:customStyle="1" w:styleId="Tabellenkopf">
    <w:name w:val="Tabellenkopf"/>
    <w:basedOn w:val="StandardFett"/>
    <w:rsid w:val="00107E75"/>
    <w:pPr>
      <w:keepNext w:val="0"/>
      <w:tabs>
        <w:tab w:val="left" w:pos="289"/>
        <w:tab w:val="left" w:pos="1440"/>
        <w:tab w:val="left" w:pos="2880"/>
        <w:tab w:val="left" w:pos="5761"/>
        <w:tab w:val="left" w:pos="8641"/>
      </w:tabs>
      <w:spacing w:after="0"/>
    </w:pPr>
    <w:rPr>
      <w:color w:val="FFFFFF"/>
    </w:rPr>
  </w:style>
  <w:style w:type="paragraph" w:customStyle="1" w:styleId="Formatvorlage1">
    <w:name w:val="Formatvorlage1"/>
    <w:basedOn w:val="Tabellenkrper-adesso"/>
    <w:qFormat/>
    <w:rsid w:val="00C03A0A"/>
    <w:pPr>
      <w:numPr>
        <w:numId w:val="9"/>
      </w:numPr>
    </w:pPr>
    <w:rPr>
      <w:sz w:val="16"/>
    </w:rPr>
  </w:style>
  <w:style w:type="paragraph" w:customStyle="1" w:styleId="AktivittenEintrag">
    <w:name w:val="AktivitätenEintrag"/>
    <w:basedOn w:val="Standard"/>
    <w:rsid w:val="009A3A92"/>
    <w:pPr>
      <w:tabs>
        <w:tab w:val="clear" w:pos="289"/>
        <w:tab w:val="clear" w:pos="1440"/>
        <w:tab w:val="clear" w:pos="2880"/>
        <w:tab w:val="clear" w:pos="5761"/>
        <w:tab w:val="clear" w:pos="8641"/>
      </w:tabs>
      <w:spacing w:before="60" w:after="60" w:line="240" w:lineRule="auto"/>
      <w:ind w:left="284" w:hanging="284"/>
      <w:jc w:val="left"/>
    </w:pPr>
    <w:rPr>
      <w:sz w:val="20"/>
      <w:szCs w:val="20"/>
      <w:lang w:eastAsia="en-US"/>
    </w:rPr>
  </w:style>
  <w:style w:type="character" w:customStyle="1" w:styleId="berschrift3Zchn">
    <w:name w:val="Überschrift 3 Zchn"/>
    <w:aliases w:val="Überschrift 3 -adesso Zchn,Überschrift 3 -adesso Char Zchn,H3 Zchn,h3 Zchn,OdsKap3 Zchn,OdsKap3Überschrift Zchn,Gliederung3 Zchn,Map Zchn,Minor Zchn,Level 1 - 1 Zchn,3 Zchn,MPS legal level 1 Zchn,3 bullet Zchn,b Zchn,bullet Zchn"/>
    <w:link w:val="berschrift3"/>
    <w:rsid w:val="00425646"/>
    <w:rPr>
      <w:rFonts w:ascii="Arial" w:hAnsi="Arial" w:cs="Arial"/>
      <w:b/>
      <w:bCs/>
      <w:iCs/>
      <w:kern w:val="22"/>
      <w:sz w:val="22"/>
      <w:szCs w:val="26"/>
      <w:lang w:val="de-CH" w:eastAsia="de-DE" w:bidi="ar-SA"/>
    </w:rPr>
  </w:style>
  <w:style w:type="paragraph" w:customStyle="1" w:styleId="AufzhlungKstchen-adesso">
    <w:name w:val="Aufzählung Kästchen -adesso"/>
    <w:basedOn w:val="Standard"/>
    <w:rsid w:val="009A3A92"/>
    <w:pPr>
      <w:tabs>
        <w:tab w:val="clear" w:pos="289"/>
        <w:tab w:val="clear" w:pos="1440"/>
        <w:tab w:val="clear" w:pos="2880"/>
        <w:tab w:val="clear" w:pos="5761"/>
        <w:tab w:val="clear" w:pos="8641"/>
        <w:tab w:val="num" w:pos="360"/>
      </w:tabs>
      <w:spacing w:after="0"/>
      <w:ind w:left="357" w:hanging="357"/>
    </w:pPr>
  </w:style>
  <w:style w:type="paragraph" w:customStyle="1" w:styleId="adessoTabelle">
    <w:name w:val="adesso Tabelle"/>
    <w:basedOn w:val="Standard"/>
    <w:rsid w:val="009A3A92"/>
    <w:pPr>
      <w:tabs>
        <w:tab w:val="clear" w:pos="289"/>
        <w:tab w:val="clear" w:pos="1440"/>
        <w:tab w:val="clear" w:pos="2880"/>
        <w:tab w:val="clear" w:pos="5761"/>
        <w:tab w:val="clear" w:pos="8641"/>
      </w:tabs>
      <w:spacing w:after="120" w:line="300" w:lineRule="atLeast"/>
      <w:jc w:val="left"/>
    </w:pPr>
    <w:rPr>
      <w:sz w:val="16"/>
      <w:szCs w:val="20"/>
      <w:lang w:eastAsia="en-US"/>
    </w:rPr>
  </w:style>
  <w:style w:type="paragraph" w:customStyle="1" w:styleId="Aufzhlung1Tabelle">
    <w:name w:val="Aufzählung 1 Tabelle"/>
    <w:basedOn w:val="AufzhlungKstchen-adesso"/>
    <w:qFormat/>
    <w:rsid w:val="009A3A92"/>
    <w:pPr>
      <w:numPr>
        <w:numId w:val="8"/>
      </w:numPr>
    </w:pPr>
  </w:style>
  <w:style w:type="paragraph" w:customStyle="1" w:styleId="FormatvorlageAktivittenEintrag11pt">
    <w:name w:val="Formatvorlage AktivitätenEintrag + 11 pt"/>
    <w:basedOn w:val="AktivittenEintrag"/>
    <w:rsid w:val="009A3A92"/>
    <w:pPr>
      <w:ind w:left="0" w:firstLine="0"/>
    </w:pPr>
    <w:rPr>
      <w:sz w:val="22"/>
    </w:rPr>
  </w:style>
  <w:style w:type="paragraph" w:customStyle="1" w:styleId="AktivittTitel">
    <w:name w:val="AktivitätTitel"/>
    <w:basedOn w:val="adessoTabelle"/>
    <w:rsid w:val="00924528"/>
    <w:pPr>
      <w:spacing w:before="60" w:after="60" w:line="240" w:lineRule="auto"/>
    </w:pPr>
    <w:rPr>
      <w:b/>
      <w:sz w:val="20"/>
    </w:rPr>
  </w:style>
  <w:style w:type="paragraph" w:customStyle="1" w:styleId="FormatvorlageAktivittenEintrag11pt1">
    <w:name w:val="Formatvorlage AktivitätenEintrag + 11 pt1"/>
    <w:basedOn w:val="AktivittenEintrag"/>
    <w:rsid w:val="00924528"/>
    <w:pPr>
      <w:ind w:left="0" w:firstLine="0"/>
    </w:pPr>
    <w:rPr>
      <w:sz w:val="22"/>
    </w:rPr>
  </w:style>
  <w:style w:type="paragraph" w:customStyle="1" w:styleId="FormatvorlageAktivittenEintrag11ptFett">
    <w:name w:val="Formatvorlage AktivitätenEintrag + 11 pt Fett"/>
    <w:basedOn w:val="AktivittenEintrag"/>
    <w:rsid w:val="00924528"/>
    <w:pPr>
      <w:ind w:left="0" w:firstLine="0"/>
    </w:pPr>
    <w:rPr>
      <w:b/>
      <w:bCs/>
      <w:sz w:val="22"/>
    </w:rPr>
  </w:style>
  <w:style w:type="paragraph" w:customStyle="1" w:styleId="FormatvorlageAktivittenEintrag11pt2">
    <w:name w:val="Formatvorlage AktivitätenEintrag + 11 pt2"/>
    <w:basedOn w:val="AktivittenEintrag"/>
    <w:rsid w:val="00924528"/>
    <w:pPr>
      <w:ind w:left="0" w:firstLine="0"/>
    </w:pPr>
    <w:rPr>
      <w:sz w:val="22"/>
    </w:rPr>
  </w:style>
  <w:style w:type="paragraph" w:customStyle="1" w:styleId="FormatvorlageAktivittenEintrag11ptLinks05cm">
    <w:name w:val="Formatvorlage AktivitätenEintrag + 11 pt Links:  05 cm"/>
    <w:basedOn w:val="AktivittenEintrag"/>
    <w:rsid w:val="00924528"/>
    <w:pPr>
      <w:ind w:firstLine="0"/>
    </w:pPr>
    <w:rPr>
      <w:sz w:val="22"/>
    </w:rPr>
  </w:style>
  <w:style w:type="paragraph" w:customStyle="1" w:styleId="AktivittText">
    <w:name w:val="AktivitätText"/>
    <w:basedOn w:val="AktivittTitel"/>
    <w:rsid w:val="00924528"/>
    <w:rPr>
      <w:b w:val="0"/>
    </w:rPr>
  </w:style>
  <w:style w:type="paragraph" w:customStyle="1" w:styleId="Basic">
    <w:name w:val="Basic"/>
    <w:rsid w:val="00924528"/>
    <w:rPr>
      <w:rFonts w:ascii="Arial" w:hAnsi="Arial"/>
      <w:noProof/>
      <w:sz w:val="22"/>
      <w:lang w:eastAsia="en-US"/>
    </w:rPr>
  </w:style>
  <w:style w:type="paragraph" w:customStyle="1" w:styleId="FormatvorlageAktivittenEintrag11pt3">
    <w:name w:val="Formatvorlage AktivitätenEintrag + 11 pt3"/>
    <w:basedOn w:val="AktivittenEintrag"/>
    <w:rsid w:val="00924528"/>
    <w:pPr>
      <w:ind w:left="0" w:firstLine="0"/>
    </w:pPr>
    <w:rPr>
      <w:sz w:val="22"/>
    </w:rPr>
  </w:style>
  <w:style w:type="paragraph" w:customStyle="1" w:styleId="AufzhlungmitKstchenGl">
    <w:name w:val="Aufzählung mit Kästchen Gl."/>
    <w:rsid w:val="00CA1AEB"/>
    <w:pPr>
      <w:numPr>
        <w:numId w:val="10"/>
      </w:numPr>
      <w:spacing w:line="240" w:lineRule="exact"/>
    </w:pPr>
    <w:rPr>
      <w:rFonts w:ascii="Arial" w:hAnsi="Arial"/>
      <w:lang w:eastAsia="de-DE"/>
    </w:rPr>
  </w:style>
  <w:style w:type="paragraph" w:styleId="Textkrper">
    <w:name w:val="Body Text"/>
    <w:basedOn w:val="Standard"/>
    <w:link w:val="TextkrperZchn"/>
    <w:rsid w:val="008632A4"/>
    <w:rPr>
      <w:i/>
      <w:iCs/>
    </w:rPr>
  </w:style>
  <w:style w:type="character" w:customStyle="1" w:styleId="TextkrperZchn">
    <w:name w:val="Textkörper Zchn"/>
    <w:link w:val="Textkrper"/>
    <w:rsid w:val="008632A4"/>
    <w:rPr>
      <w:rFonts w:ascii="Arial" w:hAnsi="Arial"/>
      <w:i/>
      <w:iCs/>
      <w:sz w:val="22"/>
      <w:szCs w:val="24"/>
      <w:lang w:val="de-CH"/>
    </w:rPr>
  </w:style>
  <w:style w:type="paragraph" w:styleId="Beschriftung">
    <w:name w:val="caption"/>
    <w:qFormat/>
    <w:rsid w:val="008632A4"/>
    <w:pPr>
      <w:spacing w:before="120" w:after="120"/>
    </w:pPr>
    <w:rPr>
      <w:rFonts w:ascii="Arial" w:hAnsi="Arial"/>
      <w:noProof/>
      <w:lang w:eastAsia="de-DE"/>
    </w:rPr>
  </w:style>
  <w:style w:type="paragraph" w:styleId="Inhaltsverzeichnisberschrift">
    <w:name w:val="TOC Heading"/>
    <w:basedOn w:val="berschrift1"/>
    <w:next w:val="Standard"/>
    <w:uiPriority w:val="39"/>
    <w:qFormat/>
    <w:rsid w:val="006F36DC"/>
    <w:pPr>
      <w:numPr>
        <w:numId w:val="0"/>
      </w:numPr>
      <w:spacing w:before="480" w:after="0" w:line="276" w:lineRule="auto"/>
      <w:outlineLvl w:val="9"/>
    </w:pPr>
    <w:rPr>
      <w:rFonts w:ascii="Cambria" w:hAnsi="Cambria" w:cs="Times New Roman"/>
      <w:color w:val="365F91"/>
      <w:kern w:val="0"/>
      <w:szCs w:val="28"/>
      <w:lang w:eastAsia="en-US"/>
    </w:rPr>
  </w:style>
  <w:style w:type="paragraph" w:customStyle="1" w:styleId="Anfhrungszeichen">
    <w:name w:val="Anführungszeichen"/>
    <w:basedOn w:val="Standard"/>
    <w:next w:val="Standard"/>
    <w:link w:val="AnfhrungszeichenZchn"/>
    <w:uiPriority w:val="29"/>
    <w:qFormat/>
    <w:rsid w:val="00FD5960"/>
    <w:rPr>
      <w:i/>
      <w:iCs/>
      <w:color w:val="000000"/>
    </w:rPr>
  </w:style>
  <w:style w:type="character" w:customStyle="1" w:styleId="AnfhrungszeichenZchn">
    <w:name w:val="Anführungszeichen Zchn"/>
    <w:link w:val="Anfhrungszeichen"/>
    <w:uiPriority w:val="29"/>
    <w:rsid w:val="00FD5960"/>
    <w:rPr>
      <w:rFonts w:ascii="Arial" w:hAnsi="Arial"/>
      <w:i/>
      <w:iCs/>
      <w:color w:val="000000"/>
      <w:sz w:val="22"/>
      <w:szCs w:val="24"/>
      <w:lang w:val="de-CH"/>
    </w:rPr>
  </w:style>
  <w:style w:type="paragraph" w:styleId="Anrede">
    <w:name w:val="Salutation"/>
    <w:basedOn w:val="Standard"/>
    <w:next w:val="Standard"/>
    <w:link w:val="AnredeZchn"/>
    <w:rsid w:val="00FD5960"/>
  </w:style>
  <w:style w:type="character" w:customStyle="1" w:styleId="AnredeZchn">
    <w:name w:val="Anrede Zchn"/>
    <w:link w:val="Anrede"/>
    <w:rsid w:val="00FD5960"/>
    <w:rPr>
      <w:rFonts w:ascii="Arial" w:hAnsi="Arial"/>
      <w:sz w:val="22"/>
      <w:szCs w:val="24"/>
      <w:lang w:val="de-CH"/>
    </w:rPr>
  </w:style>
  <w:style w:type="paragraph" w:styleId="Aufzhlungszeichen">
    <w:name w:val="List Bullet"/>
    <w:basedOn w:val="Standard"/>
    <w:rsid w:val="00FD5960"/>
    <w:pPr>
      <w:numPr>
        <w:numId w:val="11"/>
      </w:numPr>
      <w:contextualSpacing/>
    </w:pPr>
  </w:style>
  <w:style w:type="paragraph" w:styleId="Aufzhlungszeichen2">
    <w:name w:val="List Bullet 2"/>
    <w:basedOn w:val="Standard"/>
    <w:rsid w:val="00FD5960"/>
    <w:pPr>
      <w:numPr>
        <w:numId w:val="12"/>
      </w:numPr>
      <w:contextualSpacing/>
    </w:pPr>
  </w:style>
  <w:style w:type="paragraph" w:styleId="Aufzhlungszeichen3">
    <w:name w:val="List Bullet 3"/>
    <w:basedOn w:val="Standard"/>
    <w:rsid w:val="00FD5960"/>
    <w:pPr>
      <w:numPr>
        <w:numId w:val="13"/>
      </w:numPr>
      <w:contextualSpacing/>
    </w:pPr>
  </w:style>
  <w:style w:type="paragraph" w:styleId="Aufzhlungszeichen4">
    <w:name w:val="List Bullet 4"/>
    <w:basedOn w:val="Standard"/>
    <w:rsid w:val="00FD5960"/>
    <w:pPr>
      <w:numPr>
        <w:numId w:val="14"/>
      </w:numPr>
      <w:contextualSpacing/>
    </w:pPr>
  </w:style>
  <w:style w:type="paragraph" w:styleId="Aufzhlungszeichen5">
    <w:name w:val="List Bullet 5"/>
    <w:basedOn w:val="Standard"/>
    <w:rsid w:val="00FD5960"/>
    <w:pPr>
      <w:numPr>
        <w:numId w:val="15"/>
      </w:numPr>
      <w:contextualSpacing/>
    </w:pPr>
  </w:style>
  <w:style w:type="paragraph" w:styleId="Blocktext">
    <w:name w:val="Block Text"/>
    <w:basedOn w:val="Standard"/>
    <w:rsid w:val="00FD5960"/>
    <w:pPr>
      <w:spacing w:after="120"/>
      <w:ind w:left="1440" w:right="1440"/>
    </w:pPr>
  </w:style>
  <w:style w:type="character" w:styleId="Buchtitel">
    <w:name w:val="Book Title"/>
    <w:uiPriority w:val="33"/>
    <w:qFormat/>
    <w:rsid w:val="00FD5960"/>
    <w:rPr>
      <w:b/>
      <w:bCs/>
      <w:smallCaps/>
      <w:spacing w:val="5"/>
      <w:lang w:val="de-CH"/>
    </w:rPr>
  </w:style>
  <w:style w:type="paragraph" w:styleId="Datum">
    <w:name w:val="Date"/>
    <w:basedOn w:val="Standard"/>
    <w:next w:val="Standard"/>
    <w:link w:val="DatumZchn"/>
    <w:rsid w:val="00FD5960"/>
  </w:style>
  <w:style w:type="character" w:customStyle="1" w:styleId="DatumZchn">
    <w:name w:val="Datum Zchn"/>
    <w:link w:val="Datum"/>
    <w:rsid w:val="00FD5960"/>
    <w:rPr>
      <w:rFonts w:ascii="Arial" w:hAnsi="Arial"/>
      <w:sz w:val="22"/>
      <w:szCs w:val="24"/>
      <w:lang w:val="de-CH"/>
    </w:rPr>
  </w:style>
  <w:style w:type="paragraph" w:styleId="Dokumentstruktur">
    <w:name w:val="Document Map"/>
    <w:basedOn w:val="Standard"/>
    <w:link w:val="DokumentstrukturZchn"/>
    <w:rsid w:val="00FD5960"/>
    <w:rPr>
      <w:rFonts w:ascii="Tahoma" w:hAnsi="Tahoma" w:cs="Tahoma"/>
      <w:sz w:val="16"/>
      <w:szCs w:val="16"/>
    </w:rPr>
  </w:style>
  <w:style w:type="character" w:customStyle="1" w:styleId="DokumentstrukturZchn">
    <w:name w:val="Dokumentstruktur Zchn"/>
    <w:link w:val="Dokumentstruktur"/>
    <w:rsid w:val="00FD5960"/>
    <w:rPr>
      <w:rFonts w:ascii="Tahoma" w:hAnsi="Tahoma" w:cs="Tahoma"/>
      <w:sz w:val="16"/>
      <w:szCs w:val="16"/>
      <w:lang w:val="de-CH"/>
    </w:rPr>
  </w:style>
  <w:style w:type="table" w:styleId="DunkleListe">
    <w:name w:val="Dark List"/>
    <w:basedOn w:val="NormaleTabelle"/>
    <w:uiPriority w:val="70"/>
    <w:rsid w:val="00FD596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unkleListe-Akzent1">
    <w:name w:val="Dark List Accent 1"/>
    <w:basedOn w:val="NormaleTabelle"/>
    <w:uiPriority w:val="70"/>
    <w:rsid w:val="00FD5960"/>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unkleListe-Akzent2">
    <w:name w:val="Dark List Accent 2"/>
    <w:basedOn w:val="NormaleTabelle"/>
    <w:uiPriority w:val="70"/>
    <w:rsid w:val="00FD5960"/>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unkleListe-Akzent3">
    <w:name w:val="Dark List Accent 3"/>
    <w:basedOn w:val="NormaleTabelle"/>
    <w:uiPriority w:val="70"/>
    <w:rsid w:val="00FD5960"/>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unkleListe-Akzent4">
    <w:name w:val="Dark List Accent 4"/>
    <w:basedOn w:val="NormaleTabelle"/>
    <w:uiPriority w:val="70"/>
    <w:rsid w:val="00FD5960"/>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unkleListe-Akzent5">
    <w:name w:val="Dark List Accent 5"/>
    <w:basedOn w:val="NormaleTabelle"/>
    <w:uiPriority w:val="70"/>
    <w:rsid w:val="00FD5960"/>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unkleListe-Akzent6">
    <w:name w:val="Dark List Accent 6"/>
    <w:basedOn w:val="NormaleTabelle"/>
    <w:uiPriority w:val="70"/>
    <w:rsid w:val="00FD5960"/>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E-Mail-Signatur">
    <w:name w:val="E-mail Signature"/>
    <w:basedOn w:val="Standard"/>
    <w:link w:val="E-Mail-SignaturZchn"/>
    <w:rsid w:val="00FD5960"/>
  </w:style>
  <w:style w:type="character" w:customStyle="1" w:styleId="E-Mail-SignaturZchn">
    <w:name w:val="E-Mail-Signatur Zchn"/>
    <w:link w:val="E-Mail-Signatur"/>
    <w:rsid w:val="00FD5960"/>
    <w:rPr>
      <w:rFonts w:ascii="Arial" w:hAnsi="Arial"/>
      <w:sz w:val="22"/>
      <w:szCs w:val="24"/>
      <w:lang w:val="de-CH"/>
    </w:rPr>
  </w:style>
  <w:style w:type="paragraph" w:styleId="Endnotentext">
    <w:name w:val="endnote text"/>
    <w:basedOn w:val="Standard"/>
    <w:link w:val="EndnotentextZchn"/>
    <w:rsid w:val="00FD5960"/>
    <w:rPr>
      <w:sz w:val="20"/>
      <w:szCs w:val="20"/>
    </w:rPr>
  </w:style>
  <w:style w:type="character" w:customStyle="1" w:styleId="EndnotentextZchn">
    <w:name w:val="Endnotentext Zchn"/>
    <w:link w:val="Endnotentext"/>
    <w:rsid w:val="00FD5960"/>
    <w:rPr>
      <w:rFonts w:ascii="Arial" w:hAnsi="Arial"/>
      <w:lang w:val="de-CH"/>
    </w:rPr>
  </w:style>
  <w:style w:type="character" w:styleId="Endnotenzeichen">
    <w:name w:val="endnote reference"/>
    <w:rsid w:val="00FD5960"/>
    <w:rPr>
      <w:vertAlign w:val="superscript"/>
      <w:lang w:val="de-CH"/>
    </w:rPr>
  </w:style>
  <w:style w:type="table" w:styleId="FarbigeListe">
    <w:name w:val="Colorful List"/>
    <w:basedOn w:val="NormaleTabelle"/>
    <w:uiPriority w:val="72"/>
    <w:rsid w:val="00FD5960"/>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FarbigeListe-Akzent1">
    <w:name w:val="Colorful List Accent 1"/>
    <w:basedOn w:val="NormaleTabelle"/>
    <w:uiPriority w:val="72"/>
    <w:rsid w:val="00FD5960"/>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FarbigeListe-Akzent2">
    <w:name w:val="Colorful List Accent 2"/>
    <w:basedOn w:val="NormaleTabelle"/>
    <w:uiPriority w:val="72"/>
    <w:rsid w:val="00FD5960"/>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FarbigeListe-Akzent3">
    <w:name w:val="Colorful List Accent 3"/>
    <w:basedOn w:val="NormaleTabelle"/>
    <w:uiPriority w:val="72"/>
    <w:rsid w:val="00FD5960"/>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FarbigeListe-Akzent4">
    <w:name w:val="Colorful List Accent 4"/>
    <w:basedOn w:val="NormaleTabelle"/>
    <w:uiPriority w:val="72"/>
    <w:rsid w:val="00FD5960"/>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FarbigeListe-Akzent5">
    <w:name w:val="Colorful List Accent 5"/>
    <w:basedOn w:val="NormaleTabelle"/>
    <w:uiPriority w:val="72"/>
    <w:rsid w:val="00FD5960"/>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FarbigeListe-Akzent6">
    <w:name w:val="Colorful List Accent 6"/>
    <w:basedOn w:val="NormaleTabelle"/>
    <w:uiPriority w:val="72"/>
    <w:rsid w:val="00FD5960"/>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FarbigeSchattierung">
    <w:name w:val="Colorful Shading"/>
    <w:basedOn w:val="NormaleTabelle"/>
    <w:uiPriority w:val="71"/>
    <w:rsid w:val="00FD5960"/>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FarbigeSchattierung-Akzent1">
    <w:name w:val="Colorful Shading Accent 1"/>
    <w:basedOn w:val="NormaleTabelle"/>
    <w:uiPriority w:val="71"/>
    <w:rsid w:val="00FD5960"/>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FarbigeSchattierung-Akzent2">
    <w:name w:val="Colorful Shading Accent 2"/>
    <w:basedOn w:val="NormaleTabelle"/>
    <w:uiPriority w:val="71"/>
    <w:rsid w:val="00FD5960"/>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FarbigeSchattierung-Akzent3">
    <w:name w:val="Colorful Shading Accent 3"/>
    <w:basedOn w:val="NormaleTabelle"/>
    <w:uiPriority w:val="71"/>
    <w:rsid w:val="00FD5960"/>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FarbigeSchattierung-Akzent4">
    <w:name w:val="Colorful Shading Accent 4"/>
    <w:basedOn w:val="NormaleTabelle"/>
    <w:uiPriority w:val="71"/>
    <w:rsid w:val="00FD5960"/>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FarbigeSchattierung-Akzent5">
    <w:name w:val="Colorful Shading Accent 5"/>
    <w:basedOn w:val="NormaleTabelle"/>
    <w:uiPriority w:val="71"/>
    <w:rsid w:val="00FD5960"/>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FarbigeSchattierung-Akzent6">
    <w:name w:val="Colorful Shading Accent 6"/>
    <w:basedOn w:val="NormaleTabelle"/>
    <w:uiPriority w:val="71"/>
    <w:rsid w:val="00FD5960"/>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FarbigesRaster">
    <w:name w:val="Colorful Grid"/>
    <w:basedOn w:val="NormaleTabelle"/>
    <w:uiPriority w:val="73"/>
    <w:rsid w:val="00FD5960"/>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FarbigesRaster-Akzent1">
    <w:name w:val="Colorful Grid Accent 1"/>
    <w:basedOn w:val="NormaleTabelle"/>
    <w:uiPriority w:val="73"/>
    <w:rsid w:val="00FD5960"/>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FarbigesRaster-Akzent2">
    <w:name w:val="Colorful Grid Accent 2"/>
    <w:basedOn w:val="NormaleTabelle"/>
    <w:uiPriority w:val="73"/>
    <w:rsid w:val="00FD5960"/>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FarbigesRaster-Akzent3">
    <w:name w:val="Colorful Grid Accent 3"/>
    <w:basedOn w:val="NormaleTabelle"/>
    <w:uiPriority w:val="73"/>
    <w:rsid w:val="00FD5960"/>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FarbigesRaster-Akzent4">
    <w:name w:val="Colorful Grid Accent 4"/>
    <w:basedOn w:val="NormaleTabelle"/>
    <w:uiPriority w:val="73"/>
    <w:rsid w:val="00FD5960"/>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FarbigesRaster-Akzent5">
    <w:name w:val="Colorful Grid Accent 5"/>
    <w:basedOn w:val="NormaleTabelle"/>
    <w:uiPriority w:val="73"/>
    <w:rsid w:val="00FD5960"/>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FarbigesRaster-Akzent6">
    <w:name w:val="Colorful Grid Accent 6"/>
    <w:basedOn w:val="NormaleTabelle"/>
    <w:uiPriority w:val="73"/>
    <w:rsid w:val="00FD5960"/>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Fett">
    <w:name w:val="Strong"/>
    <w:qFormat/>
    <w:rsid w:val="00FD5960"/>
    <w:rPr>
      <w:b/>
      <w:bCs/>
      <w:lang w:val="de-CH"/>
    </w:rPr>
  </w:style>
  <w:style w:type="paragraph" w:styleId="Fu-Endnotenberschrift">
    <w:name w:val="Note Heading"/>
    <w:basedOn w:val="Standard"/>
    <w:next w:val="Standard"/>
    <w:link w:val="Fu-EndnotenberschriftZchn"/>
    <w:rsid w:val="00FD5960"/>
  </w:style>
  <w:style w:type="character" w:customStyle="1" w:styleId="Fu-EndnotenberschriftZchn">
    <w:name w:val="Fuß/-Endnotenüberschrift Zchn"/>
    <w:link w:val="Fu-Endnotenberschrift"/>
    <w:rsid w:val="00FD5960"/>
    <w:rPr>
      <w:rFonts w:ascii="Arial" w:hAnsi="Arial"/>
      <w:sz w:val="22"/>
      <w:szCs w:val="24"/>
      <w:lang w:val="de-CH"/>
    </w:rPr>
  </w:style>
  <w:style w:type="paragraph" w:styleId="Gruformel">
    <w:name w:val="Closing"/>
    <w:basedOn w:val="Standard"/>
    <w:link w:val="GruformelZchn"/>
    <w:rsid w:val="00FD5960"/>
    <w:pPr>
      <w:ind w:left="4252"/>
    </w:pPr>
  </w:style>
  <w:style w:type="character" w:customStyle="1" w:styleId="GruformelZchn">
    <w:name w:val="Grußformel Zchn"/>
    <w:link w:val="Gruformel"/>
    <w:rsid w:val="00FD5960"/>
    <w:rPr>
      <w:rFonts w:ascii="Arial" w:hAnsi="Arial"/>
      <w:sz w:val="22"/>
      <w:szCs w:val="24"/>
      <w:lang w:val="de-CH"/>
    </w:rPr>
  </w:style>
  <w:style w:type="table" w:styleId="HelleListe">
    <w:name w:val="Light List"/>
    <w:basedOn w:val="NormaleTabelle"/>
    <w:uiPriority w:val="61"/>
    <w:rsid w:val="00FD5960"/>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HelleListe-Akzent1">
    <w:name w:val="Light List Accent 1"/>
    <w:basedOn w:val="NormaleTabelle"/>
    <w:uiPriority w:val="61"/>
    <w:rsid w:val="00FD596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HelleListe-Akzent2">
    <w:name w:val="Light List Accent 2"/>
    <w:basedOn w:val="NormaleTabelle"/>
    <w:uiPriority w:val="61"/>
    <w:rsid w:val="00FD5960"/>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HelleListe-Akzent3">
    <w:name w:val="Light List Accent 3"/>
    <w:basedOn w:val="NormaleTabelle"/>
    <w:uiPriority w:val="61"/>
    <w:rsid w:val="00FD5960"/>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HelleListe-Akzent4">
    <w:name w:val="Light List Accent 4"/>
    <w:basedOn w:val="NormaleTabelle"/>
    <w:uiPriority w:val="61"/>
    <w:rsid w:val="00FD5960"/>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HelleListe-Akzent5">
    <w:name w:val="Light List Accent 5"/>
    <w:basedOn w:val="NormaleTabelle"/>
    <w:uiPriority w:val="61"/>
    <w:rsid w:val="00FD5960"/>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61"/>
    <w:rsid w:val="00FD5960"/>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HelleSchattierung">
    <w:name w:val="Light Shading"/>
    <w:basedOn w:val="NormaleTabelle"/>
    <w:uiPriority w:val="60"/>
    <w:rsid w:val="00FD59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HelleSchattierung-Akzent1">
    <w:name w:val="Light Shading Accent 1"/>
    <w:basedOn w:val="NormaleTabelle"/>
    <w:uiPriority w:val="60"/>
    <w:rsid w:val="00FD59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HelleSchattierung-Akzent2">
    <w:name w:val="Light Shading Accent 2"/>
    <w:basedOn w:val="NormaleTabelle"/>
    <w:uiPriority w:val="60"/>
    <w:rsid w:val="00FD5960"/>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HelleSchattierung-Akzent3">
    <w:name w:val="Light Shading Accent 3"/>
    <w:basedOn w:val="NormaleTabelle"/>
    <w:uiPriority w:val="60"/>
    <w:rsid w:val="00FD5960"/>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HelleSchattierung-Akzent4">
    <w:name w:val="Light Shading Accent 4"/>
    <w:basedOn w:val="NormaleTabelle"/>
    <w:uiPriority w:val="60"/>
    <w:rsid w:val="00FD5960"/>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HelleSchattierung-Akzent5">
    <w:name w:val="Light Shading Accent 5"/>
    <w:basedOn w:val="NormaleTabelle"/>
    <w:uiPriority w:val="60"/>
    <w:rsid w:val="00FD5960"/>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chattierung-Akzent6">
    <w:name w:val="Light Shading Accent 6"/>
    <w:basedOn w:val="NormaleTabelle"/>
    <w:uiPriority w:val="60"/>
    <w:rsid w:val="00FD5960"/>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HellesRaster">
    <w:name w:val="Light Grid"/>
    <w:basedOn w:val="NormaleTabelle"/>
    <w:uiPriority w:val="62"/>
    <w:rsid w:val="00FD5960"/>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HellesRaster-Akzent1">
    <w:name w:val="Light Grid Accent 1"/>
    <w:basedOn w:val="NormaleTabelle"/>
    <w:uiPriority w:val="62"/>
    <w:rsid w:val="00FD5960"/>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HellesRaster-Akzent2">
    <w:name w:val="Light Grid Accent 2"/>
    <w:basedOn w:val="NormaleTabelle"/>
    <w:uiPriority w:val="62"/>
    <w:rsid w:val="00FD5960"/>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Light" w:eastAsia="Times New Roman"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HellesRaster-Akzent3">
    <w:name w:val="Light Grid Accent 3"/>
    <w:basedOn w:val="NormaleTabelle"/>
    <w:uiPriority w:val="62"/>
    <w:rsid w:val="00FD5960"/>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sRaster-Akzent4">
    <w:name w:val="Light Grid Accent 4"/>
    <w:basedOn w:val="NormaleTabelle"/>
    <w:uiPriority w:val="62"/>
    <w:rsid w:val="00FD5960"/>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5">
    <w:name w:val="Light Grid Accent 5"/>
    <w:basedOn w:val="NormaleTabelle"/>
    <w:uiPriority w:val="62"/>
    <w:rsid w:val="00FD5960"/>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HellesRaster-Akzent6">
    <w:name w:val="Light Grid Accent 6"/>
    <w:basedOn w:val="NormaleTabelle"/>
    <w:uiPriority w:val="62"/>
    <w:rsid w:val="00FD5960"/>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character" w:styleId="Hervorhebung">
    <w:name w:val="Emphasis"/>
    <w:qFormat/>
    <w:rsid w:val="00FD5960"/>
    <w:rPr>
      <w:i/>
      <w:iCs/>
      <w:lang w:val="de-CH"/>
    </w:rPr>
  </w:style>
  <w:style w:type="paragraph" w:styleId="HTMLAdresse">
    <w:name w:val="HTML Address"/>
    <w:basedOn w:val="Standard"/>
    <w:link w:val="HTMLAdresseZchn"/>
    <w:rsid w:val="00FD5960"/>
    <w:rPr>
      <w:i/>
      <w:iCs/>
    </w:rPr>
  </w:style>
  <w:style w:type="character" w:customStyle="1" w:styleId="HTMLAdresseZchn">
    <w:name w:val="HTML Adresse Zchn"/>
    <w:link w:val="HTMLAdresse"/>
    <w:rsid w:val="00FD5960"/>
    <w:rPr>
      <w:rFonts w:ascii="Arial" w:hAnsi="Arial"/>
      <w:i/>
      <w:iCs/>
      <w:sz w:val="22"/>
      <w:szCs w:val="24"/>
      <w:lang w:val="de-CH"/>
    </w:rPr>
  </w:style>
  <w:style w:type="character" w:styleId="HTMLAkronym">
    <w:name w:val="HTML Acronym"/>
    <w:basedOn w:val="Absatz-Standardschriftart"/>
    <w:rsid w:val="00FD5960"/>
    <w:rPr>
      <w:lang w:val="de-CH"/>
    </w:rPr>
  </w:style>
  <w:style w:type="character" w:styleId="HTMLBeispiel">
    <w:name w:val="HTML Sample"/>
    <w:rsid w:val="00FD5960"/>
    <w:rPr>
      <w:rFonts w:ascii="Courier New" w:hAnsi="Courier New" w:cs="Courier New"/>
      <w:lang w:val="de-CH"/>
    </w:rPr>
  </w:style>
  <w:style w:type="character" w:styleId="HTMLCode">
    <w:name w:val="HTML Code"/>
    <w:rsid w:val="00FD5960"/>
    <w:rPr>
      <w:rFonts w:ascii="Courier New" w:hAnsi="Courier New" w:cs="Courier New"/>
      <w:sz w:val="20"/>
      <w:szCs w:val="20"/>
      <w:lang w:val="de-CH"/>
    </w:rPr>
  </w:style>
  <w:style w:type="character" w:styleId="HTMLDefinition">
    <w:name w:val="HTML Definition"/>
    <w:rsid w:val="00FD5960"/>
    <w:rPr>
      <w:i/>
      <w:iCs/>
      <w:lang w:val="de-CH"/>
    </w:rPr>
  </w:style>
  <w:style w:type="character" w:styleId="HTMLSchreibmaschine">
    <w:name w:val="HTML Typewriter"/>
    <w:rsid w:val="00FD5960"/>
    <w:rPr>
      <w:rFonts w:ascii="Courier New" w:hAnsi="Courier New" w:cs="Courier New"/>
      <w:sz w:val="20"/>
      <w:szCs w:val="20"/>
      <w:lang w:val="de-CH"/>
    </w:rPr>
  </w:style>
  <w:style w:type="character" w:styleId="HTMLTastatur">
    <w:name w:val="HTML Keyboard"/>
    <w:rsid w:val="00FD5960"/>
    <w:rPr>
      <w:rFonts w:ascii="Courier New" w:hAnsi="Courier New" w:cs="Courier New"/>
      <w:sz w:val="20"/>
      <w:szCs w:val="20"/>
      <w:lang w:val="de-CH"/>
    </w:rPr>
  </w:style>
  <w:style w:type="character" w:styleId="HTMLVariable">
    <w:name w:val="HTML Variable"/>
    <w:rsid w:val="00FD5960"/>
    <w:rPr>
      <w:i/>
      <w:iCs/>
      <w:lang w:val="de-CH"/>
    </w:rPr>
  </w:style>
  <w:style w:type="paragraph" w:styleId="HTMLVorformatiert">
    <w:name w:val="HTML Preformatted"/>
    <w:basedOn w:val="Standard"/>
    <w:link w:val="HTMLVorformatiertZchn"/>
    <w:uiPriority w:val="99"/>
    <w:rsid w:val="00FD5960"/>
    <w:rPr>
      <w:rFonts w:ascii="Courier New" w:hAnsi="Courier New" w:cs="Courier New"/>
      <w:sz w:val="20"/>
      <w:szCs w:val="20"/>
    </w:rPr>
  </w:style>
  <w:style w:type="character" w:customStyle="1" w:styleId="HTMLVorformatiertZchn">
    <w:name w:val="HTML Vorformatiert Zchn"/>
    <w:link w:val="HTMLVorformatiert"/>
    <w:uiPriority w:val="99"/>
    <w:rsid w:val="00FD5960"/>
    <w:rPr>
      <w:rFonts w:ascii="Courier New" w:hAnsi="Courier New" w:cs="Courier New"/>
      <w:lang w:val="de-CH"/>
    </w:rPr>
  </w:style>
  <w:style w:type="character" w:styleId="HTMLZitat">
    <w:name w:val="HTML Cite"/>
    <w:rsid w:val="00FD5960"/>
    <w:rPr>
      <w:i/>
      <w:iCs/>
      <w:lang w:val="de-CH"/>
    </w:rPr>
  </w:style>
  <w:style w:type="paragraph" w:styleId="Index1">
    <w:name w:val="index 1"/>
    <w:basedOn w:val="Standard"/>
    <w:next w:val="Standard"/>
    <w:autoRedefine/>
    <w:rsid w:val="00FD5960"/>
    <w:pPr>
      <w:tabs>
        <w:tab w:val="clear" w:pos="289"/>
        <w:tab w:val="clear" w:pos="1440"/>
        <w:tab w:val="clear" w:pos="2880"/>
        <w:tab w:val="clear" w:pos="5761"/>
        <w:tab w:val="clear" w:pos="8641"/>
      </w:tabs>
      <w:ind w:left="220" w:hanging="220"/>
    </w:pPr>
  </w:style>
  <w:style w:type="paragraph" w:styleId="Index2">
    <w:name w:val="index 2"/>
    <w:basedOn w:val="Standard"/>
    <w:next w:val="Standard"/>
    <w:autoRedefine/>
    <w:rsid w:val="00FD5960"/>
    <w:pPr>
      <w:tabs>
        <w:tab w:val="clear" w:pos="289"/>
        <w:tab w:val="clear" w:pos="1440"/>
        <w:tab w:val="clear" w:pos="2880"/>
        <w:tab w:val="clear" w:pos="5761"/>
        <w:tab w:val="clear" w:pos="8641"/>
      </w:tabs>
      <w:ind w:left="440" w:hanging="220"/>
    </w:pPr>
  </w:style>
  <w:style w:type="paragraph" w:styleId="Index3">
    <w:name w:val="index 3"/>
    <w:basedOn w:val="Standard"/>
    <w:next w:val="Standard"/>
    <w:autoRedefine/>
    <w:rsid w:val="00FD5960"/>
    <w:pPr>
      <w:tabs>
        <w:tab w:val="clear" w:pos="289"/>
        <w:tab w:val="clear" w:pos="1440"/>
        <w:tab w:val="clear" w:pos="2880"/>
        <w:tab w:val="clear" w:pos="5761"/>
        <w:tab w:val="clear" w:pos="8641"/>
      </w:tabs>
      <w:ind w:left="660" w:hanging="220"/>
    </w:pPr>
  </w:style>
  <w:style w:type="paragraph" w:styleId="Index4">
    <w:name w:val="index 4"/>
    <w:basedOn w:val="Standard"/>
    <w:next w:val="Standard"/>
    <w:autoRedefine/>
    <w:rsid w:val="00FD5960"/>
    <w:pPr>
      <w:tabs>
        <w:tab w:val="clear" w:pos="289"/>
        <w:tab w:val="clear" w:pos="1440"/>
        <w:tab w:val="clear" w:pos="2880"/>
        <w:tab w:val="clear" w:pos="5761"/>
        <w:tab w:val="clear" w:pos="8641"/>
      </w:tabs>
      <w:ind w:left="880" w:hanging="220"/>
    </w:pPr>
  </w:style>
  <w:style w:type="paragraph" w:styleId="Index5">
    <w:name w:val="index 5"/>
    <w:basedOn w:val="Standard"/>
    <w:next w:val="Standard"/>
    <w:autoRedefine/>
    <w:rsid w:val="00FD5960"/>
    <w:pPr>
      <w:tabs>
        <w:tab w:val="clear" w:pos="289"/>
        <w:tab w:val="clear" w:pos="1440"/>
        <w:tab w:val="clear" w:pos="2880"/>
        <w:tab w:val="clear" w:pos="5761"/>
        <w:tab w:val="clear" w:pos="8641"/>
      </w:tabs>
      <w:ind w:left="1100" w:hanging="220"/>
    </w:pPr>
  </w:style>
  <w:style w:type="paragraph" w:styleId="Index6">
    <w:name w:val="index 6"/>
    <w:basedOn w:val="Standard"/>
    <w:next w:val="Standard"/>
    <w:autoRedefine/>
    <w:rsid w:val="00FD5960"/>
    <w:pPr>
      <w:tabs>
        <w:tab w:val="clear" w:pos="289"/>
        <w:tab w:val="clear" w:pos="1440"/>
        <w:tab w:val="clear" w:pos="2880"/>
        <w:tab w:val="clear" w:pos="5761"/>
        <w:tab w:val="clear" w:pos="8641"/>
      </w:tabs>
      <w:ind w:left="1320" w:hanging="220"/>
    </w:pPr>
  </w:style>
  <w:style w:type="paragraph" w:styleId="Index7">
    <w:name w:val="index 7"/>
    <w:basedOn w:val="Standard"/>
    <w:next w:val="Standard"/>
    <w:autoRedefine/>
    <w:rsid w:val="00FD5960"/>
    <w:pPr>
      <w:tabs>
        <w:tab w:val="clear" w:pos="289"/>
        <w:tab w:val="clear" w:pos="1440"/>
        <w:tab w:val="clear" w:pos="2880"/>
        <w:tab w:val="clear" w:pos="5761"/>
        <w:tab w:val="clear" w:pos="8641"/>
      </w:tabs>
      <w:ind w:left="1540" w:hanging="220"/>
    </w:pPr>
  </w:style>
  <w:style w:type="paragraph" w:styleId="Index8">
    <w:name w:val="index 8"/>
    <w:basedOn w:val="Standard"/>
    <w:next w:val="Standard"/>
    <w:autoRedefine/>
    <w:rsid w:val="00FD5960"/>
    <w:pPr>
      <w:tabs>
        <w:tab w:val="clear" w:pos="289"/>
        <w:tab w:val="clear" w:pos="1440"/>
        <w:tab w:val="clear" w:pos="2880"/>
        <w:tab w:val="clear" w:pos="5761"/>
        <w:tab w:val="clear" w:pos="8641"/>
      </w:tabs>
      <w:ind w:left="1760" w:hanging="220"/>
    </w:pPr>
  </w:style>
  <w:style w:type="paragraph" w:styleId="Index9">
    <w:name w:val="index 9"/>
    <w:basedOn w:val="Standard"/>
    <w:next w:val="Standard"/>
    <w:autoRedefine/>
    <w:rsid w:val="00FD5960"/>
    <w:pPr>
      <w:tabs>
        <w:tab w:val="clear" w:pos="289"/>
        <w:tab w:val="clear" w:pos="1440"/>
        <w:tab w:val="clear" w:pos="2880"/>
        <w:tab w:val="clear" w:pos="5761"/>
        <w:tab w:val="clear" w:pos="8641"/>
      </w:tabs>
      <w:ind w:left="1980" w:hanging="220"/>
    </w:pPr>
  </w:style>
  <w:style w:type="paragraph" w:styleId="Indexberschrift">
    <w:name w:val="index heading"/>
    <w:basedOn w:val="Standard"/>
    <w:next w:val="Index1"/>
    <w:rsid w:val="00FD5960"/>
    <w:rPr>
      <w:rFonts w:ascii="Cambria" w:hAnsi="Cambria"/>
      <w:b/>
      <w:bCs/>
    </w:rPr>
  </w:style>
  <w:style w:type="character" w:styleId="IntensiveHervorhebung">
    <w:name w:val="Intense Emphasis"/>
    <w:uiPriority w:val="21"/>
    <w:qFormat/>
    <w:rsid w:val="00FD5960"/>
    <w:rPr>
      <w:b/>
      <w:bCs/>
      <w:i/>
      <w:iCs/>
      <w:color w:val="4F81BD"/>
      <w:lang w:val="de-CH"/>
    </w:rPr>
  </w:style>
  <w:style w:type="character" w:styleId="IntensiverVerweis">
    <w:name w:val="Intense Reference"/>
    <w:uiPriority w:val="32"/>
    <w:qFormat/>
    <w:rsid w:val="00FD5960"/>
    <w:rPr>
      <w:b/>
      <w:bCs/>
      <w:smallCaps/>
      <w:color w:val="C0504D"/>
      <w:spacing w:val="5"/>
      <w:u w:val="single"/>
      <w:lang w:val="de-CH"/>
    </w:rPr>
  </w:style>
  <w:style w:type="paragraph" w:customStyle="1" w:styleId="IntensivesAnfhrungszeichen">
    <w:name w:val="Intensives Anführungszeichen"/>
    <w:basedOn w:val="Standard"/>
    <w:next w:val="Standard"/>
    <w:link w:val="IntensivesAnfhrungszeichenZchn"/>
    <w:uiPriority w:val="30"/>
    <w:qFormat/>
    <w:rsid w:val="00FD5960"/>
    <w:pPr>
      <w:pBdr>
        <w:bottom w:val="single" w:sz="4" w:space="4" w:color="4F81BD"/>
      </w:pBdr>
      <w:spacing w:before="200" w:after="280"/>
      <w:ind w:left="936" w:right="936"/>
    </w:pPr>
    <w:rPr>
      <w:b/>
      <w:bCs/>
      <w:i/>
      <w:iCs/>
      <w:color w:val="4F81BD"/>
    </w:rPr>
  </w:style>
  <w:style w:type="character" w:customStyle="1" w:styleId="IntensivesAnfhrungszeichenZchn">
    <w:name w:val="Intensives Anführungszeichen Zchn"/>
    <w:link w:val="IntensivesAnfhrungszeichen"/>
    <w:uiPriority w:val="30"/>
    <w:rsid w:val="00FD5960"/>
    <w:rPr>
      <w:rFonts w:ascii="Arial" w:hAnsi="Arial"/>
      <w:b/>
      <w:bCs/>
      <w:i/>
      <w:iCs/>
      <w:color w:val="4F81BD"/>
      <w:sz w:val="22"/>
      <w:szCs w:val="24"/>
      <w:lang w:val="de-CH"/>
    </w:rPr>
  </w:style>
  <w:style w:type="paragraph" w:styleId="KeinLeerraum">
    <w:name w:val="No Spacing"/>
    <w:uiPriority w:val="1"/>
    <w:qFormat/>
    <w:rsid w:val="00FD5960"/>
    <w:pPr>
      <w:tabs>
        <w:tab w:val="left" w:pos="289"/>
        <w:tab w:val="left" w:pos="1440"/>
        <w:tab w:val="left" w:pos="2880"/>
        <w:tab w:val="left" w:pos="5761"/>
        <w:tab w:val="left" w:pos="8641"/>
      </w:tabs>
      <w:jc w:val="both"/>
    </w:pPr>
    <w:rPr>
      <w:rFonts w:ascii="Arial" w:hAnsi="Arial"/>
      <w:sz w:val="22"/>
      <w:szCs w:val="24"/>
      <w:lang w:eastAsia="de-DE"/>
    </w:rPr>
  </w:style>
  <w:style w:type="paragraph" w:styleId="Liste">
    <w:name w:val="List"/>
    <w:basedOn w:val="Standard"/>
    <w:rsid w:val="00FD5960"/>
    <w:pPr>
      <w:ind w:left="283" w:hanging="283"/>
      <w:contextualSpacing/>
    </w:pPr>
  </w:style>
  <w:style w:type="paragraph" w:styleId="Liste2">
    <w:name w:val="List 2"/>
    <w:basedOn w:val="Standard"/>
    <w:rsid w:val="00FD5960"/>
    <w:pPr>
      <w:ind w:left="566" w:hanging="283"/>
      <w:contextualSpacing/>
    </w:pPr>
  </w:style>
  <w:style w:type="paragraph" w:styleId="Liste3">
    <w:name w:val="List 3"/>
    <w:basedOn w:val="Standard"/>
    <w:rsid w:val="00FD5960"/>
    <w:pPr>
      <w:ind w:left="849" w:hanging="283"/>
      <w:contextualSpacing/>
    </w:pPr>
  </w:style>
  <w:style w:type="paragraph" w:styleId="Liste4">
    <w:name w:val="List 4"/>
    <w:basedOn w:val="Standard"/>
    <w:rsid w:val="00FD5960"/>
    <w:pPr>
      <w:ind w:left="1132" w:hanging="283"/>
      <w:contextualSpacing/>
    </w:pPr>
  </w:style>
  <w:style w:type="paragraph" w:styleId="Liste5">
    <w:name w:val="List 5"/>
    <w:basedOn w:val="Standard"/>
    <w:rsid w:val="00FD5960"/>
    <w:pPr>
      <w:ind w:left="1415" w:hanging="283"/>
      <w:contextualSpacing/>
    </w:pPr>
  </w:style>
  <w:style w:type="paragraph" w:styleId="Listenabsatz">
    <w:name w:val="List Paragraph"/>
    <w:basedOn w:val="Standard"/>
    <w:uiPriority w:val="34"/>
    <w:qFormat/>
    <w:rsid w:val="00FD5960"/>
    <w:pPr>
      <w:ind w:left="708"/>
    </w:pPr>
  </w:style>
  <w:style w:type="paragraph" w:styleId="Listenfortsetzung">
    <w:name w:val="List Continue"/>
    <w:basedOn w:val="Standard"/>
    <w:rsid w:val="00FD5960"/>
    <w:pPr>
      <w:spacing w:after="120"/>
      <w:ind w:left="283"/>
      <w:contextualSpacing/>
    </w:pPr>
  </w:style>
  <w:style w:type="paragraph" w:styleId="Listenfortsetzung2">
    <w:name w:val="List Continue 2"/>
    <w:basedOn w:val="Standard"/>
    <w:rsid w:val="00FD5960"/>
    <w:pPr>
      <w:spacing w:after="120"/>
      <w:ind w:left="566"/>
      <w:contextualSpacing/>
    </w:pPr>
  </w:style>
  <w:style w:type="paragraph" w:styleId="Listenfortsetzung3">
    <w:name w:val="List Continue 3"/>
    <w:basedOn w:val="Standard"/>
    <w:rsid w:val="00FD5960"/>
    <w:pPr>
      <w:spacing w:after="120"/>
      <w:ind w:left="849"/>
      <w:contextualSpacing/>
    </w:pPr>
  </w:style>
  <w:style w:type="paragraph" w:styleId="Listenfortsetzung4">
    <w:name w:val="List Continue 4"/>
    <w:basedOn w:val="Standard"/>
    <w:rsid w:val="00FD5960"/>
    <w:pPr>
      <w:spacing w:after="120"/>
      <w:ind w:left="1132"/>
      <w:contextualSpacing/>
    </w:pPr>
  </w:style>
  <w:style w:type="paragraph" w:styleId="Listenfortsetzung5">
    <w:name w:val="List Continue 5"/>
    <w:basedOn w:val="Standard"/>
    <w:rsid w:val="00FD5960"/>
    <w:pPr>
      <w:spacing w:after="120"/>
      <w:ind w:left="1415"/>
      <w:contextualSpacing/>
    </w:pPr>
  </w:style>
  <w:style w:type="paragraph" w:styleId="Listennummer">
    <w:name w:val="List Number"/>
    <w:basedOn w:val="Standard"/>
    <w:rsid w:val="00FD5960"/>
    <w:pPr>
      <w:numPr>
        <w:numId w:val="16"/>
      </w:numPr>
      <w:contextualSpacing/>
    </w:pPr>
  </w:style>
  <w:style w:type="paragraph" w:styleId="Listennummer2">
    <w:name w:val="List Number 2"/>
    <w:basedOn w:val="Standard"/>
    <w:rsid w:val="00FD5960"/>
    <w:pPr>
      <w:numPr>
        <w:numId w:val="17"/>
      </w:numPr>
      <w:contextualSpacing/>
    </w:pPr>
  </w:style>
  <w:style w:type="paragraph" w:styleId="Listennummer3">
    <w:name w:val="List Number 3"/>
    <w:basedOn w:val="Standard"/>
    <w:rsid w:val="00FD5960"/>
    <w:pPr>
      <w:numPr>
        <w:numId w:val="18"/>
      </w:numPr>
      <w:contextualSpacing/>
    </w:pPr>
  </w:style>
  <w:style w:type="paragraph" w:styleId="Listennummer4">
    <w:name w:val="List Number 4"/>
    <w:basedOn w:val="Standard"/>
    <w:rsid w:val="00FD5960"/>
    <w:pPr>
      <w:numPr>
        <w:numId w:val="19"/>
      </w:numPr>
      <w:contextualSpacing/>
    </w:pPr>
  </w:style>
  <w:style w:type="paragraph" w:styleId="Listennummer5">
    <w:name w:val="List Number 5"/>
    <w:basedOn w:val="Standard"/>
    <w:rsid w:val="00FD5960"/>
    <w:pPr>
      <w:numPr>
        <w:numId w:val="20"/>
      </w:numPr>
      <w:contextualSpacing/>
    </w:pPr>
  </w:style>
  <w:style w:type="paragraph" w:styleId="Literaturverzeichnis">
    <w:name w:val="Bibliography"/>
    <w:basedOn w:val="Standard"/>
    <w:next w:val="Standard"/>
    <w:uiPriority w:val="37"/>
    <w:semiHidden/>
    <w:unhideWhenUsed/>
    <w:rsid w:val="00FD5960"/>
  </w:style>
  <w:style w:type="paragraph" w:styleId="Makrotext">
    <w:name w:val="macro"/>
    <w:link w:val="MakrotextZchn"/>
    <w:rsid w:val="00FD5960"/>
    <w:pPr>
      <w:tabs>
        <w:tab w:val="left" w:pos="480"/>
        <w:tab w:val="left" w:pos="960"/>
        <w:tab w:val="left" w:pos="1440"/>
        <w:tab w:val="left" w:pos="1920"/>
        <w:tab w:val="left" w:pos="2400"/>
        <w:tab w:val="left" w:pos="2880"/>
        <w:tab w:val="left" w:pos="3360"/>
        <w:tab w:val="left" w:pos="3840"/>
        <w:tab w:val="left" w:pos="4320"/>
      </w:tabs>
      <w:spacing w:after="240" w:line="300" w:lineRule="auto"/>
      <w:jc w:val="both"/>
    </w:pPr>
    <w:rPr>
      <w:rFonts w:ascii="Courier New" w:hAnsi="Courier New" w:cs="Courier New"/>
      <w:lang w:eastAsia="de-DE"/>
    </w:rPr>
  </w:style>
  <w:style w:type="character" w:customStyle="1" w:styleId="MakrotextZchn">
    <w:name w:val="Makrotext Zchn"/>
    <w:link w:val="Makrotext"/>
    <w:rsid w:val="00FD5960"/>
    <w:rPr>
      <w:rFonts w:ascii="Courier New" w:hAnsi="Courier New" w:cs="Courier New"/>
      <w:lang w:val="de-CH" w:eastAsia="de-DE" w:bidi="ar-SA"/>
    </w:rPr>
  </w:style>
  <w:style w:type="table" w:styleId="MittlereListe1">
    <w:name w:val="Medium List 1"/>
    <w:basedOn w:val="NormaleTabelle"/>
    <w:uiPriority w:val="65"/>
    <w:rsid w:val="00FD5960"/>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ittlereListe1-Akzent1">
    <w:name w:val="Medium List 1 Accent 1"/>
    <w:basedOn w:val="NormaleTabelle"/>
    <w:uiPriority w:val="65"/>
    <w:rsid w:val="00FD5960"/>
    <w:rPr>
      <w:color w:val="000000"/>
    </w:rPr>
    <w:tblPr>
      <w:tblStyleRowBandSize w:val="1"/>
      <w:tblStyleColBandSize w:val="1"/>
      <w:tblBorders>
        <w:top w:val="single" w:sz="8" w:space="0" w:color="4F81BD"/>
        <w:bottom w:val="single" w:sz="8" w:space="0" w:color="4F81BD"/>
      </w:tblBorders>
    </w:tblPr>
    <w:tblStylePr w:type="firstRow">
      <w:rPr>
        <w:rFonts w:ascii="Calibri Light" w:eastAsia="Times New Roman" w:hAnsi="Calibri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ittlereListe1-Akzent2">
    <w:name w:val="Medium List 1 Accent 2"/>
    <w:basedOn w:val="NormaleTabelle"/>
    <w:uiPriority w:val="65"/>
    <w:rsid w:val="00FD5960"/>
    <w:rPr>
      <w:color w:val="000000"/>
    </w:rPr>
    <w:tblPr>
      <w:tblStyleRowBandSize w:val="1"/>
      <w:tblStyleColBandSize w:val="1"/>
      <w:tblBorders>
        <w:top w:val="single" w:sz="8" w:space="0" w:color="C0504D"/>
        <w:bottom w:val="single" w:sz="8" w:space="0" w:color="C0504D"/>
      </w:tblBorders>
    </w:tblPr>
    <w:tblStylePr w:type="firstRow">
      <w:rPr>
        <w:rFonts w:ascii="Calibri Light" w:eastAsia="Times New Roman" w:hAnsi="Calibri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ittlereListe1-Akzent3">
    <w:name w:val="Medium List 1 Accent 3"/>
    <w:basedOn w:val="NormaleTabelle"/>
    <w:uiPriority w:val="65"/>
    <w:rsid w:val="00FD5960"/>
    <w:rPr>
      <w:color w:val="000000"/>
    </w:rPr>
    <w:tblPr>
      <w:tblStyleRowBandSize w:val="1"/>
      <w:tblStyleColBandSize w:val="1"/>
      <w:tblBorders>
        <w:top w:val="single" w:sz="8" w:space="0" w:color="9BBB59"/>
        <w:bottom w:val="single" w:sz="8" w:space="0" w:color="9BBB59"/>
      </w:tblBorders>
    </w:tblPr>
    <w:tblStylePr w:type="firstRow">
      <w:rPr>
        <w:rFonts w:ascii="Calibri Light" w:eastAsia="Times New Roman" w:hAnsi="Calibri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ittlereListe1-Akzent4">
    <w:name w:val="Medium List 1 Accent 4"/>
    <w:basedOn w:val="NormaleTabelle"/>
    <w:uiPriority w:val="65"/>
    <w:rsid w:val="00FD5960"/>
    <w:rPr>
      <w:color w:val="000000"/>
    </w:rPr>
    <w:tblPr>
      <w:tblStyleRowBandSize w:val="1"/>
      <w:tblStyleColBandSize w:val="1"/>
      <w:tblBorders>
        <w:top w:val="single" w:sz="8" w:space="0" w:color="8064A2"/>
        <w:bottom w:val="single" w:sz="8" w:space="0" w:color="8064A2"/>
      </w:tblBorders>
    </w:tblPr>
    <w:tblStylePr w:type="firstRow">
      <w:rPr>
        <w:rFonts w:ascii="Calibri Light" w:eastAsia="Times New Roman" w:hAnsi="Calibri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ittlereListe1-Akzent5">
    <w:name w:val="Medium List 1 Accent 5"/>
    <w:basedOn w:val="NormaleTabelle"/>
    <w:uiPriority w:val="65"/>
    <w:rsid w:val="00FD5960"/>
    <w:rPr>
      <w:color w:val="000000"/>
    </w:rPr>
    <w:tblPr>
      <w:tblStyleRowBandSize w:val="1"/>
      <w:tblStyleColBandSize w:val="1"/>
      <w:tblBorders>
        <w:top w:val="single" w:sz="8" w:space="0" w:color="4BACC6"/>
        <w:bottom w:val="single" w:sz="8" w:space="0" w:color="4BACC6"/>
      </w:tblBorders>
    </w:tblPr>
    <w:tblStylePr w:type="firstRow">
      <w:rPr>
        <w:rFonts w:ascii="Calibri Light" w:eastAsia="Times New Roman" w:hAnsi="Calibri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ittlereListe1-Akzent6">
    <w:name w:val="Medium List 1 Accent 6"/>
    <w:basedOn w:val="NormaleTabelle"/>
    <w:uiPriority w:val="65"/>
    <w:rsid w:val="00FD5960"/>
    <w:rPr>
      <w:color w:val="000000"/>
    </w:rPr>
    <w:tblPr>
      <w:tblStyleRowBandSize w:val="1"/>
      <w:tblStyleColBandSize w:val="1"/>
      <w:tblBorders>
        <w:top w:val="single" w:sz="8" w:space="0" w:color="F79646"/>
        <w:bottom w:val="single" w:sz="8" w:space="0" w:color="F79646"/>
      </w:tblBorders>
    </w:tbl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ittlereListe2">
    <w:name w:val="Medium List 2"/>
    <w:basedOn w:val="NormaleTabelle"/>
    <w:uiPriority w:val="66"/>
    <w:rsid w:val="00FD5960"/>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ittlereListe2-Akzent1">
    <w:name w:val="Medium List 2 Accent 1"/>
    <w:basedOn w:val="NormaleTabelle"/>
    <w:uiPriority w:val="66"/>
    <w:rsid w:val="00FD5960"/>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ittlereListe2-Akzent2">
    <w:name w:val="Medium List 2 Accent 2"/>
    <w:basedOn w:val="NormaleTabelle"/>
    <w:uiPriority w:val="66"/>
    <w:rsid w:val="00FD5960"/>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ittlereListe2-Akzent3">
    <w:name w:val="Medium List 2 Accent 3"/>
    <w:basedOn w:val="NormaleTabelle"/>
    <w:uiPriority w:val="66"/>
    <w:rsid w:val="00FD5960"/>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ittlereListe2-Akzent4">
    <w:name w:val="Medium List 2 Accent 4"/>
    <w:basedOn w:val="NormaleTabelle"/>
    <w:uiPriority w:val="66"/>
    <w:rsid w:val="00FD5960"/>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ittlereListe2-Akzent5">
    <w:name w:val="Medium List 2 Accent 5"/>
    <w:basedOn w:val="NormaleTabelle"/>
    <w:uiPriority w:val="66"/>
    <w:rsid w:val="00FD5960"/>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ittlereListe2-Akzent6">
    <w:name w:val="Medium List 2 Accent 6"/>
    <w:basedOn w:val="NormaleTabelle"/>
    <w:uiPriority w:val="66"/>
    <w:rsid w:val="00FD5960"/>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ittlereSchattierung1">
    <w:name w:val="Medium Shading 1"/>
    <w:basedOn w:val="NormaleTabelle"/>
    <w:uiPriority w:val="63"/>
    <w:rsid w:val="00FD5960"/>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FD5960"/>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FD5960"/>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FD5960"/>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FD5960"/>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FD5960"/>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FD5960"/>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ittlereSchattierung2">
    <w:name w:val="Medium Shading 2"/>
    <w:basedOn w:val="NormaleTabelle"/>
    <w:uiPriority w:val="64"/>
    <w:rsid w:val="00FD596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FD596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FD596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FD596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FD596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FD596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FD596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Raster1">
    <w:name w:val="Medium Grid 1"/>
    <w:basedOn w:val="NormaleTabelle"/>
    <w:uiPriority w:val="67"/>
    <w:rsid w:val="00FD5960"/>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ittleresRaster1-Akzent1">
    <w:name w:val="Medium Grid 1 Accent 1"/>
    <w:basedOn w:val="NormaleTabelle"/>
    <w:uiPriority w:val="67"/>
    <w:rsid w:val="00FD5960"/>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ittleresRaster1-Akzent2">
    <w:name w:val="Medium Grid 1 Accent 2"/>
    <w:basedOn w:val="NormaleTabelle"/>
    <w:uiPriority w:val="67"/>
    <w:rsid w:val="00FD5960"/>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ittleresRaster1-Akzent3">
    <w:name w:val="Medium Grid 1 Accent 3"/>
    <w:basedOn w:val="NormaleTabelle"/>
    <w:uiPriority w:val="67"/>
    <w:rsid w:val="00FD5960"/>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ittleresRaster1-Akzent4">
    <w:name w:val="Medium Grid 1 Accent 4"/>
    <w:basedOn w:val="NormaleTabelle"/>
    <w:uiPriority w:val="67"/>
    <w:rsid w:val="00FD5960"/>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ittleresRaster1-Akzent5">
    <w:name w:val="Medium Grid 1 Accent 5"/>
    <w:basedOn w:val="NormaleTabelle"/>
    <w:uiPriority w:val="67"/>
    <w:rsid w:val="00FD5960"/>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ittleresRaster1-Akzent6">
    <w:name w:val="Medium Grid 1 Accent 6"/>
    <w:basedOn w:val="NormaleTabelle"/>
    <w:uiPriority w:val="67"/>
    <w:rsid w:val="00FD5960"/>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ittleresRaster2">
    <w:name w:val="Medium Grid 2"/>
    <w:basedOn w:val="NormaleTabelle"/>
    <w:uiPriority w:val="68"/>
    <w:rsid w:val="00FD5960"/>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ittleresRaster2-Akzent1">
    <w:name w:val="Medium Grid 2 Accent 1"/>
    <w:basedOn w:val="NormaleTabelle"/>
    <w:uiPriority w:val="68"/>
    <w:rsid w:val="00FD5960"/>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ittleresRaster2-Akzent2">
    <w:name w:val="Medium Grid 2 Accent 2"/>
    <w:basedOn w:val="NormaleTabelle"/>
    <w:uiPriority w:val="68"/>
    <w:rsid w:val="00FD5960"/>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ittleresRaster2-Akzent3">
    <w:name w:val="Medium Grid 2 Accent 3"/>
    <w:basedOn w:val="NormaleTabelle"/>
    <w:uiPriority w:val="68"/>
    <w:rsid w:val="00FD5960"/>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ittleresRaster2-Akzent4">
    <w:name w:val="Medium Grid 2 Accent 4"/>
    <w:basedOn w:val="NormaleTabelle"/>
    <w:uiPriority w:val="68"/>
    <w:rsid w:val="00FD5960"/>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ittleresRaster2-Akzent5">
    <w:name w:val="Medium Grid 2 Accent 5"/>
    <w:basedOn w:val="NormaleTabelle"/>
    <w:uiPriority w:val="68"/>
    <w:rsid w:val="00FD5960"/>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ittleresRaster2-Akzent6">
    <w:name w:val="Medium Grid 2 Accent 6"/>
    <w:basedOn w:val="NormaleTabelle"/>
    <w:uiPriority w:val="68"/>
    <w:rsid w:val="00FD5960"/>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ittleresRaster3">
    <w:name w:val="Medium Grid 3"/>
    <w:basedOn w:val="NormaleTabelle"/>
    <w:uiPriority w:val="69"/>
    <w:rsid w:val="00FD596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ittleresRaster3-Akzent1">
    <w:name w:val="Medium Grid 3 Accent 1"/>
    <w:basedOn w:val="NormaleTabelle"/>
    <w:uiPriority w:val="69"/>
    <w:rsid w:val="00FD596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ittleresRaster3-Akzent2">
    <w:name w:val="Medium Grid 3 Accent 2"/>
    <w:basedOn w:val="NormaleTabelle"/>
    <w:uiPriority w:val="69"/>
    <w:rsid w:val="00FD596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ittleresRaster3-Akzent3">
    <w:name w:val="Medium Grid 3 Accent 3"/>
    <w:basedOn w:val="NormaleTabelle"/>
    <w:uiPriority w:val="69"/>
    <w:rsid w:val="00FD596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ittleresRaster3-Akzent4">
    <w:name w:val="Medium Grid 3 Accent 4"/>
    <w:basedOn w:val="NormaleTabelle"/>
    <w:uiPriority w:val="69"/>
    <w:rsid w:val="00FD596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ittleresRaster3-Akzent5">
    <w:name w:val="Medium Grid 3 Accent 5"/>
    <w:basedOn w:val="NormaleTabelle"/>
    <w:uiPriority w:val="69"/>
    <w:rsid w:val="00FD596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ittleresRaster3-Akzent6">
    <w:name w:val="Medium Grid 3 Accent 6"/>
    <w:basedOn w:val="NormaleTabelle"/>
    <w:uiPriority w:val="69"/>
    <w:rsid w:val="00FD596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paragraph" w:styleId="Nachrichtenkopf">
    <w:name w:val="Message Header"/>
    <w:basedOn w:val="Standard"/>
    <w:link w:val="NachrichtenkopfZchn"/>
    <w:rsid w:val="00FD5960"/>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rPr>
  </w:style>
  <w:style w:type="character" w:customStyle="1" w:styleId="NachrichtenkopfZchn">
    <w:name w:val="Nachrichtenkopf Zchn"/>
    <w:link w:val="Nachrichtenkopf"/>
    <w:rsid w:val="00FD5960"/>
    <w:rPr>
      <w:rFonts w:ascii="Cambria" w:eastAsia="Times New Roman" w:hAnsi="Cambria" w:cs="Times New Roman"/>
      <w:sz w:val="24"/>
      <w:szCs w:val="24"/>
      <w:shd w:val="pct20" w:color="auto" w:fill="auto"/>
      <w:lang w:val="de-CH"/>
    </w:rPr>
  </w:style>
  <w:style w:type="paragraph" w:styleId="NurText">
    <w:name w:val="Plain Text"/>
    <w:basedOn w:val="Standard"/>
    <w:link w:val="NurTextZchn"/>
    <w:rsid w:val="00FD5960"/>
    <w:rPr>
      <w:rFonts w:ascii="Courier New" w:hAnsi="Courier New" w:cs="Courier New"/>
      <w:sz w:val="20"/>
      <w:szCs w:val="20"/>
    </w:rPr>
  </w:style>
  <w:style w:type="character" w:customStyle="1" w:styleId="NurTextZchn">
    <w:name w:val="Nur Text Zchn"/>
    <w:link w:val="NurText"/>
    <w:rsid w:val="00FD5960"/>
    <w:rPr>
      <w:rFonts w:ascii="Courier New" w:hAnsi="Courier New" w:cs="Courier New"/>
      <w:lang w:val="de-CH"/>
    </w:rPr>
  </w:style>
  <w:style w:type="character" w:styleId="Platzhaltertext">
    <w:name w:val="Placeholder Text"/>
    <w:uiPriority w:val="99"/>
    <w:semiHidden/>
    <w:rsid w:val="00FD5960"/>
    <w:rPr>
      <w:color w:val="808080"/>
      <w:lang w:val="de-CH"/>
    </w:rPr>
  </w:style>
  <w:style w:type="paragraph" w:styleId="Rechtsgrundlagenverzeichnis">
    <w:name w:val="table of authorities"/>
    <w:basedOn w:val="Standard"/>
    <w:next w:val="Standard"/>
    <w:rsid w:val="00FD5960"/>
    <w:pPr>
      <w:tabs>
        <w:tab w:val="clear" w:pos="289"/>
        <w:tab w:val="clear" w:pos="1440"/>
        <w:tab w:val="clear" w:pos="2880"/>
        <w:tab w:val="clear" w:pos="5761"/>
        <w:tab w:val="clear" w:pos="8641"/>
      </w:tabs>
      <w:ind w:left="220" w:hanging="220"/>
    </w:pPr>
  </w:style>
  <w:style w:type="paragraph" w:styleId="RGV-berschrift">
    <w:name w:val="toa heading"/>
    <w:basedOn w:val="Standard"/>
    <w:next w:val="Standard"/>
    <w:rsid w:val="00FD5960"/>
    <w:pPr>
      <w:spacing w:before="120"/>
    </w:pPr>
    <w:rPr>
      <w:rFonts w:ascii="Cambria" w:hAnsi="Cambria"/>
      <w:b/>
      <w:bCs/>
      <w:sz w:val="24"/>
    </w:rPr>
  </w:style>
  <w:style w:type="character" w:styleId="SchwacheHervorhebung">
    <w:name w:val="Subtle Emphasis"/>
    <w:uiPriority w:val="19"/>
    <w:qFormat/>
    <w:rsid w:val="00FD5960"/>
    <w:rPr>
      <w:i/>
      <w:iCs/>
      <w:color w:val="808080"/>
      <w:lang w:val="de-CH"/>
    </w:rPr>
  </w:style>
  <w:style w:type="character" w:styleId="SchwacherVerweis">
    <w:name w:val="Subtle Reference"/>
    <w:uiPriority w:val="31"/>
    <w:qFormat/>
    <w:rsid w:val="00FD5960"/>
    <w:rPr>
      <w:smallCaps/>
      <w:color w:val="C0504D"/>
      <w:u w:val="single"/>
      <w:lang w:val="de-CH"/>
    </w:rPr>
  </w:style>
  <w:style w:type="paragraph" w:styleId="StandardWeb">
    <w:name w:val="Normal (Web)"/>
    <w:basedOn w:val="Standard"/>
    <w:rsid w:val="00FD5960"/>
    <w:rPr>
      <w:rFonts w:ascii="Times New Roman" w:hAnsi="Times New Roman"/>
      <w:sz w:val="24"/>
    </w:rPr>
  </w:style>
  <w:style w:type="paragraph" w:styleId="Standardeinzug">
    <w:name w:val="Normal Indent"/>
    <w:basedOn w:val="Standard"/>
    <w:rsid w:val="00FD5960"/>
    <w:pPr>
      <w:ind w:left="708"/>
    </w:pPr>
  </w:style>
  <w:style w:type="table" w:styleId="Tabelle3D-Effekt1">
    <w:name w:val="Table 3D effects 1"/>
    <w:basedOn w:val="NormaleTabelle"/>
    <w:rsid w:val="00FD5960"/>
    <w:pPr>
      <w:tabs>
        <w:tab w:val="left" w:pos="289"/>
        <w:tab w:val="left" w:pos="1440"/>
        <w:tab w:val="left" w:pos="2880"/>
        <w:tab w:val="left" w:pos="5761"/>
        <w:tab w:val="left" w:pos="8641"/>
      </w:tabs>
      <w:spacing w:after="240" w:line="30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rsid w:val="00FD5960"/>
    <w:pPr>
      <w:tabs>
        <w:tab w:val="left" w:pos="289"/>
        <w:tab w:val="left" w:pos="1440"/>
        <w:tab w:val="left" w:pos="2880"/>
        <w:tab w:val="left" w:pos="5761"/>
        <w:tab w:val="left" w:pos="8641"/>
      </w:tabs>
      <w:spacing w:after="240" w:line="30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rsid w:val="00FD5960"/>
    <w:pPr>
      <w:tabs>
        <w:tab w:val="left" w:pos="289"/>
        <w:tab w:val="left" w:pos="1440"/>
        <w:tab w:val="left" w:pos="2880"/>
        <w:tab w:val="left" w:pos="5761"/>
        <w:tab w:val="left" w:pos="8641"/>
      </w:tabs>
      <w:spacing w:after="240" w:line="30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rsid w:val="00FD5960"/>
    <w:pPr>
      <w:tabs>
        <w:tab w:val="left" w:pos="289"/>
        <w:tab w:val="left" w:pos="1440"/>
        <w:tab w:val="left" w:pos="2880"/>
        <w:tab w:val="left" w:pos="5761"/>
        <w:tab w:val="left" w:pos="8641"/>
      </w:tabs>
      <w:spacing w:after="240" w:line="30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rsid w:val="00FD5960"/>
    <w:pPr>
      <w:tabs>
        <w:tab w:val="left" w:pos="289"/>
        <w:tab w:val="left" w:pos="1440"/>
        <w:tab w:val="left" w:pos="2880"/>
        <w:tab w:val="left" w:pos="5761"/>
        <w:tab w:val="left" w:pos="8641"/>
      </w:tabs>
      <w:spacing w:after="240" w:line="30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rsid w:val="00FD5960"/>
    <w:pPr>
      <w:tabs>
        <w:tab w:val="left" w:pos="289"/>
        <w:tab w:val="left" w:pos="1440"/>
        <w:tab w:val="left" w:pos="2880"/>
        <w:tab w:val="left" w:pos="5761"/>
        <w:tab w:val="left" w:pos="8641"/>
      </w:tabs>
      <w:spacing w:after="240" w:line="30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rsid w:val="00FD5960"/>
    <w:pPr>
      <w:tabs>
        <w:tab w:val="left" w:pos="289"/>
        <w:tab w:val="left" w:pos="1440"/>
        <w:tab w:val="left" w:pos="2880"/>
        <w:tab w:val="left" w:pos="5761"/>
        <w:tab w:val="left" w:pos="8641"/>
      </w:tabs>
      <w:spacing w:after="240" w:line="30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rsid w:val="00FD5960"/>
    <w:pPr>
      <w:tabs>
        <w:tab w:val="left" w:pos="289"/>
        <w:tab w:val="left" w:pos="1440"/>
        <w:tab w:val="left" w:pos="2880"/>
        <w:tab w:val="left" w:pos="5761"/>
        <w:tab w:val="left" w:pos="8641"/>
      </w:tabs>
      <w:spacing w:after="240" w:line="30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rsid w:val="00FD5960"/>
    <w:pPr>
      <w:tabs>
        <w:tab w:val="left" w:pos="289"/>
        <w:tab w:val="left" w:pos="1440"/>
        <w:tab w:val="left" w:pos="2880"/>
        <w:tab w:val="left" w:pos="5761"/>
        <w:tab w:val="left" w:pos="8641"/>
      </w:tabs>
      <w:spacing w:after="240" w:line="30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rsid w:val="00FD5960"/>
    <w:pPr>
      <w:tabs>
        <w:tab w:val="left" w:pos="289"/>
        <w:tab w:val="left" w:pos="1440"/>
        <w:tab w:val="left" w:pos="2880"/>
        <w:tab w:val="left" w:pos="5761"/>
        <w:tab w:val="left" w:pos="8641"/>
      </w:tabs>
      <w:spacing w:after="240" w:line="30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rsid w:val="00FD5960"/>
    <w:pPr>
      <w:tabs>
        <w:tab w:val="left" w:pos="289"/>
        <w:tab w:val="left" w:pos="1440"/>
        <w:tab w:val="left" w:pos="2880"/>
        <w:tab w:val="left" w:pos="5761"/>
        <w:tab w:val="left" w:pos="8641"/>
      </w:tabs>
      <w:spacing w:after="240" w:line="30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rsid w:val="00FD5960"/>
    <w:pPr>
      <w:tabs>
        <w:tab w:val="left" w:pos="289"/>
        <w:tab w:val="left" w:pos="1440"/>
        <w:tab w:val="left" w:pos="2880"/>
        <w:tab w:val="left" w:pos="5761"/>
        <w:tab w:val="left" w:pos="8641"/>
      </w:tabs>
      <w:spacing w:after="240" w:line="30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rsid w:val="00FD5960"/>
    <w:pPr>
      <w:tabs>
        <w:tab w:val="left" w:pos="289"/>
        <w:tab w:val="left" w:pos="1440"/>
        <w:tab w:val="left" w:pos="2880"/>
        <w:tab w:val="left" w:pos="5761"/>
        <w:tab w:val="left" w:pos="8641"/>
      </w:tabs>
      <w:spacing w:after="240" w:line="30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rsid w:val="00FD5960"/>
    <w:pPr>
      <w:tabs>
        <w:tab w:val="left" w:pos="289"/>
        <w:tab w:val="left" w:pos="1440"/>
        <w:tab w:val="left" w:pos="2880"/>
        <w:tab w:val="left" w:pos="5761"/>
        <w:tab w:val="left" w:pos="8641"/>
      </w:tabs>
      <w:spacing w:after="240" w:line="30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rsid w:val="00FD5960"/>
    <w:pPr>
      <w:tabs>
        <w:tab w:val="left" w:pos="289"/>
        <w:tab w:val="left" w:pos="1440"/>
        <w:tab w:val="left" w:pos="2880"/>
        <w:tab w:val="left" w:pos="5761"/>
        <w:tab w:val="left" w:pos="8641"/>
      </w:tabs>
      <w:spacing w:after="240" w:line="30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rsid w:val="00FD5960"/>
    <w:pPr>
      <w:tabs>
        <w:tab w:val="left" w:pos="289"/>
        <w:tab w:val="left" w:pos="1440"/>
        <w:tab w:val="left" w:pos="2880"/>
        <w:tab w:val="left" w:pos="5761"/>
        <w:tab w:val="left" w:pos="8641"/>
      </w:tabs>
      <w:spacing w:after="240" w:line="30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rsid w:val="00FD5960"/>
    <w:pPr>
      <w:tabs>
        <w:tab w:val="left" w:pos="289"/>
        <w:tab w:val="left" w:pos="1440"/>
        <w:tab w:val="left" w:pos="2880"/>
        <w:tab w:val="left" w:pos="5761"/>
        <w:tab w:val="left" w:pos="8641"/>
      </w:tabs>
      <w:spacing w:after="240" w:line="30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rsid w:val="00FD5960"/>
    <w:pPr>
      <w:tabs>
        <w:tab w:val="left" w:pos="289"/>
        <w:tab w:val="left" w:pos="1440"/>
        <w:tab w:val="left" w:pos="2880"/>
        <w:tab w:val="left" w:pos="5761"/>
        <w:tab w:val="left" w:pos="8641"/>
      </w:tabs>
      <w:spacing w:after="240" w:line="30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rsid w:val="00FD5960"/>
    <w:pPr>
      <w:tabs>
        <w:tab w:val="left" w:pos="289"/>
        <w:tab w:val="left" w:pos="1440"/>
        <w:tab w:val="left" w:pos="2880"/>
        <w:tab w:val="left" w:pos="5761"/>
        <w:tab w:val="left" w:pos="8641"/>
      </w:tabs>
      <w:spacing w:after="240" w:line="30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rsid w:val="00FD5960"/>
    <w:pPr>
      <w:tabs>
        <w:tab w:val="left" w:pos="289"/>
        <w:tab w:val="left" w:pos="1440"/>
        <w:tab w:val="left" w:pos="2880"/>
        <w:tab w:val="left" w:pos="5761"/>
        <w:tab w:val="left" w:pos="8641"/>
      </w:tabs>
      <w:spacing w:after="240" w:line="30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rsid w:val="00FD5960"/>
    <w:pPr>
      <w:tabs>
        <w:tab w:val="left" w:pos="289"/>
        <w:tab w:val="left" w:pos="1440"/>
        <w:tab w:val="left" w:pos="2880"/>
        <w:tab w:val="left" w:pos="5761"/>
        <w:tab w:val="left" w:pos="8641"/>
      </w:tabs>
      <w:spacing w:after="240" w:line="30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rsid w:val="00FD5960"/>
    <w:pPr>
      <w:tabs>
        <w:tab w:val="left" w:pos="289"/>
        <w:tab w:val="left" w:pos="1440"/>
        <w:tab w:val="left" w:pos="2880"/>
        <w:tab w:val="left" w:pos="5761"/>
        <w:tab w:val="left" w:pos="8641"/>
      </w:tabs>
      <w:spacing w:after="240" w:line="30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rsid w:val="00FD5960"/>
    <w:pPr>
      <w:tabs>
        <w:tab w:val="left" w:pos="289"/>
        <w:tab w:val="left" w:pos="1440"/>
        <w:tab w:val="left" w:pos="2880"/>
        <w:tab w:val="left" w:pos="5761"/>
        <w:tab w:val="left" w:pos="8641"/>
      </w:tabs>
      <w:spacing w:after="240" w:line="30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rsid w:val="00FD5960"/>
    <w:pPr>
      <w:tabs>
        <w:tab w:val="left" w:pos="289"/>
        <w:tab w:val="left" w:pos="1440"/>
        <w:tab w:val="left" w:pos="2880"/>
        <w:tab w:val="left" w:pos="5761"/>
        <w:tab w:val="left" w:pos="8641"/>
      </w:tabs>
      <w:spacing w:after="240" w:line="30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rsid w:val="00FD5960"/>
    <w:pPr>
      <w:tabs>
        <w:tab w:val="left" w:pos="289"/>
        <w:tab w:val="left" w:pos="1440"/>
        <w:tab w:val="left" w:pos="2880"/>
        <w:tab w:val="left" w:pos="5761"/>
        <w:tab w:val="left" w:pos="8641"/>
      </w:tabs>
      <w:spacing w:after="240" w:line="30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rsid w:val="00FD5960"/>
    <w:pPr>
      <w:tabs>
        <w:tab w:val="left" w:pos="289"/>
        <w:tab w:val="left" w:pos="1440"/>
        <w:tab w:val="left" w:pos="2880"/>
        <w:tab w:val="left" w:pos="5761"/>
        <w:tab w:val="left" w:pos="8641"/>
      </w:tabs>
      <w:spacing w:after="240" w:line="30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rsid w:val="00FD5960"/>
    <w:pPr>
      <w:tabs>
        <w:tab w:val="left" w:pos="289"/>
        <w:tab w:val="left" w:pos="1440"/>
        <w:tab w:val="left" w:pos="2880"/>
        <w:tab w:val="left" w:pos="5761"/>
        <w:tab w:val="left" w:pos="8641"/>
      </w:tabs>
      <w:spacing w:after="240" w:line="30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rsid w:val="00FD5960"/>
    <w:pPr>
      <w:tabs>
        <w:tab w:val="left" w:pos="289"/>
        <w:tab w:val="left" w:pos="1440"/>
        <w:tab w:val="left" w:pos="2880"/>
        <w:tab w:val="left" w:pos="5761"/>
        <w:tab w:val="left" w:pos="8641"/>
      </w:tabs>
      <w:spacing w:after="240" w:line="30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rsid w:val="00FD5960"/>
    <w:pPr>
      <w:tabs>
        <w:tab w:val="left" w:pos="289"/>
        <w:tab w:val="left" w:pos="1440"/>
        <w:tab w:val="left" w:pos="2880"/>
        <w:tab w:val="left" w:pos="5761"/>
        <w:tab w:val="left" w:pos="8641"/>
      </w:tabs>
      <w:spacing w:after="240" w:line="30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rsid w:val="00FD5960"/>
    <w:pPr>
      <w:tabs>
        <w:tab w:val="left" w:pos="289"/>
        <w:tab w:val="left" w:pos="1440"/>
        <w:tab w:val="left" w:pos="2880"/>
        <w:tab w:val="left" w:pos="5761"/>
        <w:tab w:val="left" w:pos="8641"/>
      </w:tabs>
      <w:spacing w:after="240" w:line="30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rsid w:val="00FD5960"/>
    <w:pPr>
      <w:tabs>
        <w:tab w:val="left" w:pos="289"/>
        <w:tab w:val="left" w:pos="1440"/>
        <w:tab w:val="left" w:pos="2880"/>
        <w:tab w:val="left" w:pos="5761"/>
        <w:tab w:val="left" w:pos="8641"/>
      </w:tabs>
      <w:spacing w:after="240" w:line="30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rsid w:val="00FD5960"/>
    <w:pPr>
      <w:tabs>
        <w:tab w:val="left" w:pos="289"/>
        <w:tab w:val="left" w:pos="1440"/>
        <w:tab w:val="left" w:pos="2880"/>
        <w:tab w:val="left" w:pos="5761"/>
        <w:tab w:val="left" w:pos="8641"/>
      </w:tabs>
      <w:spacing w:after="240" w:line="30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rsid w:val="00FD5960"/>
    <w:pPr>
      <w:tabs>
        <w:tab w:val="left" w:pos="289"/>
        <w:tab w:val="left" w:pos="1440"/>
        <w:tab w:val="left" w:pos="2880"/>
        <w:tab w:val="left" w:pos="5761"/>
        <w:tab w:val="left" w:pos="8641"/>
      </w:tabs>
      <w:spacing w:after="240" w:line="30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rsid w:val="00FD5960"/>
    <w:pPr>
      <w:tabs>
        <w:tab w:val="left" w:pos="289"/>
        <w:tab w:val="left" w:pos="1440"/>
        <w:tab w:val="left" w:pos="2880"/>
        <w:tab w:val="left" w:pos="5761"/>
        <w:tab w:val="left" w:pos="8641"/>
      </w:tabs>
      <w:spacing w:after="240" w:line="30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rsid w:val="00FD5960"/>
    <w:pPr>
      <w:tabs>
        <w:tab w:val="left" w:pos="289"/>
        <w:tab w:val="left" w:pos="1440"/>
        <w:tab w:val="left" w:pos="2880"/>
        <w:tab w:val="left" w:pos="5761"/>
        <w:tab w:val="left" w:pos="8641"/>
      </w:tabs>
      <w:spacing w:after="240" w:line="30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rsid w:val="00FD5960"/>
    <w:pPr>
      <w:tabs>
        <w:tab w:val="left" w:pos="289"/>
        <w:tab w:val="left" w:pos="1440"/>
        <w:tab w:val="left" w:pos="2880"/>
        <w:tab w:val="left" w:pos="5761"/>
        <w:tab w:val="left" w:pos="8641"/>
      </w:tabs>
      <w:spacing w:after="240" w:line="30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rsid w:val="00FD5960"/>
    <w:pPr>
      <w:tabs>
        <w:tab w:val="left" w:pos="289"/>
        <w:tab w:val="left" w:pos="1440"/>
        <w:tab w:val="left" w:pos="2880"/>
        <w:tab w:val="left" w:pos="5761"/>
        <w:tab w:val="left" w:pos="8641"/>
      </w:tabs>
      <w:spacing w:after="240" w:line="30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rsid w:val="00FD5960"/>
    <w:pPr>
      <w:tabs>
        <w:tab w:val="left" w:pos="289"/>
        <w:tab w:val="left" w:pos="1440"/>
        <w:tab w:val="left" w:pos="2880"/>
        <w:tab w:val="left" w:pos="5761"/>
        <w:tab w:val="left" w:pos="8641"/>
      </w:tabs>
      <w:spacing w:after="240" w:line="30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rsid w:val="00FD5960"/>
    <w:pPr>
      <w:tabs>
        <w:tab w:val="left" w:pos="289"/>
        <w:tab w:val="left" w:pos="1440"/>
        <w:tab w:val="left" w:pos="2880"/>
        <w:tab w:val="left" w:pos="5761"/>
        <w:tab w:val="left" w:pos="8641"/>
      </w:tabs>
      <w:spacing w:after="240" w:line="30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rsid w:val="00FD5960"/>
    <w:pPr>
      <w:tabs>
        <w:tab w:val="left" w:pos="289"/>
        <w:tab w:val="left" w:pos="1440"/>
        <w:tab w:val="left" w:pos="2880"/>
        <w:tab w:val="left" w:pos="5761"/>
        <w:tab w:val="left" w:pos="8641"/>
      </w:tabs>
      <w:spacing w:after="240" w:line="30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rsid w:val="00FD5960"/>
    <w:pPr>
      <w:tabs>
        <w:tab w:val="left" w:pos="289"/>
        <w:tab w:val="left" w:pos="1440"/>
        <w:tab w:val="left" w:pos="2880"/>
        <w:tab w:val="left" w:pos="5761"/>
        <w:tab w:val="left" w:pos="8641"/>
      </w:tabs>
      <w:spacing w:after="240" w:line="30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rsid w:val="00FD5960"/>
    <w:pPr>
      <w:tabs>
        <w:tab w:val="left" w:pos="289"/>
        <w:tab w:val="left" w:pos="1440"/>
        <w:tab w:val="left" w:pos="2880"/>
        <w:tab w:val="left" w:pos="5761"/>
        <w:tab w:val="left" w:pos="8641"/>
      </w:tabs>
      <w:spacing w:after="240" w:line="30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raster">
    <w:name w:val="Table Grid"/>
    <w:basedOn w:val="NormaleTabelle"/>
    <w:rsid w:val="00FD5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ellendesign">
    <w:name w:val="Table Theme"/>
    <w:basedOn w:val="NormaleTabelle"/>
    <w:rsid w:val="00FD5960"/>
    <w:pPr>
      <w:tabs>
        <w:tab w:val="left" w:pos="289"/>
        <w:tab w:val="left" w:pos="1440"/>
        <w:tab w:val="left" w:pos="2880"/>
        <w:tab w:val="left" w:pos="5761"/>
        <w:tab w:val="left" w:pos="8641"/>
      </w:tabs>
      <w:spacing w:after="240" w:line="30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2">
    <w:name w:val="Body Text 2"/>
    <w:basedOn w:val="Standard"/>
    <w:link w:val="Textkrper2Zchn"/>
    <w:rsid w:val="00FD5960"/>
    <w:pPr>
      <w:spacing w:after="120" w:line="480" w:lineRule="auto"/>
    </w:pPr>
  </w:style>
  <w:style w:type="character" w:customStyle="1" w:styleId="Textkrper2Zchn">
    <w:name w:val="Textkörper 2 Zchn"/>
    <w:link w:val="Textkrper2"/>
    <w:rsid w:val="00FD5960"/>
    <w:rPr>
      <w:rFonts w:ascii="Arial" w:hAnsi="Arial"/>
      <w:sz w:val="22"/>
      <w:szCs w:val="24"/>
      <w:lang w:val="de-CH"/>
    </w:rPr>
  </w:style>
  <w:style w:type="paragraph" w:styleId="Textkrper3">
    <w:name w:val="Body Text 3"/>
    <w:basedOn w:val="Standard"/>
    <w:link w:val="Textkrper3Zchn"/>
    <w:rsid w:val="00FD5960"/>
    <w:pPr>
      <w:spacing w:after="120"/>
    </w:pPr>
    <w:rPr>
      <w:sz w:val="16"/>
      <w:szCs w:val="16"/>
    </w:rPr>
  </w:style>
  <w:style w:type="character" w:customStyle="1" w:styleId="Textkrper3Zchn">
    <w:name w:val="Textkörper 3 Zchn"/>
    <w:link w:val="Textkrper3"/>
    <w:rsid w:val="00FD5960"/>
    <w:rPr>
      <w:rFonts w:ascii="Arial" w:hAnsi="Arial"/>
      <w:sz w:val="16"/>
      <w:szCs w:val="16"/>
      <w:lang w:val="de-CH"/>
    </w:rPr>
  </w:style>
  <w:style w:type="paragraph" w:styleId="Textkrper-Einzug2">
    <w:name w:val="Body Text Indent 2"/>
    <w:basedOn w:val="Standard"/>
    <w:link w:val="Textkrper-Einzug2Zchn"/>
    <w:rsid w:val="00FD5960"/>
    <w:pPr>
      <w:spacing w:after="120" w:line="480" w:lineRule="auto"/>
      <w:ind w:left="283"/>
    </w:pPr>
  </w:style>
  <w:style w:type="character" w:customStyle="1" w:styleId="Textkrper-Einzug2Zchn">
    <w:name w:val="Textkörper-Einzug 2 Zchn"/>
    <w:link w:val="Textkrper-Einzug2"/>
    <w:rsid w:val="00FD5960"/>
    <w:rPr>
      <w:rFonts w:ascii="Arial" w:hAnsi="Arial"/>
      <w:sz w:val="22"/>
      <w:szCs w:val="24"/>
      <w:lang w:val="de-CH"/>
    </w:rPr>
  </w:style>
  <w:style w:type="paragraph" w:styleId="Textkrper-Einzug3">
    <w:name w:val="Body Text Indent 3"/>
    <w:basedOn w:val="Standard"/>
    <w:link w:val="Textkrper-Einzug3Zchn"/>
    <w:rsid w:val="00FD5960"/>
    <w:pPr>
      <w:spacing w:after="120"/>
      <w:ind w:left="283"/>
    </w:pPr>
    <w:rPr>
      <w:sz w:val="16"/>
      <w:szCs w:val="16"/>
    </w:rPr>
  </w:style>
  <w:style w:type="character" w:customStyle="1" w:styleId="Textkrper-Einzug3Zchn">
    <w:name w:val="Textkörper-Einzug 3 Zchn"/>
    <w:link w:val="Textkrper-Einzug3"/>
    <w:rsid w:val="00FD5960"/>
    <w:rPr>
      <w:rFonts w:ascii="Arial" w:hAnsi="Arial"/>
      <w:sz w:val="16"/>
      <w:szCs w:val="16"/>
      <w:lang w:val="de-CH"/>
    </w:rPr>
  </w:style>
  <w:style w:type="paragraph" w:styleId="Textkrper-Erstzeileneinzug">
    <w:name w:val="Body Text First Indent"/>
    <w:basedOn w:val="Textkrper"/>
    <w:link w:val="Textkrper-ErstzeileneinzugZchn"/>
    <w:rsid w:val="00FD5960"/>
    <w:pPr>
      <w:spacing w:after="120"/>
      <w:ind w:firstLine="210"/>
    </w:pPr>
    <w:rPr>
      <w:i w:val="0"/>
      <w:iCs w:val="0"/>
    </w:rPr>
  </w:style>
  <w:style w:type="character" w:customStyle="1" w:styleId="Textkrper-ErstzeileneinzugZchn">
    <w:name w:val="Textkörper-Erstzeileneinzug Zchn"/>
    <w:basedOn w:val="TextkrperZchn"/>
    <w:link w:val="Textkrper-Erstzeileneinzug"/>
    <w:rsid w:val="00FD5960"/>
    <w:rPr>
      <w:rFonts w:ascii="Arial" w:hAnsi="Arial"/>
      <w:i/>
      <w:iCs/>
      <w:sz w:val="22"/>
      <w:szCs w:val="24"/>
      <w:lang w:val="de-CH"/>
    </w:rPr>
  </w:style>
  <w:style w:type="paragraph" w:styleId="Textkrper-Zeileneinzug">
    <w:name w:val="Body Text Indent"/>
    <w:basedOn w:val="Standard"/>
    <w:link w:val="Textkrper-ZeileneinzugZchn"/>
    <w:rsid w:val="00FD5960"/>
    <w:pPr>
      <w:spacing w:after="120"/>
      <w:ind w:left="283"/>
    </w:pPr>
  </w:style>
  <w:style w:type="character" w:customStyle="1" w:styleId="Textkrper-ZeileneinzugZchn">
    <w:name w:val="Textkörper-Zeileneinzug Zchn"/>
    <w:link w:val="Textkrper-Zeileneinzug"/>
    <w:rsid w:val="00FD5960"/>
    <w:rPr>
      <w:rFonts w:ascii="Arial" w:hAnsi="Arial"/>
      <w:sz w:val="22"/>
      <w:szCs w:val="24"/>
      <w:lang w:val="de-CH"/>
    </w:rPr>
  </w:style>
  <w:style w:type="paragraph" w:styleId="Textkrper-Erstzeileneinzug2">
    <w:name w:val="Body Text First Indent 2"/>
    <w:basedOn w:val="Textkrper-Zeileneinzug"/>
    <w:link w:val="Textkrper-Erstzeileneinzug2Zchn"/>
    <w:rsid w:val="00FD5960"/>
    <w:pPr>
      <w:ind w:firstLine="210"/>
    </w:pPr>
  </w:style>
  <w:style w:type="character" w:customStyle="1" w:styleId="Textkrper-Erstzeileneinzug2Zchn">
    <w:name w:val="Textkörper-Erstzeileneinzug 2 Zchn"/>
    <w:basedOn w:val="Textkrper-ZeileneinzugZchn"/>
    <w:link w:val="Textkrper-Erstzeileneinzug2"/>
    <w:rsid w:val="00FD5960"/>
    <w:rPr>
      <w:rFonts w:ascii="Arial" w:hAnsi="Arial"/>
      <w:sz w:val="22"/>
      <w:szCs w:val="24"/>
      <w:lang w:val="de-CH"/>
    </w:rPr>
  </w:style>
  <w:style w:type="paragraph" w:styleId="Titel">
    <w:name w:val="Title"/>
    <w:basedOn w:val="Standard"/>
    <w:next w:val="Standard"/>
    <w:link w:val="TitelZchn"/>
    <w:qFormat/>
    <w:rsid w:val="00FD5960"/>
    <w:pPr>
      <w:spacing w:before="240" w:after="60"/>
      <w:jc w:val="center"/>
      <w:outlineLvl w:val="0"/>
    </w:pPr>
    <w:rPr>
      <w:rFonts w:ascii="Cambria" w:hAnsi="Cambria"/>
      <w:b/>
      <w:bCs/>
      <w:kern w:val="28"/>
      <w:sz w:val="32"/>
      <w:szCs w:val="32"/>
    </w:rPr>
  </w:style>
  <w:style w:type="character" w:customStyle="1" w:styleId="TitelZchn">
    <w:name w:val="Titel Zchn"/>
    <w:link w:val="Titel"/>
    <w:rsid w:val="00FD5960"/>
    <w:rPr>
      <w:rFonts w:ascii="Cambria" w:eastAsia="Times New Roman" w:hAnsi="Cambria" w:cs="Times New Roman"/>
      <w:b/>
      <w:bCs/>
      <w:kern w:val="28"/>
      <w:sz w:val="32"/>
      <w:szCs w:val="32"/>
      <w:lang w:val="de-CH"/>
    </w:rPr>
  </w:style>
  <w:style w:type="paragraph" w:styleId="Umschlagabsenderadresse">
    <w:name w:val="envelope return"/>
    <w:basedOn w:val="Standard"/>
    <w:rsid w:val="00FD5960"/>
    <w:rPr>
      <w:rFonts w:ascii="Cambria" w:hAnsi="Cambria"/>
      <w:sz w:val="20"/>
      <w:szCs w:val="20"/>
    </w:rPr>
  </w:style>
  <w:style w:type="paragraph" w:styleId="Umschlagadresse">
    <w:name w:val="envelope address"/>
    <w:basedOn w:val="Standard"/>
    <w:rsid w:val="00FD5960"/>
    <w:pPr>
      <w:framePr w:w="4320" w:h="2160" w:hRule="exact" w:hSpace="141" w:wrap="auto" w:hAnchor="page" w:xAlign="center" w:yAlign="bottom"/>
      <w:ind w:left="1"/>
    </w:pPr>
    <w:rPr>
      <w:rFonts w:ascii="Cambria" w:hAnsi="Cambria"/>
      <w:sz w:val="24"/>
    </w:rPr>
  </w:style>
  <w:style w:type="paragraph" w:styleId="Unterschrift">
    <w:name w:val="Signature"/>
    <w:basedOn w:val="Standard"/>
    <w:link w:val="UnterschriftZchn"/>
    <w:rsid w:val="00FD5960"/>
    <w:pPr>
      <w:ind w:left="4252"/>
    </w:pPr>
  </w:style>
  <w:style w:type="character" w:customStyle="1" w:styleId="UnterschriftZchn">
    <w:name w:val="Unterschrift Zchn"/>
    <w:link w:val="Unterschrift"/>
    <w:rsid w:val="00FD5960"/>
    <w:rPr>
      <w:rFonts w:ascii="Arial" w:hAnsi="Arial"/>
      <w:sz w:val="22"/>
      <w:szCs w:val="24"/>
      <w:lang w:val="de-CH"/>
    </w:rPr>
  </w:style>
  <w:style w:type="paragraph" w:styleId="Untertitel">
    <w:name w:val="Subtitle"/>
    <w:basedOn w:val="Standard"/>
    <w:next w:val="Standard"/>
    <w:link w:val="UntertitelZchn"/>
    <w:qFormat/>
    <w:rsid w:val="00FD5960"/>
    <w:pPr>
      <w:spacing w:after="60"/>
      <w:jc w:val="center"/>
      <w:outlineLvl w:val="1"/>
    </w:pPr>
    <w:rPr>
      <w:rFonts w:ascii="Cambria" w:hAnsi="Cambria"/>
      <w:sz w:val="24"/>
    </w:rPr>
  </w:style>
  <w:style w:type="character" w:customStyle="1" w:styleId="UntertitelZchn">
    <w:name w:val="Untertitel Zchn"/>
    <w:link w:val="Untertitel"/>
    <w:rsid w:val="00FD5960"/>
    <w:rPr>
      <w:rFonts w:ascii="Cambria" w:eastAsia="Times New Roman" w:hAnsi="Cambria" w:cs="Times New Roman"/>
      <w:sz w:val="24"/>
      <w:szCs w:val="24"/>
      <w:lang w:val="de-CH"/>
    </w:rPr>
  </w:style>
  <w:style w:type="character" w:styleId="Zeilennummer">
    <w:name w:val="line number"/>
    <w:basedOn w:val="Absatz-Standardschriftart"/>
    <w:rsid w:val="00FD5960"/>
    <w:rPr>
      <w:lang w:val="de-CH"/>
    </w:rPr>
  </w:style>
  <w:style w:type="paragraph" w:customStyle="1" w:styleId="StandardmitAbstandCharChar">
    <w:name w:val="Standard mit Abstand Char Char"/>
    <w:basedOn w:val="Standard"/>
    <w:link w:val="StandardmitAbstandCharCharChar"/>
    <w:rsid w:val="0041162A"/>
    <w:pPr>
      <w:tabs>
        <w:tab w:val="clear" w:pos="289"/>
        <w:tab w:val="clear" w:pos="1440"/>
        <w:tab w:val="clear" w:pos="2880"/>
        <w:tab w:val="clear" w:pos="5761"/>
        <w:tab w:val="clear" w:pos="8641"/>
      </w:tabs>
      <w:spacing w:before="60" w:after="60" w:line="240" w:lineRule="auto"/>
    </w:pPr>
  </w:style>
  <w:style w:type="character" w:customStyle="1" w:styleId="StandardmitAbstandCharCharChar">
    <w:name w:val="Standard mit Abstand Char Char Char"/>
    <w:link w:val="StandardmitAbstandCharChar"/>
    <w:rsid w:val="0041162A"/>
    <w:rPr>
      <w:rFonts w:ascii="Arial" w:hAnsi="Arial"/>
      <w:sz w:val="22"/>
      <w:szCs w:val="24"/>
      <w:lang w:val="de-CH" w:eastAsia="de-DE" w:bidi="ar-SA"/>
    </w:rPr>
  </w:style>
  <w:style w:type="character" w:customStyle="1" w:styleId="countryhomeintro1">
    <w:name w:val="countryhomeintro1"/>
    <w:rsid w:val="0041162A"/>
    <w:rPr>
      <w:rFonts w:ascii="Arial" w:hAnsi="Arial" w:cs="Arial" w:hint="default"/>
      <w:i w:val="0"/>
      <w:iCs w:val="0"/>
      <w:strike w:val="0"/>
      <w:dstrike w:val="0"/>
      <w:color w:val="000000"/>
      <w:sz w:val="16"/>
      <w:szCs w:val="16"/>
      <w:u w:val="none"/>
      <w:effect w:val="none"/>
      <w:lang w:val="de-CH"/>
    </w:rPr>
  </w:style>
  <w:style w:type="paragraph" w:customStyle="1" w:styleId="StandardmitAbstandChar">
    <w:name w:val="Standard mit Abstand Char"/>
    <w:basedOn w:val="Standard"/>
    <w:rsid w:val="0041162A"/>
    <w:pPr>
      <w:tabs>
        <w:tab w:val="clear" w:pos="289"/>
        <w:tab w:val="clear" w:pos="1440"/>
        <w:tab w:val="clear" w:pos="2880"/>
        <w:tab w:val="clear" w:pos="5761"/>
        <w:tab w:val="clear" w:pos="8641"/>
      </w:tabs>
      <w:spacing w:before="60" w:after="60" w:line="240" w:lineRule="auto"/>
    </w:pPr>
  </w:style>
  <w:style w:type="paragraph" w:customStyle="1" w:styleId="TableTextChar">
    <w:name w:val="Table Text Char"/>
    <w:basedOn w:val="Textkrper"/>
    <w:link w:val="TableTextCharChar"/>
    <w:rsid w:val="004E0CE0"/>
    <w:pPr>
      <w:tabs>
        <w:tab w:val="clear" w:pos="289"/>
        <w:tab w:val="clear" w:pos="1440"/>
        <w:tab w:val="clear" w:pos="2880"/>
        <w:tab w:val="clear" w:pos="5761"/>
        <w:tab w:val="clear" w:pos="8641"/>
      </w:tabs>
      <w:overflowPunct w:val="0"/>
      <w:autoSpaceDE w:val="0"/>
      <w:autoSpaceDN w:val="0"/>
      <w:adjustRightInd w:val="0"/>
      <w:spacing w:after="0" w:line="240" w:lineRule="auto"/>
      <w:ind w:left="28" w:right="28"/>
      <w:jc w:val="left"/>
      <w:textAlignment w:val="baseline"/>
    </w:pPr>
    <w:rPr>
      <w:i w:val="0"/>
      <w:iCs w:val="0"/>
      <w:lang w:val="en-US" w:eastAsia="en-US"/>
    </w:rPr>
  </w:style>
  <w:style w:type="paragraph" w:customStyle="1" w:styleId="TableHeader">
    <w:name w:val="Table Header"/>
    <w:basedOn w:val="TableTextChar"/>
    <w:rsid w:val="004E0CE0"/>
    <w:pPr>
      <w:jc w:val="center"/>
    </w:pPr>
    <w:rPr>
      <w:b/>
      <w:bCs/>
    </w:rPr>
  </w:style>
  <w:style w:type="paragraph" w:customStyle="1" w:styleId="UCList">
    <w:name w:val="UCList"/>
    <w:basedOn w:val="TableTextChar"/>
    <w:link w:val="UCListChar"/>
    <w:rsid w:val="00B226F9"/>
    <w:pPr>
      <w:numPr>
        <w:numId w:val="22"/>
      </w:numPr>
      <w:spacing w:before="120"/>
      <w:ind w:right="0"/>
    </w:pPr>
    <w:rPr>
      <w:sz w:val="20"/>
      <w:lang w:val="en-GB"/>
    </w:rPr>
  </w:style>
  <w:style w:type="character" w:customStyle="1" w:styleId="TableTextCharChar">
    <w:name w:val="Table Text Char Char"/>
    <w:link w:val="TableTextChar"/>
    <w:rsid w:val="004E0CE0"/>
    <w:rPr>
      <w:rFonts w:ascii="Arial" w:hAnsi="Arial"/>
      <w:sz w:val="22"/>
      <w:szCs w:val="24"/>
      <w:lang w:val="en-US" w:eastAsia="en-US" w:bidi="ar-SA"/>
    </w:rPr>
  </w:style>
  <w:style w:type="character" w:customStyle="1" w:styleId="UCListChar">
    <w:name w:val="UCList Char"/>
    <w:link w:val="UCList"/>
    <w:rsid w:val="00B226F9"/>
    <w:rPr>
      <w:rFonts w:ascii="Arial" w:hAnsi="Arial"/>
      <w:sz w:val="22"/>
      <w:szCs w:val="24"/>
      <w:lang w:val="en-GB" w:eastAsia="en-US" w:bidi="ar-SA"/>
    </w:rPr>
  </w:style>
  <w:style w:type="paragraph" w:customStyle="1" w:styleId="UCAlternatives">
    <w:name w:val="UCAlternatives"/>
    <w:basedOn w:val="Standard"/>
    <w:rsid w:val="00640870"/>
    <w:pPr>
      <w:tabs>
        <w:tab w:val="clear" w:pos="289"/>
        <w:tab w:val="clear" w:pos="1440"/>
        <w:tab w:val="clear" w:pos="2880"/>
        <w:tab w:val="clear" w:pos="5761"/>
        <w:tab w:val="clear" w:pos="8641"/>
      </w:tabs>
      <w:overflowPunct w:val="0"/>
      <w:autoSpaceDE w:val="0"/>
      <w:autoSpaceDN w:val="0"/>
      <w:adjustRightInd w:val="0"/>
      <w:spacing w:before="120" w:after="0" w:line="240" w:lineRule="auto"/>
      <w:jc w:val="left"/>
      <w:textAlignment w:val="baseline"/>
    </w:pPr>
    <w:rPr>
      <w:sz w:val="20"/>
      <w:szCs w:val="20"/>
      <w:lang w:val="en-GB" w:eastAsia="en-US"/>
    </w:rPr>
  </w:style>
  <w:style w:type="paragraph" w:customStyle="1" w:styleId="StyleTableTextLeft0cm">
    <w:name w:val="Style Table Text + Left:  0 cm"/>
    <w:basedOn w:val="TableTextChar"/>
    <w:rsid w:val="004E0CE0"/>
    <w:pPr>
      <w:spacing w:before="20" w:after="20"/>
      <w:ind w:left="0"/>
    </w:pPr>
  </w:style>
  <w:style w:type="paragraph" w:customStyle="1" w:styleId="berschriftAnhang">
    <w:name w:val="Überschrift Anhang"/>
    <w:basedOn w:val="berschrift1"/>
    <w:rsid w:val="00816947"/>
    <w:pPr>
      <w:pageBreakBefore/>
      <w:numPr>
        <w:numId w:val="21"/>
      </w:numPr>
    </w:pPr>
    <w:rPr>
      <w:b w:val="0"/>
    </w:rPr>
  </w:style>
  <w:style w:type="paragraph" w:customStyle="1" w:styleId="FormatvorlageUCAlternativesLinks0cmErsteZeile0cm">
    <w:name w:val="Formatvorlage UCAlternatives + Links:  0 cm Erste Zeile:  0 cm"/>
    <w:basedOn w:val="UCAlternatives"/>
    <w:rsid w:val="00B226F9"/>
    <w:pPr>
      <w:numPr>
        <w:numId w:val="23"/>
      </w:numPr>
    </w:pPr>
  </w:style>
  <w:style w:type="paragraph" w:customStyle="1" w:styleId="FormatvorlageUCAlternatives11pt">
    <w:name w:val="Formatvorlage UCAlternatives + 11 pt"/>
    <w:basedOn w:val="UCAlternatives"/>
    <w:rsid w:val="00640870"/>
  </w:style>
  <w:style w:type="paragraph" w:customStyle="1" w:styleId="FormatvorlageUCAlternatives11pt1">
    <w:name w:val="Formatvorlage UCAlternatives + 11 pt1"/>
    <w:basedOn w:val="UCAlternatives"/>
    <w:autoRedefine/>
    <w:rsid w:val="00640870"/>
  </w:style>
  <w:style w:type="paragraph" w:customStyle="1" w:styleId="FormatvorlageTabellenkrper-adesso10pt">
    <w:name w:val="Formatvorlage Tabellenkörper -adesso + 10 pt"/>
    <w:basedOn w:val="Tabellenkrper-adesso"/>
    <w:autoRedefine/>
    <w:rsid w:val="00084EE1"/>
    <w:pPr>
      <w:spacing w:line="240" w:lineRule="auto"/>
    </w:pPr>
    <w:rPr>
      <w:sz w:val="20"/>
      <w:szCs w:val="20"/>
    </w:rPr>
  </w:style>
  <w:style w:type="paragraph" w:customStyle="1" w:styleId="FormatvorlageTabellenkrper-adesso10ptZentriert">
    <w:name w:val="Formatvorlage Tabellenkörper -adesso + 10 pt Zentriert"/>
    <w:basedOn w:val="Tabellenkrper-adesso"/>
    <w:rsid w:val="000663DB"/>
    <w:rPr>
      <w:sz w:val="20"/>
      <w:szCs w:val="20"/>
    </w:rPr>
  </w:style>
  <w:style w:type="paragraph" w:customStyle="1" w:styleId="Default">
    <w:name w:val="Default"/>
    <w:rsid w:val="009969DC"/>
    <w:pPr>
      <w:autoSpaceDE w:val="0"/>
      <w:autoSpaceDN w:val="0"/>
      <w:adjustRightInd w:val="0"/>
    </w:pPr>
    <w:rPr>
      <w:rFonts w:ascii="Arial" w:hAnsi="Arial" w:cs="Arial"/>
      <w:color w:val="000000"/>
      <w:sz w:val="24"/>
      <w:szCs w:val="24"/>
    </w:rPr>
  </w:style>
  <w:style w:type="character" w:customStyle="1" w:styleId="berschrift3berschrift3-adessoChar">
    <w:name w:val="Überschrift 3;Überschrift 3 -adesso Char"/>
    <w:rsid w:val="007E33AA"/>
    <w:rPr>
      <w:rFonts w:ascii="Arial" w:hAnsi="Arial" w:cs="Arial"/>
      <w:b/>
      <w:bCs/>
      <w:iCs/>
      <w:kern w:val="22"/>
      <w:sz w:val="22"/>
      <w:szCs w:val="26"/>
      <w:lang w:val="de-CH" w:eastAsia="de-DE" w:bidi="ar-SA"/>
    </w:rPr>
  </w:style>
  <w:style w:type="paragraph" w:customStyle="1" w:styleId="StandardAbstnach0-linksB-adesso">
    <w:name w:val="Standard (Abst. nach 0 - linksB) -adesso"/>
    <w:basedOn w:val="Standard"/>
    <w:rsid w:val="009D4D4C"/>
    <w:pPr>
      <w:spacing w:after="0"/>
      <w:jc w:val="left"/>
    </w:pPr>
    <w:rPr>
      <w:lang w:val="de-DE"/>
    </w:rPr>
  </w:style>
  <w:style w:type="paragraph" w:customStyle="1" w:styleId="Tabelle">
    <w:name w:val="Tabelle"/>
    <w:basedOn w:val="Standard"/>
    <w:rsid w:val="001D7668"/>
    <w:pPr>
      <w:tabs>
        <w:tab w:val="clear" w:pos="289"/>
        <w:tab w:val="clear" w:pos="1440"/>
        <w:tab w:val="clear" w:pos="2880"/>
        <w:tab w:val="clear" w:pos="5761"/>
        <w:tab w:val="clear" w:pos="8641"/>
      </w:tabs>
      <w:spacing w:after="0" w:line="240" w:lineRule="auto"/>
      <w:jc w:val="center"/>
    </w:pPr>
    <w:rPr>
      <w:szCs w:val="20"/>
      <w:lang w:eastAsia="en-US"/>
    </w:rPr>
  </w:style>
  <w:style w:type="paragraph" w:customStyle="1" w:styleId="TabelleKopf">
    <w:name w:val="Tabelle Kopf"/>
    <w:basedOn w:val="Tabelle"/>
    <w:rsid w:val="001D7668"/>
    <w:rPr>
      <w:b/>
      <w:bCs/>
    </w:rPr>
  </w:style>
  <w:style w:type="paragraph" w:customStyle="1" w:styleId="FormatvorlageTabellenkrper-adesso10ptZentriertCourierNew">
    <w:name w:val="Formatvorlage Tabellenkörper -adesso + 10 pt Zentriert + Courier New"/>
    <w:basedOn w:val="Standard"/>
    <w:rsid w:val="004F1230"/>
    <w:pPr>
      <w:spacing w:after="0"/>
    </w:pPr>
    <w:rPr>
      <w:lang w:val="en-GB"/>
    </w:rPr>
  </w:style>
  <w:style w:type="table" w:styleId="Gitternetztabelle4Akzent1">
    <w:name w:val="Grid Table 4 Accent 1"/>
    <w:basedOn w:val="NormaleTabelle"/>
    <w:uiPriority w:val="49"/>
    <w:rsid w:val="00A83400"/>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6416902">
      <w:bodyDiv w:val="1"/>
      <w:marLeft w:val="0"/>
      <w:marRight w:val="0"/>
      <w:marTop w:val="0"/>
      <w:marBottom w:val="0"/>
      <w:divBdr>
        <w:top w:val="none" w:sz="0" w:space="0" w:color="auto"/>
        <w:left w:val="none" w:sz="0" w:space="0" w:color="auto"/>
        <w:bottom w:val="none" w:sz="0" w:space="0" w:color="auto"/>
        <w:right w:val="none" w:sz="0" w:space="0" w:color="auto"/>
      </w:divBdr>
    </w:div>
    <w:div w:id="776217167">
      <w:bodyDiv w:val="1"/>
      <w:marLeft w:val="0"/>
      <w:marRight w:val="0"/>
      <w:marTop w:val="0"/>
      <w:marBottom w:val="0"/>
      <w:divBdr>
        <w:top w:val="none" w:sz="0" w:space="0" w:color="auto"/>
        <w:left w:val="none" w:sz="0" w:space="0" w:color="auto"/>
        <w:bottom w:val="none" w:sz="0" w:space="0" w:color="auto"/>
        <w:right w:val="none" w:sz="0" w:space="0" w:color="auto"/>
      </w:divBdr>
    </w:div>
    <w:div w:id="912273456">
      <w:bodyDiv w:val="1"/>
      <w:marLeft w:val="0"/>
      <w:marRight w:val="0"/>
      <w:marTop w:val="0"/>
      <w:marBottom w:val="0"/>
      <w:divBdr>
        <w:top w:val="none" w:sz="0" w:space="0" w:color="auto"/>
        <w:left w:val="none" w:sz="0" w:space="0" w:color="auto"/>
        <w:bottom w:val="none" w:sz="0" w:space="0" w:color="auto"/>
        <w:right w:val="none" w:sz="0" w:space="0" w:color="auto"/>
      </w:divBdr>
    </w:div>
    <w:div w:id="1421490867">
      <w:bodyDiv w:val="1"/>
      <w:marLeft w:val="0"/>
      <w:marRight w:val="0"/>
      <w:marTop w:val="0"/>
      <w:marBottom w:val="0"/>
      <w:divBdr>
        <w:top w:val="none" w:sz="0" w:space="0" w:color="auto"/>
        <w:left w:val="none" w:sz="0" w:space="0" w:color="auto"/>
        <w:bottom w:val="none" w:sz="0" w:space="0" w:color="auto"/>
        <w:right w:val="none" w:sz="0" w:space="0" w:color="auto"/>
      </w:divBdr>
    </w:div>
    <w:div w:id="1688170964">
      <w:bodyDiv w:val="1"/>
      <w:marLeft w:val="0"/>
      <w:marRight w:val="0"/>
      <w:marTop w:val="0"/>
      <w:marBottom w:val="0"/>
      <w:divBdr>
        <w:top w:val="none" w:sz="0" w:space="0" w:color="auto"/>
        <w:left w:val="none" w:sz="0" w:space="0" w:color="auto"/>
        <w:bottom w:val="none" w:sz="0" w:space="0" w:color="auto"/>
        <w:right w:val="none" w:sz="0" w:space="0" w:color="auto"/>
      </w:divBdr>
    </w:div>
    <w:div w:id="1934822548">
      <w:bodyDiv w:val="1"/>
      <w:marLeft w:val="0"/>
      <w:marRight w:val="0"/>
      <w:marTop w:val="0"/>
      <w:marBottom w:val="0"/>
      <w:divBdr>
        <w:top w:val="none" w:sz="0" w:space="0" w:color="auto"/>
        <w:left w:val="none" w:sz="0" w:space="0" w:color="auto"/>
        <w:bottom w:val="none" w:sz="0" w:space="0" w:color="auto"/>
        <w:right w:val="none" w:sz="0" w:space="0" w:color="auto"/>
      </w:divBdr>
    </w:div>
    <w:div w:id="2015181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metastat-r.bfs.admin.ch/re1/sdmx.svc/ValueDomains" TargetMode="External"/><Relationship Id="rId26" Type="http://schemas.openxmlformats.org/officeDocument/2006/relationships/hyperlink" Target="https://www.meb.bfs.admin.ch/mebweb/" TargetMode="External"/><Relationship Id="rId39" Type="http://schemas.openxmlformats.org/officeDocument/2006/relationships/hyperlink" Target="https://www.meb.bfs.admin.ch/sbaweb/" TargetMode="External"/><Relationship Id="rId3" Type="http://schemas.openxmlformats.org/officeDocument/2006/relationships/customXml" Target="../customXml/item3.xml"/><Relationship Id="rId21" Type="http://schemas.openxmlformats.org/officeDocument/2006/relationships/hyperlink" Target="http://localhost:7001/mebserver" TargetMode="External"/><Relationship Id="rId34" Type="http://schemas.openxmlformats.org/officeDocument/2006/relationships/hyperlink" Target="https://www.meb-r.bfs.admin.ch/sbaweb/" TargetMode="External"/><Relationship Id="rId42"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V_SCHUL@PBU2.BFS.ADMIN.CH" TargetMode="External"/><Relationship Id="rId25" Type="http://schemas.openxmlformats.org/officeDocument/2006/relationships/hyperlink" Target="https://www.meb-a.bfs.admin.ch/mebweb/" TargetMode="External"/><Relationship Id="rId33" Type="http://schemas.openxmlformats.org/officeDocument/2006/relationships/hyperlink" Target="https://www.meb.bfs.admin.ch/sspweb" TargetMode="External"/><Relationship Id="rId38" Type="http://schemas.openxmlformats.org/officeDocument/2006/relationships/hyperlink" Target="https://www.meb-a.bfs.admin.ch/sbgweb/" TargetMode="External"/><Relationship Id="rId2" Type="http://schemas.openxmlformats.org/officeDocument/2006/relationships/customXml" Target="../customXml/item2.xml"/><Relationship Id="rId16" Type="http://schemas.openxmlformats.org/officeDocument/2006/relationships/hyperlink" Target="mailto:V_SCHUL@TBU2.BFS.ADMIN.CH" TargetMode="External"/><Relationship Id="rId20" Type="http://schemas.openxmlformats.org/officeDocument/2006/relationships/hyperlink" Target="http://metastat.bfs.admin.ch/re1/sdmx.svc/ValueDomains" TargetMode="External"/><Relationship Id="rId29" Type="http://schemas.openxmlformats.org/officeDocument/2006/relationships/hyperlink" Target="https://www.meb-a.bfs.admin.ch/sdlweb/"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meb-r.bfs.admin.ch/mebweb/" TargetMode="External"/><Relationship Id="rId32" Type="http://schemas.openxmlformats.org/officeDocument/2006/relationships/hyperlink" Target="https://www.meb-a.bfs.admin.ch/sspweb/" TargetMode="External"/><Relationship Id="rId37" Type="http://schemas.openxmlformats.org/officeDocument/2006/relationships/hyperlink" Target="https://www.meb-r.bfs.admin.ch/sbgweb/" TargetMode="External"/><Relationship Id="rId40"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webftp.admin.ch" TargetMode="External"/><Relationship Id="rId23" Type="http://schemas.openxmlformats.org/officeDocument/2006/relationships/hyperlink" Target="http://localhost:7001/mebserver" TargetMode="External"/><Relationship Id="rId28" Type="http://schemas.openxmlformats.org/officeDocument/2006/relationships/hyperlink" Target="https://www.meb-r.bfs.admin.ch/sdlweb/" TargetMode="External"/><Relationship Id="rId36" Type="http://schemas.openxmlformats.org/officeDocument/2006/relationships/hyperlink" Target="https://www.meb.bfs.admin.ch/sbaweb/" TargetMode="External"/><Relationship Id="rId10" Type="http://schemas.openxmlformats.org/officeDocument/2006/relationships/footnotes" Target="footnotes.xml"/><Relationship Id="rId19" Type="http://schemas.openxmlformats.org/officeDocument/2006/relationships/hyperlink" Target="http://metastat-a.bfs.admin.ch/re1/sdmx.svc/ValueDomains" TargetMode="External"/><Relationship Id="rId31" Type="http://schemas.openxmlformats.org/officeDocument/2006/relationships/hyperlink" Target="https://www.meb-r.bfs.admin.ch/sspweb/"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sas.de" TargetMode="External"/><Relationship Id="rId22" Type="http://schemas.openxmlformats.org/officeDocument/2006/relationships/hyperlink" Target="http://localhost:7001/mebserver" TargetMode="External"/><Relationship Id="rId27" Type="http://schemas.openxmlformats.org/officeDocument/2006/relationships/image" Target="media/image3.png"/><Relationship Id="rId30" Type="http://schemas.openxmlformats.org/officeDocument/2006/relationships/hyperlink" Target="https://www.meb.bfs.admin.ch/sdlweb/" TargetMode="External"/><Relationship Id="rId35" Type="http://schemas.openxmlformats.org/officeDocument/2006/relationships/hyperlink" Target="https://www.meb-a.bfs.admin.ch/sbaweb/" TargetMode="Externa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jekte\MEB%20Offerte\alpha\05_Softwaredesign\Use-Case-Modell-Spezifikation_ch.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b0c4b41fade463f9bbe35f977e28e41 xmlns="6dba7f85-96dc-4ef6-8a0a-b8bf59924291">
      <Terms xmlns="http://schemas.microsoft.com/office/infopath/2007/PartnerControls">
        <TermInfo xmlns="http://schemas.microsoft.com/office/infopath/2007/PartnerControls">
          <TermName xmlns="http://schemas.microsoft.com/office/infopath/2007/PartnerControls">Auftragsabwicklung</TermName>
          <TermId xmlns="http://schemas.microsoft.com/office/infopath/2007/PartnerControls">fe9cbb2b-72ef-416f-a6f8-32a10bea92c9</TermId>
        </TermInfo>
      </Terms>
    </pb0c4b41fade463f9bbe35f977e28e41>
    <TaxKeywordTaxHTField xmlns="6dba7f85-96dc-4ef6-8a0a-b8bf59924291">
      <Terms xmlns="http://schemas.microsoft.com/office/infopath/2007/PartnerControls"/>
    </TaxKeywordTaxHTField>
    <TaxCatchAll xmlns="6dba7f85-96dc-4ef6-8a0a-b8bf59924291">
      <Value>22</Value>
    </TaxCatchAll>
    <Projektdossiertyp xmlns="6dba7f85-96dc-4ef6-8a0a-b8bf59924291">2</Projektdossiertyp>
    <_dlc_DocId xmlns="6dba7f85-96dc-4ef6-8a0a-b8bf59924291">ADESSOCH-2077827585-661</_dlc_DocId>
    <_dlc_DocIdUrl xmlns="6dba7f85-96dc-4ef6-8a0a-b8bf59924291">
      <Url>https://o365adessogroup.sharepoint.com/sites/schweiz/34_auftragsabwicklung/cid42_BfS_MEB/_layouts/15/DocIdRedir.aspx?ID=ADESSOCH-2077827585-661</Url>
      <Description>ADESSOCH-2077827585-661</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Projektdokument" ma:contentTypeID="0x0101009D364A1BD43AFB4E948394E25A1417CA00D39F890126B7F84CB124569FF2F9CB42" ma:contentTypeVersion="0" ma:contentTypeDescription="" ma:contentTypeScope="" ma:versionID="32a2833b70f9a337dfe479ac66b2fae0">
  <xsd:schema xmlns:xsd="http://www.w3.org/2001/XMLSchema" xmlns:xs="http://www.w3.org/2001/XMLSchema" xmlns:p="http://schemas.microsoft.com/office/2006/metadata/properties" xmlns:ns2="6dba7f85-96dc-4ef6-8a0a-b8bf59924291" targetNamespace="http://schemas.microsoft.com/office/2006/metadata/properties" ma:root="true" ma:fieldsID="c528e2d1a89fc23800a7bd532debdbcb" ns2:_="">
    <xsd:import namespace="6dba7f85-96dc-4ef6-8a0a-b8bf59924291"/>
    <xsd:element name="properties">
      <xsd:complexType>
        <xsd:sequence>
          <xsd:element name="documentManagement">
            <xsd:complexType>
              <xsd:all>
                <xsd:element ref="ns2:_dlc_DocId" minOccurs="0"/>
                <xsd:element ref="ns2:_dlc_DocIdUrl" minOccurs="0"/>
                <xsd:element ref="ns2:_dlc_DocIdPersistId" minOccurs="0"/>
                <xsd:element ref="ns2:pb0c4b41fade463f9bbe35f977e28e41" minOccurs="0"/>
                <xsd:element ref="ns2:TaxCatchAll" minOccurs="0"/>
                <xsd:element ref="ns2:TaxCatchAllLabel" minOccurs="0"/>
                <xsd:element ref="ns2:Projektdossiertyp" minOccurs="0"/>
                <xsd:element ref="ns2:TaxKeywordTaxHTFiel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ba7f85-96dc-4ef6-8a0a-b8bf59924291"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pb0c4b41fade463f9bbe35f977e28e41" ma:index="11" nillable="true" ma:taxonomy="true" ma:internalName="pb0c4b41fade463f9bbe35f977e28e41" ma:taxonomyFieldName="ISO" ma:displayName="ISO" ma:readOnly="false" ma:default="" ma:fieldId="{9b0c4b41-fade-463f-9bbe-35f977e28e41}" ma:sspId="7699f302-2c19-4e45-9402-59f24fbee024" ma:termSetId="83a80c53-d528-454d-acc9-6c4702f6f442"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f42a6532-e02f-457f-a97d-e9fd762e7258}" ma:internalName="TaxCatchAll" ma:showField="CatchAllData" ma:web="6dba7f85-96dc-4ef6-8a0a-b8bf5992429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f42a6532-e02f-457f-a97d-e9fd762e7258}" ma:internalName="TaxCatchAllLabel" ma:readOnly="true" ma:showField="CatchAllDataLabel" ma:web="6dba7f85-96dc-4ef6-8a0a-b8bf59924291">
      <xsd:complexType>
        <xsd:complexContent>
          <xsd:extension base="dms:MultiChoiceLookup">
            <xsd:sequence>
              <xsd:element name="Value" type="dms:Lookup" maxOccurs="unbounded" minOccurs="0" nillable="true"/>
            </xsd:sequence>
          </xsd:extension>
        </xsd:complexContent>
      </xsd:complexType>
    </xsd:element>
    <xsd:element name="Projektdossiertyp" ma:index="15" nillable="true" ma:displayName="Projektdossiertyp" ma:hidden="true" ma:list="{35a88948-6400-4cd9-b97b-9e04c3293ab2}" ma:internalName="Projektdossiertyp" ma:readOnly="false" ma:showField="Title" ma:web="6dba7f85-96dc-4ef6-8a0a-b8bf59924291">
      <xsd:simpleType>
        <xsd:restriction base="dms:Lookup"/>
      </xsd:simpleType>
    </xsd:element>
    <xsd:element name="TaxKeywordTaxHTField" ma:index="17" nillable="true" ma:taxonomy="true" ma:internalName="TaxKeywordTaxHTField" ma:taxonomyFieldName="TaxKeyword" ma:displayName="Unternehmensstichwörter" ma:fieldId="{23f27201-bee3-471e-b2e7-b64fd8b7ca38}" ma:taxonomyMulti="true" ma:sspId="7699f302-2c19-4e45-9402-59f24fbee024" ma:termSetId="00000000-0000-0000-0000-000000000000" ma:anchorId="00000000-0000-0000-0000-000000000000" ma:open="true" ma:isKeyword="true">
      <xsd:complexType>
        <xsd:sequence>
          <xsd:element ref="pc:Terms" minOccurs="0" maxOccurs="1"/>
        </xsd:sequence>
      </xsd:complexType>
    </xsd:element>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793860-2692-4EA8-B967-B95A5449454D}">
  <ds:schemaRefs>
    <ds:schemaRef ds:uri="http://schemas.microsoft.com/sharepoint/events"/>
  </ds:schemaRefs>
</ds:datastoreItem>
</file>

<file path=customXml/itemProps2.xml><?xml version="1.0" encoding="utf-8"?>
<ds:datastoreItem xmlns:ds="http://schemas.openxmlformats.org/officeDocument/2006/customXml" ds:itemID="{544227A8-C4DC-43F1-8127-E5A65ED61837}">
  <ds:schemaRefs>
    <ds:schemaRef ds:uri="http://schemas.microsoft.com/sharepoint/v3/contenttype/forms"/>
  </ds:schemaRefs>
</ds:datastoreItem>
</file>

<file path=customXml/itemProps3.xml><?xml version="1.0" encoding="utf-8"?>
<ds:datastoreItem xmlns:ds="http://schemas.openxmlformats.org/officeDocument/2006/customXml" ds:itemID="{3193709D-5E99-4A35-A083-35E433B970C1}">
  <ds:schemaRefs>
    <ds:schemaRef ds:uri="http://schemas.microsoft.com/office/2006/metadata/properties"/>
    <ds:schemaRef ds:uri="http://schemas.microsoft.com/office/infopath/2007/PartnerControls"/>
    <ds:schemaRef ds:uri="6dba7f85-96dc-4ef6-8a0a-b8bf59924291"/>
  </ds:schemaRefs>
</ds:datastoreItem>
</file>

<file path=customXml/itemProps4.xml><?xml version="1.0" encoding="utf-8"?>
<ds:datastoreItem xmlns:ds="http://schemas.openxmlformats.org/officeDocument/2006/customXml" ds:itemID="{5967F50A-A5A8-458F-8E06-692AEE9746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ba7f85-96dc-4ef6-8a0a-b8bf599242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CE6FDDF-0E74-452D-9BF1-5D474A4A5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Use-Case-Modell-Spezifikation_ch.dot</Template>
  <TotalTime>0</TotalTime>
  <Pages>60</Pages>
  <Words>4307</Words>
  <Characters>79287</Characters>
  <Application>Microsoft Office Word</Application>
  <DocSecurity>0</DocSecurity>
  <Lines>660</Lines>
  <Paragraphs>166</Paragraphs>
  <ScaleCrop>false</ScaleCrop>
  <HeadingPairs>
    <vt:vector size="2" baseType="variant">
      <vt:variant>
        <vt:lpstr>Titel</vt:lpstr>
      </vt:variant>
      <vt:variant>
        <vt:i4>1</vt:i4>
      </vt:variant>
    </vt:vector>
  </HeadingPairs>
  <TitlesOfParts>
    <vt:vector size="1" baseType="lpstr">
      <vt:lpstr>MEB Installationshandbuch</vt:lpstr>
    </vt:vector>
  </TitlesOfParts>
  <Company>adesso AG</Company>
  <LinksUpToDate>false</LinksUpToDate>
  <CharactersWithSpaces>83428</CharactersWithSpaces>
  <SharedDoc>false</SharedDoc>
  <HLinks>
    <vt:vector size="720" baseType="variant">
      <vt:variant>
        <vt:i4>1900597</vt:i4>
      </vt:variant>
      <vt:variant>
        <vt:i4>662</vt:i4>
      </vt:variant>
      <vt:variant>
        <vt:i4>0</vt:i4>
      </vt:variant>
      <vt:variant>
        <vt:i4>5</vt:i4>
      </vt:variant>
      <vt:variant>
        <vt:lpwstr/>
      </vt:variant>
      <vt:variant>
        <vt:lpwstr>_Toc335831007</vt:lpwstr>
      </vt:variant>
      <vt:variant>
        <vt:i4>1900597</vt:i4>
      </vt:variant>
      <vt:variant>
        <vt:i4>656</vt:i4>
      </vt:variant>
      <vt:variant>
        <vt:i4>0</vt:i4>
      </vt:variant>
      <vt:variant>
        <vt:i4>5</vt:i4>
      </vt:variant>
      <vt:variant>
        <vt:lpwstr/>
      </vt:variant>
      <vt:variant>
        <vt:lpwstr>_Toc335831006</vt:lpwstr>
      </vt:variant>
      <vt:variant>
        <vt:i4>1900597</vt:i4>
      </vt:variant>
      <vt:variant>
        <vt:i4>650</vt:i4>
      </vt:variant>
      <vt:variant>
        <vt:i4>0</vt:i4>
      </vt:variant>
      <vt:variant>
        <vt:i4>5</vt:i4>
      </vt:variant>
      <vt:variant>
        <vt:lpwstr/>
      </vt:variant>
      <vt:variant>
        <vt:lpwstr>_Toc335831005</vt:lpwstr>
      </vt:variant>
      <vt:variant>
        <vt:i4>1900597</vt:i4>
      </vt:variant>
      <vt:variant>
        <vt:i4>644</vt:i4>
      </vt:variant>
      <vt:variant>
        <vt:i4>0</vt:i4>
      </vt:variant>
      <vt:variant>
        <vt:i4>5</vt:i4>
      </vt:variant>
      <vt:variant>
        <vt:lpwstr/>
      </vt:variant>
      <vt:variant>
        <vt:lpwstr>_Toc335831004</vt:lpwstr>
      </vt:variant>
      <vt:variant>
        <vt:i4>1900597</vt:i4>
      </vt:variant>
      <vt:variant>
        <vt:i4>638</vt:i4>
      </vt:variant>
      <vt:variant>
        <vt:i4>0</vt:i4>
      </vt:variant>
      <vt:variant>
        <vt:i4>5</vt:i4>
      </vt:variant>
      <vt:variant>
        <vt:lpwstr/>
      </vt:variant>
      <vt:variant>
        <vt:lpwstr>_Toc335831003</vt:lpwstr>
      </vt:variant>
      <vt:variant>
        <vt:i4>1900597</vt:i4>
      </vt:variant>
      <vt:variant>
        <vt:i4>632</vt:i4>
      </vt:variant>
      <vt:variant>
        <vt:i4>0</vt:i4>
      </vt:variant>
      <vt:variant>
        <vt:i4>5</vt:i4>
      </vt:variant>
      <vt:variant>
        <vt:lpwstr/>
      </vt:variant>
      <vt:variant>
        <vt:lpwstr>_Toc335831002</vt:lpwstr>
      </vt:variant>
      <vt:variant>
        <vt:i4>1900597</vt:i4>
      </vt:variant>
      <vt:variant>
        <vt:i4>626</vt:i4>
      </vt:variant>
      <vt:variant>
        <vt:i4>0</vt:i4>
      </vt:variant>
      <vt:variant>
        <vt:i4>5</vt:i4>
      </vt:variant>
      <vt:variant>
        <vt:lpwstr/>
      </vt:variant>
      <vt:variant>
        <vt:lpwstr>_Toc335831001</vt:lpwstr>
      </vt:variant>
      <vt:variant>
        <vt:i4>1900597</vt:i4>
      </vt:variant>
      <vt:variant>
        <vt:i4>620</vt:i4>
      </vt:variant>
      <vt:variant>
        <vt:i4>0</vt:i4>
      </vt:variant>
      <vt:variant>
        <vt:i4>5</vt:i4>
      </vt:variant>
      <vt:variant>
        <vt:lpwstr/>
      </vt:variant>
      <vt:variant>
        <vt:lpwstr>_Toc335831000</vt:lpwstr>
      </vt:variant>
      <vt:variant>
        <vt:i4>1376316</vt:i4>
      </vt:variant>
      <vt:variant>
        <vt:i4>614</vt:i4>
      </vt:variant>
      <vt:variant>
        <vt:i4>0</vt:i4>
      </vt:variant>
      <vt:variant>
        <vt:i4>5</vt:i4>
      </vt:variant>
      <vt:variant>
        <vt:lpwstr/>
      </vt:variant>
      <vt:variant>
        <vt:lpwstr>_Toc335830999</vt:lpwstr>
      </vt:variant>
      <vt:variant>
        <vt:i4>1376316</vt:i4>
      </vt:variant>
      <vt:variant>
        <vt:i4>608</vt:i4>
      </vt:variant>
      <vt:variant>
        <vt:i4>0</vt:i4>
      </vt:variant>
      <vt:variant>
        <vt:i4>5</vt:i4>
      </vt:variant>
      <vt:variant>
        <vt:lpwstr/>
      </vt:variant>
      <vt:variant>
        <vt:lpwstr>_Toc335830998</vt:lpwstr>
      </vt:variant>
      <vt:variant>
        <vt:i4>1376316</vt:i4>
      </vt:variant>
      <vt:variant>
        <vt:i4>602</vt:i4>
      </vt:variant>
      <vt:variant>
        <vt:i4>0</vt:i4>
      </vt:variant>
      <vt:variant>
        <vt:i4>5</vt:i4>
      </vt:variant>
      <vt:variant>
        <vt:lpwstr/>
      </vt:variant>
      <vt:variant>
        <vt:lpwstr>_Toc335830997</vt:lpwstr>
      </vt:variant>
      <vt:variant>
        <vt:i4>1376316</vt:i4>
      </vt:variant>
      <vt:variant>
        <vt:i4>596</vt:i4>
      </vt:variant>
      <vt:variant>
        <vt:i4>0</vt:i4>
      </vt:variant>
      <vt:variant>
        <vt:i4>5</vt:i4>
      </vt:variant>
      <vt:variant>
        <vt:lpwstr/>
      </vt:variant>
      <vt:variant>
        <vt:lpwstr>_Toc335830996</vt:lpwstr>
      </vt:variant>
      <vt:variant>
        <vt:i4>1376316</vt:i4>
      </vt:variant>
      <vt:variant>
        <vt:i4>590</vt:i4>
      </vt:variant>
      <vt:variant>
        <vt:i4>0</vt:i4>
      </vt:variant>
      <vt:variant>
        <vt:i4>5</vt:i4>
      </vt:variant>
      <vt:variant>
        <vt:lpwstr/>
      </vt:variant>
      <vt:variant>
        <vt:lpwstr>_Toc335830995</vt:lpwstr>
      </vt:variant>
      <vt:variant>
        <vt:i4>1376316</vt:i4>
      </vt:variant>
      <vt:variant>
        <vt:i4>584</vt:i4>
      </vt:variant>
      <vt:variant>
        <vt:i4>0</vt:i4>
      </vt:variant>
      <vt:variant>
        <vt:i4>5</vt:i4>
      </vt:variant>
      <vt:variant>
        <vt:lpwstr/>
      </vt:variant>
      <vt:variant>
        <vt:lpwstr>_Toc335830994</vt:lpwstr>
      </vt:variant>
      <vt:variant>
        <vt:i4>1376316</vt:i4>
      </vt:variant>
      <vt:variant>
        <vt:i4>578</vt:i4>
      </vt:variant>
      <vt:variant>
        <vt:i4>0</vt:i4>
      </vt:variant>
      <vt:variant>
        <vt:i4>5</vt:i4>
      </vt:variant>
      <vt:variant>
        <vt:lpwstr/>
      </vt:variant>
      <vt:variant>
        <vt:lpwstr>_Toc335830993</vt:lpwstr>
      </vt:variant>
      <vt:variant>
        <vt:i4>1376316</vt:i4>
      </vt:variant>
      <vt:variant>
        <vt:i4>572</vt:i4>
      </vt:variant>
      <vt:variant>
        <vt:i4>0</vt:i4>
      </vt:variant>
      <vt:variant>
        <vt:i4>5</vt:i4>
      </vt:variant>
      <vt:variant>
        <vt:lpwstr/>
      </vt:variant>
      <vt:variant>
        <vt:lpwstr>_Toc335830992</vt:lpwstr>
      </vt:variant>
      <vt:variant>
        <vt:i4>6160391</vt:i4>
      </vt:variant>
      <vt:variant>
        <vt:i4>552</vt:i4>
      </vt:variant>
      <vt:variant>
        <vt:i4>0</vt:i4>
      </vt:variant>
      <vt:variant>
        <vt:i4>5</vt:i4>
      </vt:variant>
      <vt:variant>
        <vt:lpwstr>https://www.meb.bfs.admin.ch/sbgweb/</vt:lpwstr>
      </vt:variant>
      <vt:variant>
        <vt:lpwstr/>
      </vt:variant>
      <vt:variant>
        <vt:i4>8192063</vt:i4>
      </vt:variant>
      <vt:variant>
        <vt:i4>549</vt:i4>
      </vt:variant>
      <vt:variant>
        <vt:i4>0</vt:i4>
      </vt:variant>
      <vt:variant>
        <vt:i4>5</vt:i4>
      </vt:variant>
      <vt:variant>
        <vt:lpwstr>https://meb-client.admin.ch/sbgweb/</vt:lpwstr>
      </vt:variant>
      <vt:variant>
        <vt:lpwstr/>
      </vt:variant>
      <vt:variant>
        <vt:i4>7536742</vt:i4>
      </vt:variant>
      <vt:variant>
        <vt:i4>546</vt:i4>
      </vt:variant>
      <vt:variant>
        <vt:i4>0</vt:i4>
      </vt:variant>
      <vt:variant>
        <vt:i4>5</vt:i4>
      </vt:variant>
      <vt:variant>
        <vt:lpwstr>https://www.meb-a.bfs.admin.ch/sbgweb/</vt:lpwstr>
      </vt:variant>
      <vt:variant>
        <vt:lpwstr/>
      </vt:variant>
      <vt:variant>
        <vt:i4>1835026</vt:i4>
      </vt:variant>
      <vt:variant>
        <vt:i4>543</vt:i4>
      </vt:variant>
      <vt:variant>
        <vt:i4>0</vt:i4>
      </vt:variant>
      <vt:variant>
        <vt:i4>5</vt:i4>
      </vt:variant>
      <vt:variant>
        <vt:lpwstr>https://meb-client-a.admin.ch/sbgweb/</vt:lpwstr>
      </vt:variant>
      <vt:variant>
        <vt:lpwstr/>
      </vt:variant>
      <vt:variant>
        <vt:i4>7536750</vt:i4>
      </vt:variant>
      <vt:variant>
        <vt:i4>540</vt:i4>
      </vt:variant>
      <vt:variant>
        <vt:i4>0</vt:i4>
      </vt:variant>
      <vt:variant>
        <vt:i4>5</vt:i4>
      </vt:variant>
      <vt:variant>
        <vt:lpwstr>https://www.meb-i.bfs.admin.ch/sbgweb/</vt:lpwstr>
      </vt:variant>
      <vt:variant>
        <vt:lpwstr/>
      </vt:variant>
      <vt:variant>
        <vt:i4>983058</vt:i4>
      </vt:variant>
      <vt:variant>
        <vt:i4>537</vt:i4>
      </vt:variant>
      <vt:variant>
        <vt:i4>0</vt:i4>
      </vt:variant>
      <vt:variant>
        <vt:i4>5</vt:i4>
      </vt:variant>
      <vt:variant>
        <vt:lpwstr>https://meb-client-r.admin.ch/sbgweb/</vt:lpwstr>
      </vt:variant>
      <vt:variant>
        <vt:lpwstr/>
      </vt:variant>
      <vt:variant>
        <vt:i4>5767175</vt:i4>
      </vt:variant>
      <vt:variant>
        <vt:i4>534</vt:i4>
      </vt:variant>
      <vt:variant>
        <vt:i4>0</vt:i4>
      </vt:variant>
      <vt:variant>
        <vt:i4>5</vt:i4>
      </vt:variant>
      <vt:variant>
        <vt:lpwstr>https://www.meb.bfs.admin.ch/sbaweb/</vt:lpwstr>
      </vt:variant>
      <vt:variant>
        <vt:lpwstr/>
      </vt:variant>
      <vt:variant>
        <vt:i4>8192057</vt:i4>
      </vt:variant>
      <vt:variant>
        <vt:i4>531</vt:i4>
      </vt:variant>
      <vt:variant>
        <vt:i4>0</vt:i4>
      </vt:variant>
      <vt:variant>
        <vt:i4>5</vt:i4>
      </vt:variant>
      <vt:variant>
        <vt:lpwstr>https://meb-client.admin.ch/sbaweb/</vt:lpwstr>
      </vt:variant>
      <vt:variant>
        <vt:lpwstr/>
      </vt:variant>
      <vt:variant>
        <vt:i4>7667814</vt:i4>
      </vt:variant>
      <vt:variant>
        <vt:i4>528</vt:i4>
      </vt:variant>
      <vt:variant>
        <vt:i4>0</vt:i4>
      </vt:variant>
      <vt:variant>
        <vt:i4>5</vt:i4>
      </vt:variant>
      <vt:variant>
        <vt:lpwstr>https://www.meb-a.bfs.admin.ch/sbaweb/</vt:lpwstr>
      </vt:variant>
      <vt:variant>
        <vt:lpwstr/>
      </vt:variant>
      <vt:variant>
        <vt:i4>1835028</vt:i4>
      </vt:variant>
      <vt:variant>
        <vt:i4>525</vt:i4>
      </vt:variant>
      <vt:variant>
        <vt:i4>0</vt:i4>
      </vt:variant>
      <vt:variant>
        <vt:i4>5</vt:i4>
      </vt:variant>
      <vt:variant>
        <vt:lpwstr>https://meb-client-a.admin.ch/sbaweb/</vt:lpwstr>
      </vt:variant>
      <vt:variant>
        <vt:lpwstr/>
      </vt:variant>
      <vt:variant>
        <vt:i4>7667822</vt:i4>
      </vt:variant>
      <vt:variant>
        <vt:i4>522</vt:i4>
      </vt:variant>
      <vt:variant>
        <vt:i4>0</vt:i4>
      </vt:variant>
      <vt:variant>
        <vt:i4>5</vt:i4>
      </vt:variant>
      <vt:variant>
        <vt:lpwstr>https://www.meb-i.bfs.admin.ch/sbaweb/</vt:lpwstr>
      </vt:variant>
      <vt:variant>
        <vt:lpwstr/>
      </vt:variant>
      <vt:variant>
        <vt:i4>983060</vt:i4>
      </vt:variant>
      <vt:variant>
        <vt:i4>519</vt:i4>
      </vt:variant>
      <vt:variant>
        <vt:i4>0</vt:i4>
      </vt:variant>
      <vt:variant>
        <vt:i4>5</vt:i4>
      </vt:variant>
      <vt:variant>
        <vt:lpwstr>https://meb-client-r.admin.ch/sbaweb/</vt:lpwstr>
      </vt:variant>
      <vt:variant>
        <vt:lpwstr/>
      </vt:variant>
      <vt:variant>
        <vt:i4>7602218</vt:i4>
      </vt:variant>
      <vt:variant>
        <vt:i4>516</vt:i4>
      </vt:variant>
      <vt:variant>
        <vt:i4>0</vt:i4>
      </vt:variant>
      <vt:variant>
        <vt:i4>5</vt:i4>
      </vt:variant>
      <vt:variant>
        <vt:lpwstr>https://www.mebbfs.admin.ch/sspweb/</vt:lpwstr>
      </vt:variant>
      <vt:variant>
        <vt:lpwstr/>
      </vt:variant>
      <vt:variant>
        <vt:i4>7077928</vt:i4>
      </vt:variant>
      <vt:variant>
        <vt:i4>513</vt:i4>
      </vt:variant>
      <vt:variant>
        <vt:i4>0</vt:i4>
      </vt:variant>
      <vt:variant>
        <vt:i4>5</vt:i4>
      </vt:variant>
      <vt:variant>
        <vt:lpwstr>https://meb-client.admin.ch/sspweb/</vt:lpwstr>
      </vt:variant>
      <vt:variant>
        <vt:lpwstr/>
      </vt:variant>
      <vt:variant>
        <vt:i4>6553719</vt:i4>
      </vt:variant>
      <vt:variant>
        <vt:i4>510</vt:i4>
      </vt:variant>
      <vt:variant>
        <vt:i4>0</vt:i4>
      </vt:variant>
      <vt:variant>
        <vt:i4>5</vt:i4>
      </vt:variant>
      <vt:variant>
        <vt:lpwstr>https://www.meb-a.bfs.admin.ch/sspweb/</vt:lpwstr>
      </vt:variant>
      <vt:variant>
        <vt:lpwstr/>
      </vt:variant>
      <vt:variant>
        <vt:i4>851973</vt:i4>
      </vt:variant>
      <vt:variant>
        <vt:i4>507</vt:i4>
      </vt:variant>
      <vt:variant>
        <vt:i4>0</vt:i4>
      </vt:variant>
      <vt:variant>
        <vt:i4>5</vt:i4>
      </vt:variant>
      <vt:variant>
        <vt:lpwstr>https://meb-client-a.admin.ch/sspweb/</vt:lpwstr>
      </vt:variant>
      <vt:variant>
        <vt:lpwstr/>
      </vt:variant>
      <vt:variant>
        <vt:i4>6553727</vt:i4>
      </vt:variant>
      <vt:variant>
        <vt:i4>504</vt:i4>
      </vt:variant>
      <vt:variant>
        <vt:i4>0</vt:i4>
      </vt:variant>
      <vt:variant>
        <vt:i4>5</vt:i4>
      </vt:variant>
      <vt:variant>
        <vt:lpwstr>https://www.meb-i.bfs.admin.ch/sspweb/</vt:lpwstr>
      </vt:variant>
      <vt:variant>
        <vt:lpwstr/>
      </vt:variant>
      <vt:variant>
        <vt:i4>1966085</vt:i4>
      </vt:variant>
      <vt:variant>
        <vt:i4>501</vt:i4>
      </vt:variant>
      <vt:variant>
        <vt:i4>0</vt:i4>
      </vt:variant>
      <vt:variant>
        <vt:i4>5</vt:i4>
      </vt:variant>
      <vt:variant>
        <vt:lpwstr>https://meb-client-r.admin.ch/sspweb/</vt:lpwstr>
      </vt:variant>
      <vt:variant>
        <vt:lpwstr/>
      </vt:variant>
      <vt:variant>
        <vt:i4>5570561</vt:i4>
      </vt:variant>
      <vt:variant>
        <vt:i4>498</vt:i4>
      </vt:variant>
      <vt:variant>
        <vt:i4>0</vt:i4>
      </vt:variant>
      <vt:variant>
        <vt:i4>5</vt:i4>
      </vt:variant>
      <vt:variant>
        <vt:lpwstr>https://www.meb.bfs.admin.ch/sdlweb/</vt:lpwstr>
      </vt:variant>
      <vt:variant>
        <vt:lpwstr/>
      </vt:variant>
      <vt:variant>
        <vt:i4>8060980</vt:i4>
      </vt:variant>
      <vt:variant>
        <vt:i4>495</vt:i4>
      </vt:variant>
      <vt:variant>
        <vt:i4>0</vt:i4>
      </vt:variant>
      <vt:variant>
        <vt:i4>5</vt:i4>
      </vt:variant>
      <vt:variant>
        <vt:lpwstr>https://meb-client.admin.ch/sdlweb/</vt:lpwstr>
      </vt:variant>
      <vt:variant>
        <vt:lpwstr/>
      </vt:variant>
      <vt:variant>
        <vt:i4>1507342</vt:i4>
      </vt:variant>
      <vt:variant>
        <vt:i4>492</vt:i4>
      </vt:variant>
      <vt:variant>
        <vt:i4>0</vt:i4>
      </vt:variant>
      <vt:variant>
        <vt:i4>5</vt:i4>
      </vt:variant>
      <vt:variant>
        <vt:lpwstr>https://www.meb-a.bfsadmin.ch/sdlweb/</vt:lpwstr>
      </vt:variant>
      <vt:variant>
        <vt:lpwstr/>
      </vt:variant>
      <vt:variant>
        <vt:i4>1703961</vt:i4>
      </vt:variant>
      <vt:variant>
        <vt:i4>489</vt:i4>
      </vt:variant>
      <vt:variant>
        <vt:i4>0</vt:i4>
      </vt:variant>
      <vt:variant>
        <vt:i4>5</vt:i4>
      </vt:variant>
      <vt:variant>
        <vt:lpwstr>https://meb-client-a.admin.ch/sdlweb/</vt:lpwstr>
      </vt:variant>
      <vt:variant>
        <vt:lpwstr/>
      </vt:variant>
      <vt:variant>
        <vt:i4>7864424</vt:i4>
      </vt:variant>
      <vt:variant>
        <vt:i4>486</vt:i4>
      </vt:variant>
      <vt:variant>
        <vt:i4>0</vt:i4>
      </vt:variant>
      <vt:variant>
        <vt:i4>5</vt:i4>
      </vt:variant>
      <vt:variant>
        <vt:lpwstr>https://www.meb-i.bfs.admin.ch/sdlweb/</vt:lpwstr>
      </vt:variant>
      <vt:variant>
        <vt:lpwstr/>
      </vt:variant>
      <vt:variant>
        <vt:i4>589849</vt:i4>
      </vt:variant>
      <vt:variant>
        <vt:i4>483</vt:i4>
      </vt:variant>
      <vt:variant>
        <vt:i4>0</vt:i4>
      </vt:variant>
      <vt:variant>
        <vt:i4>5</vt:i4>
      </vt:variant>
      <vt:variant>
        <vt:lpwstr>https://meb-client-r.admin.ch/sdlweb/</vt:lpwstr>
      </vt:variant>
      <vt:variant>
        <vt:lpwstr/>
      </vt:variant>
      <vt:variant>
        <vt:i4>4521984</vt:i4>
      </vt:variant>
      <vt:variant>
        <vt:i4>480</vt:i4>
      </vt:variant>
      <vt:variant>
        <vt:i4>0</vt:i4>
      </vt:variant>
      <vt:variant>
        <vt:i4>5</vt:i4>
      </vt:variant>
      <vt:variant>
        <vt:lpwstr>https://www.meb.bfs.admin.ch/mebweb/</vt:lpwstr>
      </vt:variant>
      <vt:variant>
        <vt:lpwstr/>
      </vt:variant>
      <vt:variant>
        <vt:i4>7995428</vt:i4>
      </vt:variant>
      <vt:variant>
        <vt:i4>477</vt:i4>
      </vt:variant>
      <vt:variant>
        <vt:i4>0</vt:i4>
      </vt:variant>
      <vt:variant>
        <vt:i4>5</vt:i4>
      </vt:variant>
      <vt:variant>
        <vt:lpwstr>https://meb-client.admin.ch/mebweb/</vt:lpwstr>
      </vt:variant>
      <vt:variant>
        <vt:lpwstr/>
      </vt:variant>
      <vt:variant>
        <vt:i4>1441822</vt:i4>
      </vt:variant>
      <vt:variant>
        <vt:i4>474</vt:i4>
      </vt:variant>
      <vt:variant>
        <vt:i4>0</vt:i4>
      </vt:variant>
      <vt:variant>
        <vt:i4>5</vt:i4>
      </vt:variant>
      <vt:variant>
        <vt:lpwstr>https://www.meb-a.bfsadmin.ch/mebweb/</vt:lpwstr>
      </vt:variant>
      <vt:variant>
        <vt:lpwstr/>
      </vt:variant>
      <vt:variant>
        <vt:i4>1769481</vt:i4>
      </vt:variant>
      <vt:variant>
        <vt:i4>471</vt:i4>
      </vt:variant>
      <vt:variant>
        <vt:i4>0</vt:i4>
      </vt:variant>
      <vt:variant>
        <vt:i4>5</vt:i4>
      </vt:variant>
      <vt:variant>
        <vt:lpwstr>https://meb-client-a.admin.ch/mebweb/</vt:lpwstr>
      </vt:variant>
      <vt:variant>
        <vt:lpwstr/>
      </vt:variant>
      <vt:variant>
        <vt:i4>6815849</vt:i4>
      </vt:variant>
      <vt:variant>
        <vt:i4>468</vt:i4>
      </vt:variant>
      <vt:variant>
        <vt:i4>0</vt:i4>
      </vt:variant>
      <vt:variant>
        <vt:i4>5</vt:i4>
      </vt:variant>
      <vt:variant>
        <vt:lpwstr>https://www.meb-i.bfs.admin.ch/mebweb/</vt:lpwstr>
      </vt:variant>
      <vt:variant>
        <vt:lpwstr/>
      </vt:variant>
      <vt:variant>
        <vt:i4>524297</vt:i4>
      </vt:variant>
      <vt:variant>
        <vt:i4>465</vt:i4>
      </vt:variant>
      <vt:variant>
        <vt:i4>0</vt:i4>
      </vt:variant>
      <vt:variant>
        <vt:i4>5</vt:i4>
      </vt:variant>
      <vt:variant>
        <vt:lpwstr>https://meb-client-r.admin.ch/mebweb/</vt:lpwstr>
      </vt:variant>
      <vt:variant>
        <vt:lpwstr/>
      </vt:variant>
      <vt:variant>
        <vt:i4>7995451</vt:i4>
      </vt:variant>
      <vt:variant>
        <vt:i4>459</vt:i4>
      </vt:variant>
      <vt:variant>
        <vt:i4>0</vt:i4>
      </vt:variant>
      <vt:variant>
        <vt:i4>5</vt:i4>
      </vt:variant>
      <vt:variant>
        <vt:lpwstr>http://localhost:7001/mebserver</vt:lpwstr>
      </vt:variant>
      <vt:variant>
        <vt:lpwstr/>
      </vt:variant>
      <vt:variant>
        <vt:i4>7995451</vt:i4>
      </vt:variant>
      <vt:variant>
        <vt:i4>450</vt:i4>
      </vt:variant>
      <vt:variant>
        <vt:i4>0</vt:i4>
      </vt:variant>
      <vt:variant>
        <vt:i4>5</vt:i4>
      </vt:variant>
      <vt:variant>
        <vt:lpwstr>http://localhost:7001/mebserver</vt:lpwstr>
      </vt:variant>
      <vt:variant>
        <vt:lpwstr/>
      </vt:variant>
      <vt:variant>
        <vt:i4>7995451</vt:i4>
      </vt:variant>
      <vt:variant>
        <vt:i4>444</vt:i4>
      </vt:variant>
      <vt:variant>
        <vt:i4>0</vt:i4>
      </vt:variant>
      <vt:variant>
        <vt:i4>5</vt:i4>
      </vt:variant>
      <vt:variant>
        <vt:lpwstr>http://localhost:7001/mebserver</vt:lpwstr>
      </vt:variant>
      <vt:variant>
        <vt:lpwstr/>
      </vt:variant>
      <vt:variant>
        <vt:i4>2097259</vt:i4>
      </vt:variant>
      <vt:variant>
        <vt:i4>438</vt:i4>
      </vt:variant>
      <vt:variant>
        <vt:i4>0</vt:i4>
      </vt:variant>
      <vt:variant>
        <vt:i4>5</vt:i4>
      </vt:variant>
      <vt:variant>
        <vt:lpwstr>http://metastat.bfs.admin.ch/re1/sdmx.svc/ValueDomains</vt:lpwstr>
      </vt:variant>
      <vt:variant>
        <vt:lpwstr/>
      </vt:variant>
      <vt:variant>
        <vt:i4>851978</vt:i4>
      </vt:variant>
      <vt:variant>
        <vt:i4>435</vt:i4>
      </vt:variant>
      <vt:variant>
        <vt:i4>0</vt:i4>
      </vt:variant>
      <vt:variant>
        <vt:i4>5</vt:i4>
      </vt:variant>
      <vt:variant>
        <vt:lpwstr>http://metastat-a.bfs.admin.ch/re1/sdmx.svc/ValueDomains</vt:lpwstr>
      </vt:variant>
      <vt:variant>
        <vt:lpwstr/>
      </vt:variant>
      <vt:variant>
        <vt:i4>851993</vt:i4>
      </vt:variant>
      <vt:variant>
        <vt:i4>432</vt:i4>
      </vt:variant>
      <vt:variant>
        <vt:i4>0</vt:i4>
      </vt:variant>
      <vt:variant>
        <vt:i4>5</vt:i4>
      </vt:variant>
      <vt:variant>
        <vt:lpwstr>http://metastat-r.bfs.admin.ch/re1/sdmx.svc/ValueDomains</vt:lpwstr>
      </vt:variant>
      <vt:variant>
        <vt:lpwstr/>
      </vt:variant>
      <vt:variant>
        <vt:i4>4915203</vt:i4>
      </vt:variant>
      <vt:variant>
        <vt:i4>420</vt:i4>
      </vt:variant>
      <vt:variant>
        <vt:i4>0</vt:i4>
      </vt:variant>
      <vt:variant>
        <vt:i4>5</vt:i4>
      </vt:variant>
      <vt:variant>
        <vt:lpwstr>mailto:V_SCHUL@PBU2.BFS.ADMIN.CH</vt:lpwstr>
      </vt:variant>
      <vt:variant>
        <vt:lpwstr/>
      </vt:variant>
      <vt:variant>
        <vt:i4>5177347</vt:i4>
      </vt:variant>
      <vt:variant>
        <vt:i4>417</vt:i4>
      </vt:variant>
      <vt:variant>
        <vt:i4>0</vt:i4>
      </vt:variant>
      <vt:variant>
        <vt:i4>5</vt:i4>
      </vt:variant>
      <vt:variant>
        <vt:lpwstr>mailto:V_SCHUL@TBU2.BFS.ADMIN.CH</vt:lpwstr>
      </vt:variant>
      <vt:variant>
        <vt:lpwstr/>
      </vt:variant>
      <vt:variant>
        <vt:i4>2621512</vt:i4>
      </vt:variant>
      <vt:variant>
        <vt:i4>414</vt:i4>
      </vt:variant>
      <vt:variant>
        <vt:i4>0</vt:i4>
      </vt:variant>
      <vt:variant>
        <vt:i4>5</vt:i4>
      </vt:variant>
      <vt:variant>
        <vt:lpwstr/>
      </vt:variant>
      <vt:variant>
        <vt:lpwstr>_Installation_der_MEB-Applikationen</vt:lpwstr>
      </vt:variant>
      <vt:variant>
        <vt:i4>6357087</vt:i4>
      </vt:variant>
      <vt:variant>
        <vt:i4>411</vt:i4>
      </vt:variant>
      <vt:variant>
        <vt:i4>0</vt:i4>
      </vt:variant>
      <vt:variant>
        <vt:i4>5</vt:i4>
      </vt:variant>
      <vt:variant>
        <vt:lpwstr/>
      </vt:variant>
      <vt:variant>
        <vt:lpwstr>_Installation_MEB_Datenbank</vt:lpwstr>
      </vt:variant>
      <vt:variant>
        <vt:i4>5636193</vt:i4>
      </vt:variant>
      <vt:variant>
        <vt:i4>405</vt:i4>
      </vt:variant>
      <vt:variant>
        <vt:i4>0</vt:i4>
      </vt:variant>
      <vt:variant>
        <vt:i4>5</vt:i4>
      </vt:variant>
      <vt:variant>
        <vt:lpwstr>mailto:bzpd-appl@bit.admin.ch</vt:lpwstr>
      </vt:variant>
      <vt:variant>
        <vt:lpwstr/>
      </vt:variant>
      <vt:variant>
        <vt:i4>6357062</vt:i4>
      </vt:variant>
      <vt:variant>
        <vt:i4>402</vt:i4>
      </vt:variant>
      <vt:variant>
        <vt:i4>0</vt:i4>
      </vt:variant>
      <vt:variant>
        <vt:i4>5</vt:i4>
      </vt:variant>
      <vt:variant>
        <vt:lpwstr>mailto:bzbd-dba@bit.admin.ch</vt:lpwstr>
      </vt:variant>
      <vt:variant>
        <vt:lpwstr/>
      </vt:variant>
      <vt:variant>
        <vt:i4>1376324</vt:i4>
      </vt:variant>
      <vt:variant>
        <vt:i4>399</vt:i4>
      </vt:variant>
      <vt:variant>
        <vt:i4>0</vt:i4>
      </vt:variant>
      <vt:variant>
        <vt:i4>5</vt:i4>
      </vt:variant>
      <vt:variant>
        <vt:lpwstr>https://www.webftp.admin.ch/</vt:lpwstr>
      </vt:variant>
      <vt:variant>
        <vt:lpwstr/>
      </vt:variant>
      <vt:variant>
        <vt:i4>6291578</vt:i4>
      </vt:variant>
      <vt:variant>
        <vt:i4>390</vt:i4>
      </vt:variant>
      <vt:variant>
        <vt:i4>0</vt:i4>
      </vt:variant>
      <vt:variant>
        <vt:i4>5</vt:i4>
      </vt:variant>
      <vt:variant>
        <vt:lpwstr>http://www.sas.de/</vt:lpwstr>
      </vt:variant>
      <vt:variant>
        <vt:lpwstr/>
      </vt:variant>
      <vt:variant>
        <vt:i4>1769525</vt:i4>
      </vt:variant>
      <vt:variant>
        <vt:i4>383</vt:i4>
      </vt:variant>
      <vt:variant>
        <vt:i4>0</vt:i4>
      </vt:variant>
      <vt:variant>
        <vt:i4>5</vt:i4>
      </vt:variant>
      <vt:variant>
        <vt:lpwstr/>
      </vt:variant>
      <vt:variant>
        <vt:lpwstr>_Toc335831067</vt:lpwstr>
      </vt:variant>
      <vt:variant>
        <vt:i4>1769525</vt:i4>
      </vt:variant>
      <vt:variant>
        <vt:i4>377</vt:i4>
      </vt:variant>
      <vt:variant>
        <vt:i4>0</vt:i4>
      </vt:variant>
      <vt:variant>
        <vt:i4>5</vt:i4>
      </vt:variant>
      <vt:variant>
        <vt:lpwstr/>
      </vt:variant>
      <vt:variant>
        <vt:lpwstr>_Toc335831066</vt:lpwstr>
      </vt:variant>
      <vt:variant>
        <vt:i4>1769525</vt:i4>
      </vt:variant>
      <vt:variant>
        <vt:i4>371</vt:i4>
      </vt:variant>
      <vt:variant>
        <vt:i4>0</vt:i4>
      </vt:variant>
      <vt:variant>
        <vt:i4>5</vt:i4>
      </vt:variant>
      <vt:variant>
        <vt:lpwstr/>
      </vt:variant>
      <vt:variant>
        <vt:lpwstr>_Toc335831065</vt:lpwstr>
      </vt:variant>
      <vt:variant>
        <vt:i4>1769525</vt:i4>
      </vt:variant>
      <vt:variant>
        <vt:i4>365</vt:i4>
      </vt:variant>
      <vt:variant>
        <vt:i4>0</vt:i4>
      </vt:variant>
      <vt:variant>
        <vt:i4>5</vt:i4>
      </vt:variant>
      <vt:variant>
        <vt:lpwstr/>
      </vt:variant>
      <vt:variant>
        <vt:lpwstr>_Toc335831064</vt:lpwstr>
      </vt:variant>
      <vt:variant>
        <vt:i4>1769525</vt:i4>
      </vt:variant>
      <vt:variant>
        <vt:i4>359</vt:i4>
      </vt:variant>
      <vt:variant>
        <vt:i4>0</vt:i4>
      </vt:variant>
      <vt:variant>
        <vt:i4>5</vt:i4>
      </vt:variant>
      <vt:variant>
        <vt:lpwstr/>
      </vt:variant>
      <vt:variant>
        <vt:lpwstr>_Toc335831063</vt:lpwstr>
      </vt:variant>
      <vt:variant>
        <vt:i4>1769525</vt:i4>
      </vt:variant>
      <vt:variant>
        <vt:i4>353</vt:i4>
      </vt:variant>
      <vt:variant>
        <vt:i4>0</vt:i4>
      </vt:variant>
      <vt:variant>
        <vt:i4>5</vt:i4>
      </vt:variant>
      <vt:variant>
        <vt:lpwstr/>
      </vt:variant>
      <vt:variant>
        <vt:lpwstr>_Toc335831062</vt:lpwstr>
      </vt:variant>
      <vt:variant>
        <vt:i4>1769525</vt:i4>
      </vt:variant>
      <vt:variant>
        <vt:i4>347</vt:i4>
      </vt:variant>
      <vt:variant>
        <vt:i4>0</vt:i4>
      </vt:variant>
      <vt:variant>
        <vt:i4>5</vt:i4>
      </vt:variant>
      <vt:variant>
        <vt:lpwstr/>
      </vt:variant>
      <vt:variant>
        <vt:lpwstr>_Toc335831061</vt:lpwstr>
      </vt:variant>
      <vt:variant>
        <vt:i4>1769525</vt:i4>
      </vt:variant>
      <vt:variant>
        <vt:i4>341</vt:i4>
      </vt:variant>
      <vt:variant>
        <vt:i4>0</vt:i4>
      </vt:variant>
      <vt:variant>
        <vt:i4>5</vt:i4>
      </vt:variant>
      <vt:variant>
        <vt:lpwstr/>
      </vt:variant>
      <vt:variant>
        <vt:lpwstr>_Toc335831060</vt:lpwstr>
      </vt:variant>
      <vt:variant>
        <vt:i4>1572917</vt:i4>
      </vt:variant>
      <vt:variant>
        <vt:i4>335</vt:i4>
      </vt:variant>
      <vt:variant>
        <vt:i4>0</vt:i4>
      </vt:variant>
      <vt:variant>
        <vt:i4>5</vt:i4>
      </vt:variant>
      <vt:variant>
        <vt:lpwstr/>
      </vt:variant>
      <vt:variant>
        <vt:lpwstr>_Toc335831059</vt:lpwstr>
      </vt:variant>
      <vt:variant>
        <vt:i4>1572917</vt:i4>
      </vt:variant>
      <vt:variant>
        <vt:i4>329</vt:i4>
      </vt:variant>
      <vt:variant>
        <vt:i4>0</vt:i4>
      </vt:variant>
      <vt:variant>
        <vt:i4>5</vt:i4>
      </vt:variant>
      <vt:variant>
        <vt:lpwstr/>
      </vt:variant>
      <vt:variant>
        <vt:lpwstr>_Toc335831058</vt:lpwstr>
      </vt:variant>
      <vt:variant>
        <vt:i4>1572917</vt:i4>
      </vt:variant>
      <vt:variant>
        <vt:i4>323</vt:i4>
      </vt:variant>
      <vt:variant>
        <vt:i4>0</vt:i4>
      </vt:variant>
      <vt:variant>
        <vt:i4>5</vt:i4>
      </vt:variant>
      <vt:variant>
        <vt:lpwstr/>
      </vt:variant>
      <vt:variant>
        <vt:lpwstr>_Toc335831057</vt:lpwstr>
      </vt:variant>
      <vt:variant>
        <vt:i4>1572917</vt:i4>
      </vt:variant>
      <vt:variant>
        <vt:i4>317</vt:i4>
      </vt:variant>
      <vt:variant>
        <vt:i4>0</vt:i4>
      </vt:variant>
      <vt:variant>
        <vt:i4>5</vt:i4>
      </vt:variant>
      <vt:variant>
        <vt:lpwstr/>
      </vt:variant>
      <vt:variant>
        <vt:lpwstr>_Toc335831056</vt:lpwstr>
      </vt:variant>
      <vt:variant>
        <vt:i4>1572917</vt:i4>
      </vt:variant>
      <vt:variant>
        <vt:i4>311</vt:i4>
      </vt:variant>
      <vt:variant>
        <vt:i4>0</vt:i4>
      </vt:variant>
      <vt:variant>
        <vt:i4>5</vt:i4>
      </vt:variant>
      <vt:variant>
        <vt:lpwstr/>
      </vt:variant>
      <vt:variant>
        <vt:lpwstr>_Toc335831055</vt:lpwstr>
      </vt:variant>
      <vt:variant>
        <vt:i4>1572917</vt:i4>
      </vt:variant>
      <vt:variant>
        <vt:i4>305</vt:i4>
      </vt:variant>
      <vt:variant>
        <vt:i4>0</vt:i4>
      </vt:variant>
      <vt:variant>
        <vt:i4>5</vt:i4>
      </vt:variant>
      <vt:variant>
        <vt:lpwstr/>
      </vt:variant>
      <vt:variant>
        <vt:lpwstr>_Toc335831054</vt:lpwstr>
      </vt:variant>
      <vt:variant>
        <vt:i4>1572917</vt:i4>
      </vt:variant>
      <vt:variant>
        <vt:i4>299</vt:i4>
      </vt:variant>
      <vt:variant>
        <vt:i4>0</vt:i4>
      </vt:variant>
      <vt:variant>
        <vt:i4>5</vt:i4>
      </vt:variant>
      <vt:variant>
        <vt:lpwstr/>
      </vt:variant>
      <vt:variant>
        <vt:lpwstr>_Toc335831053</vt:lpwstr>
      </vt:variant>
      <vt:variant>
        <vt:i4>1572917</vt:i4>
      </vt:variant>
      <vt:variant>
        <vt:i4>293</vt:i4>
      </vt:variant>
      <vt:variant>
        <vt:i4>0</vt:i4>
      </vt:variant>
      <vt:variant>
        <vt:i4>5</vt:i4>
      </vt:variant>
      <vt:variant>
        <vt:lpwstr/>
      </vt:variant>
      <vt:variant>
        <vt:lpwstr>_Toc335831052</vt:lpwstr>
      </vt:variant>
      <vt:variant>
        <vt:i4>1572917</vt:i4>
      </vt:variant>
      <vt:variant>
        <vt:i4>287</vt:i4>
      </vt:variant>
      <vt:variant>
        <vt:i4>0</vt:i4>
      </vt:variant>
      <vt:variant>
        <vt:i4>5</vt:i4>
      </vt:variant>
      <vt:variant>
        <vt:lpwstr/>
      </vt:variant>
      <vt:variant>
        <vt:lpwstr>_Toc335831051</vt:lpwstr>
      </vt:variant>
      <vt:variant>
        <vt:i4>1572917</vt:i4>
      </vt:variant>
      <vt:variant>
        <vt:i4>281</vt:i4>
      </vt:variant>
      <vt:variant>
        <vt:i4>0</vt:i4>
      </vt:variant>
      <vt:variant>
        <vt:i4>5</vt:i4>
      </vt:variant>
      <vt:variant>
        <vt:lpwstr/>
      </vt:variant>
      <vt:variant>
        <vt:lpwstr>_Toc335831050</vt:lpwstr>
      </vt:variant>
      <vt:variant>
        <vt:i4>1638453</vt:i4>
      </vt:variant>
      <vt:variant>
        <vt:i4>275</vt:i4>
      </vt:variant>
      <vt:variant>
        <vt:i4>0</vt:i4>
      </vt:variant>
      <vt:variant>
        <vt:i4>5</vt:i4>
      </vt:variant>
      <vt:variant>
        <vt:lpwstr/>
      </vt:variant>
      <vt:variant>
        <vt:lpwstr>_Toc335831049</vt:lpwstr>
      </vt:variant>
      <vt:variant>
        <vt:i4>1638453</vt:i4>
      </vt:variant>
      <vt:variant>
        <vt:i4>269</vt:i4>
      </vt:variant>
      <vt:variant>
        <vt:i4>0</vt:i4>
      </vt:variant>
      <vt:variant>
        <vt:i4>5</vt:i4>
      </vt:variant>
      <vt:variant>
        <vt:lpwstr/>
      </vt:variant>
      <vt:variant>
        <vt:lpwstr>_Toc335831048</vt:lpwstr>
      </vt:variant>
      <vt:variant>
        <vt:i4>1638453</vt:i4>
      </vt:variant>
      <vt:variant>
        <vt:i4>263</vt:i4>
      </vt:variant>
      <vt:variant>
        <vt:i4>0</vt:i4>
      </vt:variant>
      <vt:variant>
        <vt:i4>5</vt:i4>
      </vt:variant>
      <vt:variant>
        <vt:lpwstr/>
      </vt:variant>
      <vt:variant>
        <vt:lpwstr>_Toc335831047</vt:lpwstr>
      </vt:variant>
      <vt:variant>
        <vt:i4>1638453</vt:i4>
      </vt:variant>
      <vt:variant>
        <vt:i4>257</vt:i4>
      </vt:variant>
      <vt:variant>
        <vt:i4>0</vt:i4>
      </vt:variant>
      <vt:variant>
        <vt:i4>5</vt:i4>
      </vt:variant>
      <vt:variant>
        <vt:lpwstr/>
      </vt:variant>
      <vt:variant>
        <vt:lpwstr>_Toc335831046</vt:lpwstr>
      </vt:variant>
      <vt:variant>
        <vt:i4>1638453</vt:i4>
      </vt:variant>
      <vt:variant>
        <vt:i4>251</vt:i4>
      </vt:variant>
      <vt:variant>
        <vt:i4>0</vt:i4>
      </vt:variant>
      <vt:variant>
        <vt:i4>5</vt:i4>
      </vt:variant>
      <vt:variant>
        <vt:lpwstr/>
      </vt:variant>
      <vt:variant>
        <vt:lpwstr>_Toc335831045</vt:lpwstr>
      </vt:variant>
      <vt:variant>
        <vt:i4>1638453</vt:i4>
      </vt:variant>
      <vt:variant>
        <vt:i4>245</vt:i4>
      </vt:variant>
      <vt:variant>
        <vt:i4>0</vt:i4>
      </vt:variant>
      <vt:variant>
        <vt:i4>5</vt:i4>
      </vt:variant>
      <vt:variant>
        <vt:lpwstr/>
      </vt:variant>
      <vt:variant>
        <vt:lpwstr>_Toc335831044</vt:lpwstr>
      </vt:variant>
      <vt:variant>
        <vt:i4>1638453</vt:i4>
      </vt:variant>
      <vt:variant>
        <vt:i4>239</vt:i4>
      </vt:variant>
      <vt:variant>
        <vt:i4>0</vt:i4>
      </vt:variant>
      <vt:variant>
        <vt:i4>5</vt:i4>
      </vt:variant>
      <vt:variant>
        <vt:lpwstr/>
      </vt:variant>
      <vt:variant>
        <vt:lpwstr>_Toc335831043</vt:lpwstr>
      </vt:variant>
      <vt:variant>
        <vt:i4>1638453</vt:i4>
      </vt:variant>
      <vt:variant>
        <vt:i4>233</vt:i4>
      </vt:variant>
      <vt:variant>
        <vt:i4>0</vt:i4>
      </vt:variant>
      <vt:variant>
        <vt:i4>5</vt:i4>
      </vt:variant>
      <vt:variant>
        <vt:lpwstr/>
      </vt:variant>
      <vt:variant>
        <vt:lpwstr>_Toc335831042</vt:lpwstr>
      </vt:variant>
      <vt:variant>
        <vt:i4>1638453</vt:i4>
      </vt:variant>
      <vt:variant>
        <vt:i4>227</vt:i4>
      </vt:variant>
      <vt:variant>
        <vt:i4>0</vt:i4>
      </vt:variant>
      <vt:variant>
        <vt:i4>5</vt:i4>
      </vt:variant>
      <vt:variant>
        <vt:lpwstr/>
      </vt:variant>
      <vt:variant>
        <vt:lpwstr>_Toc335831041</vt:lpwstr>
      </vt:variant>
      <vt:variant>
        <vt:i4>1638453</vt:i4>
      </vt:variant>
      <vt:variant>
        <vt:i4>221</vt:i4>
      </vt:variant>
      <vt:variant>
        <vt:i4>0</vt:i4>
      </vt:variant>
      <vt:variant>
        <vt:i4>5</vt:i4>
      </vt:variant>
      <vt:variant>
        <vt:lpwstr/>
      </vt:variant>
      <vt:variant>
        <vt:lpwstr>_Toc335831040</vt:lpwstr>
      </vt:variant>
      <vt:variant>
        <vt:i4>1966133</vt:i4>
      </vt:variant>
      <vt:variant>
        <vt:i4>215</vt:i4>
      </vt:variant>
      <vt:variant>
        <vt:i4>0</vt:i4>
      </vt:variant>
      <vt:variant>
        <vt:i4>5</vt:i4>
      </vt:variant>
      <vt:variant>
        <vt:lpwstr/>
      </vt:variant>
      <vt:variant>
        <vt:lpwstr>_Toc335831039</vt:lpwstr>
      </vt:variant>
      <vt:variant>
        <vt:i4>1966133</vt:i4>
      </vt:variant>
      <vt:variant>
        <vt:i4>209</vt:i4>
      </vt:variant>
      <vt:variant>
        <vt:i4>0</vt:i4>
      </vt:variant>
      <vt:variant>
        <vt:i4>5</vt:i4>
      </vt:variant>
      <vt:variant>
        <vt:lpwstr/>
      </vt:variant>
      <vt:variant>
        <vt:lpwstr>_Toc335831038</vt:lpwstr>
      </vt:variant>
      <vt:variant>
        <vt:i4>1966133</vt:i4>
      </vt:variant>
      <vt:variant>
        <vt:i4>203</vt:i4>
      </vt:variant>
      <vt:variant>
        <vt:i4>0</vt:i4>
      </vt:variant>
      <vt:variant>
        <vt:i4>5</vt:i4>
      </vt:variant>
      <vt:variant>
        <vt:lpwstr/>
      </vt:variant>
      <vt:variant>
        <vt:lpwstr>_Toc335831037</vt:lpwstr>
      </vt:variant>
      <vt:variant>
        <vt:i4>1966133</vt:i4>
      </vt:variant>
      <vt:variant>
        <vt:i4>197</vt:i4>
      </vt:variant>
      <vt:variant>
        <vt:i4>0</vt:i4>
      </vt:variant>
      <vt:variant>
        <vt:i4>5</vt:i4>
      </vt:variant>
      <vt:variant>
        <vt:lpwstr/>
      </vt:variant>
      <vt:variant>
        <vt:lpwstr>_Toc335831036</vt:lpwstr>
      </vt:variant>
      <vt:variant>
        <vt:i4>1966133</vt:i4>
      </vt:variant>
      <vt:variant>
        <vt:i4>191</vt:i4>
      </vt:variant>
      <vt:variant>
        <vt:i4>0</vt:i4>
      </vt:variant>
      <vt:variant>
        <vt:i4>5</vt:i4>
      </vt:variant>
      <vt:variant>
        <vt:lpwstr/>
      </vt:variant>
      <vt:variant>
        <vt:lpwstr>_Toc335831035</vt:lpwstr>
      </vt:variant>
      <vt:variant>
        <vt:i4>1966133</vt:i4>
      </vt:variant>
      <vt:variant>
        <vt:i4>185</vt:i4>
      </vt:variant>
      <vt:variant>
        <vt:i4>0</vt:i4>
      </vt:variant>
      <vt:variant>
        <vt:i4>5</vt:i4>
      </vt:variant>
      <vt:variant>
        <vt:lpwstr/>
      </vt:variant>
      <vt:variant>
        <vt:lpwstr>_Toc335831034</vt:lpwstr>
      </vt:variant>
      <vt:variant>
        <vt:i4>1966133</vt:i4>
      </vt:variant>
      <vt:variant>
        <vt:i4>179</vt:i4>
      </vt:variant>
      <vt:variant>
        <vt:i4>0</vt:i4>
      </vt:variant>
      <vt:variant>
        <vt:i4>5</vt:i4>
      </vt:variant>
      <vt:variant>
        <vt:lpwstr/>
      </vt:variant>
      <vt:variant>
        <vt:lpwstr>_Toc335831033</vt:lpwstr>
      </vt:variant>
      <vt:variant>
        <vt:i4>1966133</vt:i4>
      </vt:variant>
      <vt:variant>
        <vt:i4>173</vt:i4>
      </vt:variant>
      <vt:variant>
        <vt:i4>0</vt:i4>
      </vt:variant>
      <vt:variant>
        <vt:i4>5</vt:i4>
      </vt:variant>
      <vt:variant>
        <vt:lpwstr/>
      </vt:variant>
      <vt:variant>
        <vt:lpwstr>_Toc335831032</vt:lpwstr>
      </vt:variant>
      <vt:variant>
        <vt:i4>1966133</vt:i4>
      </vt:variant>
      <vt:variant>
        <vt:i4>167</vt:i4>
      </vt:variant>
      <vt:variant>
        <vt:i4>0</vt:i4>
      </vt:variant>
      <vt:variant>
        <vt:i4>5</vt:i4>
      </vt:variant>
      <vt:variant>
        <vt:lpwstr/>
      </vt:variant>
      <vt:variant>
        <vt:lpwstr>_Toc335831031</vt:lpwstr>
      </vt:variant>
      <vt:variant>
        <vt:i4>1966133</vt:i4>
      </vt:variant>
      <vt:variant>
        <vt:i4>161</vt:i4>
      </vt:variant>
      <vt:variant>
        <vt:i4>0</vt:i4>
      </vt:variant>
      <vt:variant>
        <vt:i4>5</vt:i4>
      </vt:variant>
      <vt:variant>
        <vt:lpwstr/>
      </vt:variant>
      <vt:variant>
        <vt:lpwstr>_Toc335831030</vt:lpwstr>
      </vt:variant>
      <vt:variant>
        <vt:i4>2031669</vt:i4>
      </vt:variant>
      <vt:variant>
        <vt:i4>155</vt:i4>
      </vt:variant>
      <vt:variant>
        <vt:i4>0</vt:i4>
      </vt:variant>
      <vt:variant>
        <vt:i4>5</vt:i4>
      </vt:variant>
      <vt:variant>
        <vt:lpwstr/>
      </vt:variant>
      <vt:variant>
        <vt:lpwstr>_Toc335831029</vt:lpwstr>
      </vt:variant>
      <vt:variant>
        <vt:i4>2031669</vt:i4>
      </vt:variant>
      <vt:variant>
        <vt:i4>149</vt:i4>
      </vt:variant>
      <vt:variant>
        <vt:i4>0</vt:i4>
      </vt:variant>
      <vt:variant>
        <vt:i4>5</vt:i4>
      </vt:variant>
      <vt:variant>
        <vt:lpwstr/>
      </vt:variant>
      <vt:variant>
        <vt:lpwstr>_Toc335831028</vt:lpwstr>
      </vt:variant>
      <vt:variant>
        <vt:i4>2031669</vt:i4>
      </vt:variant>
      <vt:variant>
        <vt:i4>143</vt:i4>
      </vt:variant>
      <vt:variant>
        <vt:i4>0</vt:i4>
      </vt:variant>
      <vt:variant>
        <vt:i4>5</vt:i4>
      </vt:variant>
      <vt:variant>
        <vt:lpwstr/>
      </vt:variant>
      <vt:variant>
        <vt:lpwstr>_Toc335831027</vt:lpwstr>
      </vt:variant>
      <vt:variant>
        <vt:i4>2031669</vt:i4>
      </vt:variant>
      <vt:variant>
        <vt:i4>137</vt:i4>
      </vt:variant>
      <vt:variant>
        <vt:i4>0</vt:i4>
      </vt:variant>
      <vt:variant>
        <vt:i4>5</vt:i4>
      </vt:variant>
      <vt:variant>
        <vt:lpwstr/>
      </vt:variant>
      <vt:variant>
        <vt:lpwstr>_Toc335831026</vt:lpwstr>
      </vt:variant>
      <vt:variant>
        <vt:i4>2031669</vt:i4>
      </vt:variant>
      <vt:variant>
        <vt:i4>131</vt:i4>
      </vt:variant>
      <vt:variant>
        <vt:i4>0</vt:i4>
      </vt:variant>
      <vt:variant>
        <vt:i4>5</vt:i4>
      </vt:variant>
      <vt:variant>
        <vt:lpwstr/>
      </vt:variant>
      <vt:variant>
        <vt:lpwstr>_Toc335831025</vt:lpwstr>
      </vt:variant>
      <vt:variant>
        <vt:i4>2031669</vt:i4>
      </vt:variant>
      <vt:variant>
        <vt:i4>125</vt:i4>
      </vt:variant>
      <vt:variant>
        <vt:i4>0</vt:i4>
      </vt:variant>
      <vt:variant>
        <vt:i4>5</vt:i4>
      </vt:variant>
      <vt:variant>
        <vt:lpwstr/>
      </vt:variant>
      <vt:variant>
        <vt:lpwstr>_Toc335831024</vt:lpwstr>
      </vt:variant>
      <vt:variant>
        <vt:i4>2031669</vt:i4>
      </vt:variant>
      <vt:variant>
        <vt:i4>119</vt:i4>
      </vt:variant>
      <vt:variant>
        <vt:i4>0</vt:i4>
      </vt:variant>
      <vt:variant>
        <vt:i4>5</vt:i4>
      </vt:variant>
      <vt:variant>
        <vt:lpwstr/>
      </vt:variant>
      <vt:variant>
        <vt:lpwstr>_Toc335831023</vt:lpwstr>
      </vt:variant>
      <vt:variant>
        <vt:i4>2031669</vt:i4>
      </vt:variant>
      <vt:variant>
        <vt:i4>113</vt:i4>
      </vt:variant>
      <vt:variant>
        <vt:i4>0</vt:i4>
      </vt:variant>
      <vt:variant>
        <vt:i4>5</vt:i4>
      </vt:variant>
      <vt:variant>
        <vt:lpwstr/>
      </vt:variant>
      <vt:variant>
        <vt:lpwstr>_Toc335831022</vt:lpwstr>
      </vt:variant>
      <vt:variant>
        <vt:i4>2031669</vt:i4>
      </vt:variant>
      <vt:variant>
        <vt:i4>107</vt:i4>
      </vt:variant>
      <vt:variant>
        <vt:i4>0</vt:i4>
      </vt:variant>
      <vt:variant>
        <vt:i4>5</vt:i4>
      </vt:variant>
      <vt:variant>
        <vt:lpwstr/>
      </vt:variant>
      <vt:variant>
        <vt:lpwstr>_Toc335831021</vt:lpwstr>
      </vt:variant>
      <vt:variant>
        <vt:i4>2031669</vt:i4>
      </vt:variant>
      <vt:variant>
        <vt:i4>101</vt:i4>
      </vt:variant>
      <vt:variant>
        <vt:i4>0</vt:i4>
      </vt:variant>
      <vt:variant>
        <vt:i4>5</vt:i4>
      </vt:variant>
      <vt:variant>
        <vt:lpwstr/>
      </vt:variant>
      <vt:variant>
        <vt:lpwstr>_Toc335831020</vt:lpwstr>
      </vt:variant>
      <vt:variant>
        <vt:i4>1835061</vt:i4>
      </vt:variant>
      <vt:variant>
        <vt:i4>95</vt:i4>
      </vt:variant>
      <vt:variant>
        <vt:i4>0</vt:i4>
      </vt:variant>
      <vt:variant>
        <vt:i4>5</vt:i4>
      </vt:variant>
      <vt:variant>
        <vt:lpwstr/>
      </vt:variant>
      <vt:variant>
        <vt:lpwstr>_Toc335831019</vt:lpwstr>
      </vt:variant>
      <vt:variant>
        <vt:i4>1835061</vt:i4>
      </vt:variant>
      <vt:variant>
        <vt:i4>89</vt:i4>
      </vt:variant>
      <vt:variant>
        <vt:i4>0</vt:i4>
      </vt:variant>
      <vt:variant>
        <vt:i4>5</vt:i4>
      </vt:variant>
      <vt:variant>
        <vt:lpwstr/>
      </vt:variant>
      <vt:variant>
        <vt:lpwstr>_Toc335831018</vt:lpwstr>
      </vt:variant>
      <vt:variant>
        <vt:i4>1835061</vt:i4>
      </vt:variant>
      <vt:variant>
        <vt:i4>83</vt:i4>
      </vt:variant>
      <vt:variant>
        <vt:i4>0</vt:i4>
      </vt:variant>
      <vt:variant>
        <vt:i4>5</vt:i4>
      </vt:variant>
      <vt:variant>
        <vt:lpwstr/>
      </vt:variant>
      <vt:variant>
        <vt:lpwstr>_Toc335831017</vt:lpwstr>
      </vt:variant>
      <vt:variant>
        <vt:i4>1835061</vt:i4>
      </vt:variant>
      <vt:variant>
        <vt:i4>77</vt:i4>
      </vt:variant>
      <vt:variant>
        <vt:i4>0</vt:i4>
      </vt:variant>
      <vt:variant>
        <vt:i4>5</vt:i4>
      </vt:variant>
      <vt:variant>
        <vt:lpwstr/>
      </vt:variant>
      <vt:variant>
        <vt:lpwstr>_Toc335831016</vt:lpwstr>
      </vt:variant>
      <vt:variant>
        <vt:i4>1835061</vt:i4>
      </vt:variant>
      <vt:variant>
        <vt:i4>71</vt:i4>
      </vt:variant>
      <vt:variant>
        <vt:i4>0</vt:i4>
      </vt:variant>
      <vt:variant>
        <vt:i4>5</vt:i4>
      </vt:variant>
      <vt:variant>
        <vt:lpwstr/>
      </vt:variant>
      <vt:variant>
        <vt:lpwstr>_Toc335831015</vt:lpwstr>
      </vt:variant>
      <vt:variant>
        <vt:i4>1835061</vt:i4>
      </vt:variant>
      <vt:variant>
        <vt:i4>65</vt:i4>
      </vt:variant>
      <vt:variant>
        <vt:i4>0</vt:i4>
      </vt:variant>
      <vt:variant>
        <vt:i4>5</vt:i4>
      </vt:variant>
      <vt:variant>
        <vt:lpwstr/>
      </vt:variant>
      <vt:variant>
        <vt:lpwstr>_Toc335831014</vt:lpwstr>
      </vt:variant>
      <vt:variant>
        <vt:i4>1835061</vt:i4>
      </vt:variant>
      <vt:variant>
        <vt:i4>59</vt:i4>
      </vt:variant>
      <vt:variant>
        <vt:i4>0</vt:i4>
      </vt:variant>
      <vt:variant>
        <vt:i4>5</vt:i4>
      </vt:variant>
      <vt:variant>
        <vt:lpwstr/>
      </vt:variant>
      <vt:variant>
        <vt:lpwstr>_Toc335831013</vt:lpwstr>
      </vt:variant>
      <vt:variant>
        <vt:i4>1835061</vt:i4>
      </vt:variant>
      <vt:variant>
        <vt:i4>53</vt:i4>
      </vt:variant>
      <vt:variant>
        <vt:i4>0</vt:i4>
      </vt:variant>
      <vt:variant>
        <vt:i4>5</vt:i4>
      </vt:variant>
      <vt:variant>
        <vt:lpwstr/>
      </vt:variant>
      <vt:variant>
        <vt:lpwstr>_Toc335831012</vt:lpwstr>
      </vt:variant>
      <vt:variant>
        <vt:i4>1835061</vt:i4>
      </vt:variant>
      <vt:variant>
        <vt:i4>47</vt:i4>
      </vt:variant>
      <vt:variant>
        <vt:i4>0</vt:i4>
      </vt:variant>
      <vt:variant>
        <vt:i4>5</vt:i4>
      </vt:variant>
      <vt:variant>
        <vt:lpwstr/>
      </vt:variant>
      <vt:variant>
        <vt:lpwstr>_Toc335831011</vt:lpwstr>
      </vt:variant>
      <vt:variant>
        <vt:i4>1835061</vt:i4>
      </vt:variant>
      <vt:variant>
        <vt:i4>41</vt:i4>
      </vt:variant>
      <vt:variant>
        <vt:i4>0</vt:i4>
      </vt:variant>
      <vt:variant>
        <vt:i4>5</vt:i4>
      </vt:variant>
      <vt:variant>
        <vt:lpwstr/>
      </vt:variant>
      <vt:variant>
        <vt:lpwstr>_Toc335831010</vt:lpwstr>
      </vt:variant>
      <vt:variant>
        <vt:i4>1900597</vt:i4>
      </vt:variant>
      <vt:variant>
        <vt:i4>35</vt:i4>
      </vt:variant>
      <vt:variant>
        <vt:i4>0</vt:i4>
      </vt:variant>
      <vt:variant>
        <vt:i4>5</vt:i4>
      </vt:variant>
      <vt:variant>
        <vt:lpwstr/>
      </vt:variant>
      <vt:variant>
        <vt:lpwstr>_Toc335831009</vt:lpwstr>
      </vt:variant>
      <vt:variant>
        <vt:i4>1900597</vt:i4>
      </vt:variant>
      <vt:variant>
        <vt:i4>29</vt:i4>
      </vt:variant>
      <vt:variant>
        <vt:i4>0</vt:i4>
      </vt:variant>
      <vt:variant>
        <vt:i4>5</vt:i4>
      </vt:variant>
      <vt:variant>
        <vt:lpwstr/>
      </vt:variant>
      <vt:variant>
        <vt:lpwstr>_Toc335831008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MEB Installationshandbuch</dc:title>
  <dc:subject/>
  <dc:creator>lsc</dc:creator>
  <cp:keywords/>
  <cp:lastModifiedBy>Kaufmann, Simon</cp:lastModifiedBy>
  <cp:revision>25</cp:revision>
  <cp:lastPrinted>2009-05-20T07:28:00Z</cp:lastPrinted>
  <dcterms:created xsi:type="dcterms:W3CDTF">2015-06-18T12:16:00Z</dcterms:created>
  <dcterms:modified xsi:type="dcterms:W3CDTF">2018-08-21T12:12:00Z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Status">
    <vt:lpwstr>Arbeitsstatus</vt:lpwstr>
  </property>
  <property fmtid="{D5CDD505-2E9C-101B-9397-08002B2CF9AE}" pid="4" name="Datum">
    <vt:lpwstr>2001-05-10</vt:lpwstr>
  </property>
  <property fmtid="{D5CDD505-2E9C-101B-9397-08002B2CF9AE}" pid="5" name="ContentTypeId">
    <vt:lpwstr>0x0101009D364A1BD43AFB4E948394E25A1417CA00D39F890126B7F84CB124569FF2F9CB42</vt:lpwstr>
  </property>
  <property fmtid="{D5CDD505-2E9C-101B-9397-08002B2CF9AE}" pid="6" name="ISO">
    <vt:lpwstr>22;#Auftragsabwicklung|fe9cbb2b-72ef-416f-a6f8-32a10bea92c9</vt:lpwstr>
  </property>
  <property fmtid="{D5CDD505-2E9C-101B-9397-08002B2CF9AE}" pid="7" name="_dlc_DocIdItemGuid">
    <vt:lpwstr>f34f19c9-5c7b-4e2d-a1e8-dd17a32510f2</vt:lpwstr>
  </property>
</Properties>
</file>